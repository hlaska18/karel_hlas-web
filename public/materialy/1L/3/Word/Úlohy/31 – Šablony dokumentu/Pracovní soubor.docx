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23F5C" w14:textId="77777777" w:rsidR="00126742" w:rsidRPr="002A69E9" w:rsidRDefault="0045647A" w:rsidP="003C417F">
      <w:pPr>
        <w:pStyle w:val="Nzev"/>
      </w:pPr>
      <w:r w:rsidRPr="002A69E9">
        <w:rPr>
          <w:noProof/>
          <w:lang w:bidi="cs-CZ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0" wp14:anchorId="62121A1D" wp14:editId="6B80BF32">
                <wp:simplePos x="0" y="0"/>
                <wp:positionH relativeFrom="margin">
                  <wp:posOffset>-25400</wp:posOffset>
                </wp:positionH>
                <wp:positionV relativeFrom="margin">
                  <wp:posOffset>-3175</wp:posOffset>
                </wp:positionV>
                <wp:extent cx="9618980" cy="7258050"/>
                <wp:effectExtent l="0" t="0" r="1270" b="0"/>
                <wp:wrapNone/>
                <wp:docPr id="4" name="Skupin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2FE121-C6DC-45DC-9F18-E48D5AE97AF2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18980" cy="7258050"/>
                          <a:chOff x="0" y="0"/>
                          <a:chExt cx="9615714" cy="7326541"/>
                        </a:xfrm>
                      </wpg:grpSpPr>
                      <wps:wsp>
                        <wps:cNvPr id="2" name="Modrý obdélník">
                          <a:extLst>
                            <a:ext uri="{FF2B5EF4-FFF2-40B4-BE49-F238E27FC236}">
                              <a16:creationId xmlns:a16="http://schemas.microsoft.com/office/drawing/2014/main" id="{26D89693-AC9A-4B76-85C6-28B0203487D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5400" y="1"/>
                            <a:ext cx="9582152" cy="7318686"/>
                          </a:xfrm>
                          <a:custGeom>
                            <a:avLst/>
                            <a:gdLst>
                              <a:gd name="T0" fmla="*/ 0 w 15831"/>
                              <a:gd name="T1" fmla="*/ 12239 h 12240"/>
                              <a:gd name="T2" fmla="*/ 15830 w 15831"/>
                              <a:gd name="T3" fmla="*/ 12239 h 12240"/>
                              <a:gd name="T4" fmla="*/ 15830 w 15831"/>
                              <a:gd name="T5" fmla="*/ 0 h 12240"/>
                              <a:gd name="T6" fmla="*/ 0 w 15831"/>
                              <a:gd name="T7" fmla="*/ 0 h 12240"/>
                              <a:gd name="T8" fmla="*/ 0 w 15831"/>
                              <a:gd name="T9" fmla="*/ 12239 h 122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831" h="12240">
                                <a:moveTo>
                                  <a:pt x="0" y="12239"/>
                                </a:moveTo>
                                <a:lnTo>
                                  <a:pt x="15830" y="12239"/>
                                </a:lnTo>
                                <a:lnTo>
                                  <a:pt x="158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Bílé diagonální čáry">
                          <a:extLst>
                            <a:ext uri="{FF2B5EF4-FFF2-40B4-BE49-F238E27FC236}">
                              <a16:creationId xmlns:a16="http://schemas.microsoft.com/office/drawing/2014/main" id="{E938935B-80F2-4E7E-A850-EBF510342919}"/>
                            </a:ext>
                          </a:extLst>
                        </wps:cNvPr>
                        <wps:cNvSpPr/>
                        <wps:spPr>
                          <a:xfrm rot="5400000">
                            <a:off x="1147561" y="-1137725"/>
                            <a:ext cx="7315200" cy="9597624"/>
                          </a:xfrm>
                          <a:custGeom>
                            <a:avLst/>
                            <a:gdLst>
                              <a:gd name="connsiteX0" fmla="*/ 5493523 w 7315200"/>
                              <a:gd name="connsiteY0" fmla="*/ 3119379 h 9597624"/>
                              <a:gd name="connsiteX1" fmla="*/ 5493523 w 7315200"/>
                              <a:gd name="connsiteY1" fmla="*/ 3118476 h 9597624"/>
                              <a:gd name="connsiteX2" fmla="*/ 5497380 w 7315200"/>
                              <a:gd name="connsiteY2" fmla="*/ 3106746 h 9597624"/>
                              <a:gd name="connsiteX3" fmla="*/ 5510056 w 7315200"/>
                              <a:gd name="connsiteY3" fmla="*/ 3111258 h 9597624"/>
                              <a:gd name="connsiteX4" fmla="*/ 7315200 w 7315200"/>
                              <a:gd name="connsiteY4" fmla="*/ 6500239 h 9597624"/>
                              <a:gd name="connsiteX5" fmla="*/ 7315200 w 7315200"/>
                              <a:gd name="connsiteY5" fmla="*/ 6539804 h 9597624"/>
                              <a:gd name="connsiteX6" fmla="*/ 5493523 w 7315200"/>
                              <a:gd name="connsiteY6" fmla="*/ 5970818 h 9597624"/>
                              <a:gd name="connsiteX7" fmla="*/ 5493523 w 7315200"/>
                              <a:gd name="connsiteY7" fmla="*/ 5969013 h 9597624"/>
                              <a:gd name="connsiteX8" fmla="*/ 5497380 w 7315200"/>
                              <a:gd name="connsiteY8" fmla="*/ 5958185 h 9597624"/>
                              <a:gd name="connsiteX9" fmla="*/ 5510056 w 7315200"/>
                              <a:gd name="connsiteY9" fmla="*/ 5961794 h 9597624"/>
                              <a:gd name="connsiteX10" fmla="*/ 7315200 w 7315200"/>
                              <a:gd name="connsiteY10" fmla="*/ 9350776 h 9597624"/>
                              <a:gd name="connsiteX11" fmla="*/ 7315200 w 7315200"/>
                              <a:gd name="connsiteY11" fmla="*/ 9390841 h 9597624"/>
                              <a:gd name="connsiteX12" fmla="*/ 5483602 w 7315200"/>
                              <a:gd name="connsiteY12" fmla="*/ 5733499 h 9597624"/>
                              <a:gd name="connsiteX13" fmla="*/ 5483602 w 7315200"/>
                              <a:gd name="connsiteY13" fmla="*/ 5732596 h 9597624"/>
                              <a:gd name="connsiteX14" fmla="*/ 5487460 w 7315200"/>
                              <a:gd name="connsiteY14" fmla="*/ 5720866 h 9597624"/>
                              <a:gd name="connsiteX15" fmla="*/ 5500136 w 7315200"/>
                              <a:gd name="connsiteY15" fmla="*/ 5724475 h 9597624"/>
                              <a:gd name="connsiteX16" fmla="*/ 7315200 w 7315200"/>
                              <a:gd name="connsiteY16" fmla="*/ 9132483 h 9597624"/>
                              <a:gd name="connsiteX17" fmla="*/ 7315200 w 7315200"/>
                              <a:gd name="connsiteY17" fmla="*/ 9172551 h 9597624"/>
                              <a:gd name="connsiteX18" fmla="*/ 5250754 w 7315200"/>
                              <a:gd name="connsiteY18" fmla="*/ 7611707 h 9597624"/>
                              <a:gd name="connsiteX19" fmla="*/ 5287954 w 7315200"/>
                              <a:gd name="connsiteY19" fmla="*/ 7548134 h 9597624"/>
                              <a:gd name="connsiteX20" fmla="*/ 5376685 w 7315200"/>
                              <a:gd name="connsiteY20" fmla="*/ 7578814 h 9597624"/>
                              <a:gd name="connsiteX21" fmla="*/ 5486358 w 7315200"/>
                              <a:gd name="connsiteY21" fmla="*/ 7780039 h 9597624"/>
                              <a:gd name="connsiteX22" fmla="*/ 5460455 w 7315200"/>
                              <a:gd name="connsiteY22" fmla="*/ 7866665 h 9597624"/>
                              <a:gd name="connsiteX23" fmla="*/ 5369520 w 7315200"/>
                              <a:gd name="connsiteY23" fmla="*/ 7842301 h 9597624"/>
                              <a:gd name="connsiteX24" fmla="*/ 5259847 w 7315200"/>
                              <a:gd name="connsiteY24" fmla="*/ 7641076 h 9597624"/>
                              <a:gd name="connsiteX25" fmla="*/ 5257643 w 7315200"/>
                              <a:gd name="connsiteY25" fmla="*/ 7637467 h 9597624"/>
                              <a:gd name="connsiteX26" fmla="*/ 5250754 w 7315200"/>
                              <a:gd name="connsiteY26" fmla="*/ 7611707 h 9597624"/>
                              <a:gd name="connsiteX27" fmla="*/ 4930896 w 7315200"/>
                              <a:gd name="connsiteY27" fmla="*/ 4040457 h 9597624"/>
                              <a:gd name="connsiteX28" fmla="*/ 4941299 w 7315200"/>
                              <a:gd name="connsiteY28" fmla="*/ 4028050 h 9597624"/>
                              <a:gd name="connsiteX29" fmla="*/ 4970508 w 7315200"/>
                              <a:gd name="connsiteY29" fmla="*/ 4037073 h 9597624"/>
                              <a:gd name="connsiteX30" fmla="*/ 7315200 w 7315200"/>
                              <a:gd name="connsiteY30" fmla="*/ 8439693 h 9597624"/>
                              <a:gd name="connsiteX31" fmla="*/ 7315200 w 7315200"/>
                              <a:gd name="connsiteY31" fmla="*/ 8529721 h 9597624"/>
                              <a:gd name="connsiteX32" fmla="*/ 4932481 w 7315200"/>
                              <a:gd name="connsiteY32" fmla="*/ 4056925 h 9597624"/>
                              <a:gd name="connsiteX33" fmla="*/ 4930896 w 7315200"/>
                              <a:gd name="connsiteY33" fmla="*/ 4040457 h 9597624"/>
                              <a:gd name="connsiteX34" fmla="*/ 4636460 w 7315200"/>
                              <a:gd name="connsiteY34" fmla="*/ 6487754 h 9597624"/>
                              <a:gd name="connsiteX35" fmla="*/ 4671800 w 7315200"/>
                              <a:gd name="connsiteY35" fmla="*/ 6423800 h 9597624"/>
                              <a:gd name="connsiteX36" fmla="*/ 4762184 w 7315200"/>
                              <a:gd name="connsiteY36" fmla="*/ 6450871 h 9597624"/>
                              <a:gd name="connsiteX37" fmla="*/ 5261500 w 7315200"/>
                              <a:gd name="connsiteY37" fmla="*/ 7389319 h 9597624"/>
                              <a:gd name="connsiteX38" fmla="*/ 5233393 w 7315200"/>
                              <a:gd name="connsiteY38" fmla="*/ 7479555 h 9597624"/>
                              <a:gd name="connsiteX39" fmla="*/ 5143009 w 7315200"/>
                              <a:gd name="connsiteY39" fmla="*/ 7451582 h 9597624"/>
                              <a:gd name="connsiteX40" fmla="*/ 4643693 w 7315200"/>
                              <a:gd name="connsiteY40" fmla="*/ 6513133 h 9597624"/>
                              <a:gd name="connsiteX41" fmla="*/ 4636460 w 7315200"/>
                              <a:gd name="connsiteY41" fmla="*/ 6487754 h 9597624"/>
                              <a:gd name="connsiteX42" fmla="*/ 4361588 w 7315200"/>
                              <a:gd name="connsiteY42" fmla="*/ 6771319 h 9597624"/>
                              <a:gd name="connsiteX43" fmla="*/ 4374746 w 7315200"/>
                              <a:gd name="connsiteY43" fmla="*/ 6758573 h 9597624"/>
                              <a:gd name="connsiteX44" fmla="*/ 4406160 w 7315200"/>
                              <a:gd name="connsiteY44" fmla="*/ 6771206 h 9597624"/>
                              <a:gd name="connsiteX45" fmla="*/ 5911422 w 7315200"/>
                              <a:gd name="connsiteY45" fmla="*/ 9597624 h 9597624"/>
                              <a:gd name="connsiteX46" fmla="*/ 5856675 w 7315200"/>
                              <a:gd name="connsiteY46" fmla="*/ 9597624 h 9597624"/>
                              <a:gd name="connsiteX47" fmla="*/ 4363172 w 7315200"/>
                              <a:gd name="connsiteY47" fmla="*/ 6793765 h 9597624"/>
                              <a:gd name="connsiteX48" fmla="*/ 4362070 w 7315200"/>
                              <a:gd name="connsiteY48" fmla="*/ 6790156 h 9597624"/>
                              <a:gd name="connsiteX49" fmla="*/ 4361588 w 7315200"/>
                              <a:gd name="connsiteY49" fmla="*/ 6771319 h 9597624"/>
                              <a:gd name="connsiteX50" fmla="*/ 4322331 w 7315200"/>
                              <a:gd name="connsiteY50" fmla="*/ 0 h 9597624"/>
                              <a:gd name="connsiteX51" fmla="*/ 4426429 w 7315200"/>
                              <a:gd name="connsiteY51" fmla="*/ 0 h 9597624"/>
                              <a:gd name="connsiteX52" fmla="*/ 7315200 w 7315200"/>
                              <a:gd name="connsiteY52" fmla="*/ 5421748 h 9597624"/>
                              <a:gd name="connsiteX53" fmla="*/ 7315200 w 7315200"/>
                              <a:gd name="connsiteY53" fmla="*/ 5620941 h 9597624"/>
                              <a:gd name="connsiteX54" fmla="*/ 4135589 w 7315200"/>
                              <a:gd name="connsiteY54" fmla="*/ 0 h 9597624"/>
                              <a:gd name="connsiteX55" fmla="*/ 4156929 w 7315200"/>
                              <a:gd name="connsiteY55" fmla="*/ 0 h 9597624"/>
                              <a:gd name="connsiteX56" fmla="*/ 7315200 w 7315200"/>
                              <a:gd name="connsiteY56" fmla="*/ 5929347 h 9597624"/>
                              <a:gd name="connsiteX57" fmla="*/ 7315200 w 7315200"/>
                              <a:gd name="connsiteY57" fmla="*/ 5969410 h 9597624"/>
                              <a:gd name="connsiteX58" fmla="*/ 3927581 w 7315200"/>
                              <a:gd name="connsiteY58" fmla="*/ 0 h 9597624"/>
                              <a:gd name="connsiteX59" fmla="*/ 4032044 w 7315200"/>
                              <a:gd name="connsiteY59" fmla="*/ 0 h 9597624"/>
                              <a:gd name="connsiteX60" fmla="*/ 7315200 w 7315200"/>
                              <a:gd name="connsiteY60" fmla="*/ 6163184 h 9597624"/>
                              <a:gd name="connsiteX61" fmla="*/ 7315200 w 7315200"/>
                              <a:gd name="connsiteY61" fmla="*/ 6362957 h 9597624"/>
                              <a:gd name="connsiteX62" fmla="*/ 5667677 w 7315200"/>
                              <a:gd name="connsiteY62" fmla="*/ 3268267 h 9597624"/>
                              <a:gd name="connsiteX63" fmla="*/ 5666575 w 7315200"/>
                              <a:gd name="connsiteY63" fmla="*/ 3269170 h 9597624"/>
                              <a:gd name="connsiteX64" fmla="*/ 5609258 w 7315200"/>
                              <a:gd name="connsiteY64" fmla="*/ 3252025 h 9597624"/>
                              <a:gd name="connsiteX65" fmla="*/ 5521630 w 7315200"/>
                              <a:gd name="connsiteY65" fmla="*/ 3085089 h 9597624"/>
                              <a:gd name="connsiteX66" fmla="*/ 5465967 w 7315200"/>
                              <a:gd name="connsiteY66" fmla="*/ 3067945 h 9597624"/>
                              <a:gd name="connsiteX67" fmla="*/ 5446677 w 7315200"/>
                              <a:gd name="connsiteY67" fmla="*/ 3124793 h 9597624"/>
                              <a:gd name="connsiteX68" fmla="*/ 5605400 w 7315200"/>
                              <a:gd name="connsiteY68" fmla="*/ 3422570 h 9597624"/>
                              <a:gd name="connsiteX69" fmla="*/ 5603196 w 7315200"/>
                              <a:gd name="connsiteY69" fmla="*/ 3465883 h 9597624"/>
                              <a:gd name="connsiteX70" fmla="*/ 7315200 w 7315200"/>
                              <a:gd name="connsiteY70" fmla="*/ 6680572 h 9597624"/>
                              <a:gd name="connsiteX71" fmla="*/ 7315200 w 7315200"/>
                              <a:gd name="connsiteY71" fmla="*/ 6717836 h 9597624"/>
                              <a:gd name="connsiteX72" fmla="*/ 5591622 w 7315200"/>
                              <a:gd name="connsiteY72" fmla="*/ 3478516 h 9597624"/>
                              <a:gd name="connsiteX73" fmla="*/ 5588867 w 7315200"/>
                              <a:gd name="connsiteY73" fmla="*/ 3480321 h 9597624"/>
                              <a:gd name="connsiteX74" fmla="*/ 5532101 w 7315200"/>
                              <a:gd name="connsiteY74" fmla="*/ 3462273 h 9597624"/>
                              <a:gd name="connsiteX75" fmla="*/ 4566536 w 7315200"/>
                              <a:gd name="connsiteY75" fmla="*/ 1649443 h 9597624"/>
                              <a:gd name="connsiteX76" fmla="*/ 4563781 w 7315200"/>
                              <a:gd name="connsiteY76" fmla="*/ 1645834 h 9597624"/>
                              <a:gd name="connsiteX77" fmla="*/ 4584172 w 7315200"/>
                              <a:gd name="connsiteY77" fmla="*/ 1589888 h 9597624"/>
                              <a:gd name="connsiteX78" fmla="*/ 4639835 w 7315200"/>
                              <a:gd name="connsiteY78" fmla="*/ 1610642 h 9597624"/>
                              <a:gd name="connsiteX79" fmla="*/ 5291812 w 7315200"/>
                              <a:gd name="connsiteY79" fmla="*/ 2834235 h 9597624"/>
                              <a:gd name="connsiteX80" fmla="*/ 5347475 w 7315200"/>
                              <a:gd name="connsiteY80" fmla="*/ 2852282 h 9597624"/>
                              <a:gd name="connsiteX81" fmla="*/ 5366765 w 7315200"/>
                              <a:gd name="connsiteY81" fmla="*/ 2795433 h 9597624"/>
                              <a:gd name="connsiteX82" fmla="*/ 5161196 w 7315200"/>
                              <a:gd name="connsiteY82" fmla="*/ 2408323 h 9597624"/>
                              <a:gd name="connsiteX83" fmla="*/ 5178832 w 7315200"/>
                              <a:gd name="connsiteY83" fmla="*/ 2351475 h 9597624"/>
                              <a:gd name="connsiteX84" fmla="*/ 5179934 w 7315200"/>
                              <a:gd name="connsiteY84" fmla="*/ 2351475 h 9597624"/>
                              <a:gd name="connsiteX85" fmla="*/ 3700173 w 7315200"/>
                              <a:gd name="connsiteY85" fmla="*/ 5940138 h 9597624"/>
                              <a:gd name="connsiteX86" fmla="*/ 3713951 w 7315200"/>
                              <a:gd name="connsiteY86" fmla="*/ 6021350 h 9597624"/>
                              <a:gd name="connsiteX87" fmla="*/ 4096430 w 7315200"/>
                              <a:gd name="connsiteY87" fmla="*/ 6738722 h 9597624"/>
                              <a:gd name="connsiteX88" fmla="*/ 4101390 w 7315200"/>
                              <a:gd name="connsiteY88" fmla="*/ 6736917 h 9597624"/>
                              <a:gd name="connsiteX89" fmla="*/ 4110208 w 7315200"/>
                              <a:gd name="connsiteY89" fmla="*/ 6709846 h 9597624"/>
                              <a:gd name="connsiteX90" fmla="*/ 3320450 w 7315200"/>
                              <a:gd name="connsiteY90" fmla="*/ 4723765 h 9597624"/>
                              <a:gd name="connsiteX91" fmla="*/ 3325411 w 7315200"/>
                              <a:gd name="connsiteY91" fmla="*/ 4755347 h 9597624"/>
                              <a:gd name="connsiteX92" fmla="*/ 3485236 w 7315200"/>
                              <a:gd name="connsiteY92" fmla="*/ 5057635 h 9597624"/>
                              <a:gd name="connsiteX93" fmla="*/ 3470356 w 7315200"/>
                              <a:gd name="connsiteY93" fmla="*/ 5007103 h 9597624"/>
                              <a:gd name="connsiteX94" fmla="*/ 3110611 w 7315200"/>
                              <a:gd name="connsiteY94" fmla="*/ 6430004 h 9597624"/>
                              <a:gd name="connsiteX95" fmla="*/ 3124802 w 7315200"/>
                              <a:gd name="connsiteY95" fmla="*/ 6412069 h 9597624"/>
                              <a:gd name="connsiteX96" fmla="*/ 3168892 w 7315200"/>
                              <a:gd name="connsiteY96" fmla="*/ 6421995 h 9597624"/>
                              <a:gd name="connsiteX97" fmla="*/ 3663248 w 7315200"/>
                              <a:gd name="connsiteY97" fmla="*/ 7348713 h 9597624"/>
                              <a:gd name="connsiteX98" fmla="*/ 3707889 w 7315200"/>
                              <a:gd name="connsiteY98" fmla="*/ 7363151 h 9597624"/>
                              <a:gd name="connsiteX99" fmla="*/ 3720565 w 7315200"/>
                              <a:gd name="connsiteY99" fmla="*/ 7319838 h 9597624"/>
                              <a:gd name="connsiteX100" fmla="*/ 3564046 w 7315200"/>
                              <a:gd name="connsiteY100" fmla="*/ 7026573 h 9597624"/>
                              <a:gd name="connsiteX101" fmla="*/ 3562944 w 7315200"/>
                              <a:gd name="connsiteY101" fmla="*/ 7022963 h 9597624"/>
                              <a:gd name="connsiteX102" fmla="*/ 3579478 w 7315200"/>
                              <a:gd name="connsiteY102" fmla="*/ 6979650 h 9597624"/>
                              <a:gd name="connsiteX103" fmla="*/ 3622465 w 7315200"/>
                              <a:gd name="connsiteY103" fmla="*/ 6996795 h 9597624"/>
                              <a:gd name="connsiteX104" fmla="*/ 3961956 w 7315200"/>
                              <a:gd name="connsiteY104" fmla="*/ 7634760 h 9597624"/>
                              <a:gd name="connsiteX105" fmla="*/ 3963058 w 7315200"/>
                              <a:gd name="connsiteY105" fmla="*/ 7638369 h 9597624"/>
                              <a:gd name="connsiteX106" fmla="*/ 3946525 w 7315200"/>
                              <a:gd name="connsiteY106" fmla="*/ 7681682 h 9597624"/>
                              <a:gd name="connsiteX107" fmla="*/ 3903537 w 7315200"/>
                              <a:gd name="connsiteY107" fmla="*/ 7664537 h 9597624"/>
                              <a:gd name="connsiteX108" fmla="*/ 3835749 w 7315200"/>
                              <a:gd name="connsiteY108" fmla="*/ 7539110 h 9597624"/>
                              <a:gd name="connsiteX109" fmla="*/ 3834647 w 7315200"/>
                              <a:gd name="connsiteY109" fmla="*/ 7535501 h 9597624"/>
                              <a:gd name="connsiteX110" fmla="*/ 3790006 w 7315200"/>
                              <a:gd name="connsiteY110" fmla="*/ 7525575 h 9597624"/>
                              <a:gd name="connsiteX111" fmla="*/ 3780086 w 7315200"/>
                              <a:gd name="connsiteY111" fmla="*/ 7569790 h 9597624"/>
                              <a:gd name="connsiteX112" fmla="*/ 3900781 w 7315200"/>
                              <a:gd name="connsiteY112" fmla="*/ 7795379 h 9597624"/>
                              <a:gd name="connsiteX113" fmla="*/ 3901884 w 7315200"/>
                              <a:gd name="connsiteY113" fmla="*/ 7798988 h 9597624"/>
                              <a:gd name="connsiteX114" fmla="*/ 3885350 w 7315200"/>
                              <a:gd name="connsiteY114" fmla="*/ 7842301 h 9597624"/>
                              <a:gd name="connsiteX115" fmla="*/ 3842363 w 7315200"/>
                              <a:gd name="connsiteY115" fmla="*/ 7826059 h 9597624"/>
                              <a:gd name="connsiteX116" fmla="*/ 3112127 w 7315200"/>
                              <a:gd name="connsiteY116" fmla="*/ 6452675 h 9597624"/>
                              <a:gd name="connsiteX117" fmla="*/ 3110611 w 7315200"/>
                              <a:gd name="connsiteY117" fmla="*/ 6430004 h 9597624"/>
                              <a:gd name="connsiteX118" fmla="*/ 2964701 w 7315200"/>
                              <a:gd name="connsiteY118" fmla="*/ 0 h 9597624"/>
                              <a:gd name="connsiteX119" fmla="*/ 3020131 w 7315200"/>
                              <a:gd name="connsiteY119" fmla="*/ 0 h 9597624"/>
                              <a:gd name="connsiteX120" fmla="*/ 3080161 w 7315200"/>
                              <a:gd name="connsiteY120" fmla="*/ 112734 h 9597624"/>
                              <a:gd name="connsiteX121" fmla="*/ 3117087 w 7315200"/>
                              <a:gd name="connsiteY121" fmla="*/ 127171 h 9597624"/>
                              <a:gd name="connsiteX122" fmla="*/ 3963058 w 7315200"/>
                              <a:gd name="connsiteY122" fmla="*/ 1714413 h 9597624"/>
                              <a:gd name="connsiteX123" fmla="*/ 4003841 w 7315200"/>
                              <a:gd name="connsiteY123" fmla="*/ 1727046 h 9597624"/>
                              <a:gd name="connsiteX124" fmla="*/ 4016517 w 7315200"/>
                              <a:gd name="connsiteY124" fmla="*/ 1686440 h 9597624"/>
                              <a:gd name="connsiteX125" fmla="*/ 3868816 w 7315200"/>
                              <a:gd name="connsiteY125" fmla="*/ 1410319 h 9597624"/>
                              <a:gd name="connsiteX126" fmla="*/ 3871572 w 7315200"/>
                              <a:gd name="connsiteY126" fmla="*/ 1376932 h 9597624"/>
                              <a:gd name="connsiteX127" fmla="*/ 3137942 w 7315200"/>
                              <a:gd name="connsiteY127" fmla="*/ 0 h 9597624"/>
                              <a:gd name="connsiteX128" fmla="*/ 3240863 w 7315200"/>
                              <a:gd name="connsiteY128" fmla="*/ 0 h 9597624"/>
                              <a:gd name="connsiteX129" fmla="*/ 4252397 w 7315200"/>
                              <a:gd name="connsiteY129" fmla="*/ 1899396 h 9597624"/>
                              <a:gd name="connsiteX130" fmla="*/ 4250192 w 7315200"/>
                              <a:gd name="connsiteY130" fmla="*/ 1876837 h 9597624"/>
                              <a:gd name="connsiteX131" fmla="*/ 3855038 w 7315200"/>
                              <a:gd name="connsiteY131" fmla="*/ 1135101 h 9597624"/>
                              <a:gd name="connsiteX132" fmla="*/ 3867714 w 7315200"/>
                              <a:gd name="connsiteY132" fmla="*/ 1094495 h 9597624"/>
                              <a:gd name="connsiteX133" fmla="*/ 3908497 w 7315200"/>
                              <a:gd name="connsiteY133" fmla="*/ 1107128 h 9597624"/>
                              <a:gd name="connsiteX134" fmla="*/ 4621097 w 7315200"/>
                              <a:gd name="connsiteY134" fmla="*/ 2445320 h 9597624"/>
                              <a:gd name="connsiteX135" fmla="*/ 4608421 w 7315200"/>
                              <a:gd name="connsiteY135" fmla="*/ 2485926 h 9597624"/>
                              <a:gd name="connsiteX136" fmla="*/ 4567638 w 7315200"/>
                              <a:gd name="connsiteY136" fmla="*/ 2473293 h 9597624"/>
                              <a:gd name="connsiteX137" fmla="*/ 4413876 w 7315200"/>
                              <a:gd name="connsiteY137" fmla="*/ 2185442 h 9597624"/>
                              <a:gd name="connsiteX138" fmla="*/ 4396240 w 7315200"/>
                              <a:gd name="connsiteY138" fmla="*/ 2170102 h 9597624"/>
                              <a:gd name="connsiteX139" fmla="*/ 4579212 w 7315200"/>
                              <a:gd name="connsiteY139" fmla="*/ 2512094 h 9597624"/>
                              <a:gd name="connsiteX140" fmla="*/ 4603461 w 7315200"/>
                              <a:gd name="connsiteY140" fmla="*/ 2537360 h 9597624"/>
                              <a:gd name="connsiteX141" fmla="*/ 5675393 w 7315200"/>
                              <a:gd name="connsiteY141" fmla="*/ 4548708 h 9597624"/>
                              <a:gd name="connsiteX142" fmla="*/ 5758061 w 7315200"/>
                              <a:gd name="connsiteY142" fmla="*/ 4582095 h 9597624"/>
                              <a:gd name="connsiteX143" fmla="*/ 5478642 w 7315200"/>
                              <a:gd name="connsiteY143" fmla="*/ 4057827 h 9597624"/>
                              <a:gd name="connsiteX144" fmla="*/ 5487460 w 7315200"/>
                              <a:gd name="connsiteY144" fmla="*/ 4028952 h 9597624"/>
                              <a:gd name="connsiteX145" fmla="*/ 5516670 w 7315200"/>
                              <a:gd name="connsiteY145" fmla="*/ 4037976 h 9597624"/>
                              <a:gd name="connsiteX146" fmla="*/ 5793333 w 7315200"/>
                              <a:gd name="connsiteY146" fmla="*/ 4556829 h 9597624"/>
                              <a:gd name="connsiteX147" fmla="*/ 5798844 w 7315200"/>
                              <a:gd name="connsiteY147" fmla="*/ 4482836 h 9597624"/>
                              <a:gd name="connsiteX148" fmla="*/ 5459353 w 7315200"/>
                              <a:gd name="connsiteY148" fmla="*/ 3846676 h 9597624"/>
                              <a:gd name="connsiteX149" fmla="*/ 5455495 w 7315200"/>
                              <a:gd name="connsiteY149" fmla="*/ 3790730 h 9597624"/>
                              <a:gd name="connsiteX150" fmla="*/ 3436531 w 7315200"/>
                              <a:gd name="connsiteY150" fmla="*/ 0 h 9597624"/>
                              <a:gd name="connsiteX151" fmla="*/ 3457496 w 7315200"/>
                              <a:gd name="connsiteY151" fmla="*/ 0 h 9597624"/>
                              <a:gd name="connsiteX152" fmla="*/ 5465967 w 7315200"/>
                              <a:gd name="connsiteY152" fmla="*/ 3771781 h 9597624"/>
                              <a:gd name="connsiteX153" fmla="*/ 5526590 w 7315200"/>
                              <a:gd name="connsiteY153" fmla="*/ 3744710 h 9597624"/>
                              <a:gd name="connsiteX154" fmla="*/ 3532600 w 7315200"/>
                              <a:gd name="connsiteY154" fmla="*/ 0 h 9597624"/>
                              <a:gd name="connsiteX155" fmla="*/ 3636598 w 7315200"/>
                              <a:gd name="connsiteY155" fmla="*/ 0 h 9597624"/>
                              <a:gd name="connsiteX156" fmla="*/ 7315200 w 7315200"/>
                              <a:gd name="connsiteY156" fmla="*/ 6906733 h 9597624"/>
                              <a:gd name="connsiteX157" fmla="*/ 7315200 w 7315200"/>
                              <a:gd name="connsiteY157" fmla="*/ 7105168 h 9597624"/>
                              <a:gd name="connsiteX158" fmla="*/ 6318001 w 7315200"/>
                              <a:gd name="connsiteY158" fmla="*/ 5233595 h 9597624"/>
                              <a:gd name="connsiteX159" fmla="*/ 6290445 w 7315200"/>
                              <a:gd name="connsiteY159" fmla="*/ 5261567 h 9597624"/>
                              <a:gd name="connsiteX160" fmla="*/ 6196203 w 7315200"/>
                              <a:gd name="connsiteY160" fmla="*/ 5232693 h 9597624"/>
                              <a:gd name="connsiteX161" fmla="*/ 6051258 w 7315200"/>
                              <a:gd name="connsiteY161" fmla="*/ 4960182 h 9597624"/>
                              <a:gd name="connsiteX162" fmla="*/ 5987879 w 7315200"/>
                              <a:gd name="connsiteY162" fmla="*/ 4923185 h 9597624"/>
                              <a:gd name="connsiteX163" fmla="*/ 7315200 w 7315200"/>
                              <a:gd name="connsiteY163" fmla="*/ 7414550 h 9597624"/>
                              <a:gd name="connsiteX164" fmla="*/ 7315200 w 7315200"/>
                              <a:gd name="connsiteY164" fmla="*/ 7505346 h 9597624"/>
                              <a:gd name="connsiteX165" fmla="*/ 5948749 w 7315200"/>
                              <a:gd name="connsiteY165" fmla="*/ 4935817 h 9597624"/>
                              <a:gd name="connsiteX166" fmla="*/ 5929460 w 7315200"/>
                              <a:gd name="connsiteY166" fmla="*/ 5023346 h 9597624"/>
                              <a:gd name="connsiteX167" fmla="*/ 6191243 w 7315200"/>
                              <a:gd name="connsiteY167" fmla="*/ 5514227 h 9597624"/>
                              <a:gd name="connsiteX168" fmla="*/ 6198958 w 7315200"/>
                              <a:gd name="connsiteY168" fmla="*/ 5548517 h 9597624"/>
                              <a:gd name="connsiteX169" fmla="*/ 7061464 w 7315200"/>
                              <a:gd name="connsiteY169" fmla="*/ 7167340 h 9597624"/>
                              <a:gd name="connsiteX170" fmla="*/ 7042174 w 7315200"/>
                              <a:gd name="connsiteY170" fmla="*/ 7229602 h 9597624"/>
                              <a:gd name="connsiteX171" fmla="*/ 7037214 w 7315200"/>
                              <a:gd name="connsiteY171" fmla="*/ 7232310 h 9597624"/>
                              <a:gd name="connsiteX172" fmla="*/ 7315200 w 7315200"/>
                              <a:gd name="connsiteY172" fmla="*/ 7754707 h 9597624"/>
                              <a:gd name="connsiteX173" fmla="*/ 7315200 w 7315200"/>
                              <a:gd name="connsiteY173" fmla="*/ 7847351 h 9597624"/>
                              <a:gd name="connsiteX174" fmla="*/ 6127864 w 7315200"/>
                              <a:gd name="connsiteY174" fmla="*/ 5617095 h 9597624"/>
                              <a:gd name="connsiteX175" fmla="*/ 6066689 w 7315200"/>
                              <a:gd name="connsiteY175" fmla="*/ 5580098 h 9597624"/>
                              <a:gd name="connsiteX176" fmla="*/ 4478908 w 7315200"/>
                              <a:gd name="connsiteY176" fmla="*/ 2601427 h 9597624"/>
                              <a:gd name="connsiteX177" fmla="*/ 4483868 w 7315200"/>
                              <a:gd name="connsiteY177" fmla="*/ 2528337 h 9597624"/>
                              <a:gd name="connsiteX178" fmla="*/ 4406160 w 7315200"/>
                              <a:gd name="connsiteY178" fmla="*/ 2383057 h 9597624"/>
                              <a:gd name="connsiteX179" fmla="*/ 4376950 w 7315200"/>
                              <a:gd name="connsiteY179" fmla="*/ 2367717 h 9597624"/>
                              <a:gd name="connsiteX180" fmla="*/ 4124537 w 7315200"/>
                              <a:gd name="connsiteY180" fmla="*/ 1892177 h 9597624"/>
                              <a:gd name="connsiteX181" fmla="*/ 4083754 w 7315200"/>
                              <a:gd name="connsiteY181" fmla="*/ 1879544 h 9597624"/>
                              <a:gd name="connsiteX182" fmla="*/ 4071078 w 7315200"/>
                              <a:gd name="connsiteY182" fmla="*/ 1920150 h 9597624"/>
                              <a:gd name="connsiteX183" fmla="*/ 4499299 w 7315200"/>
                              <a:gd name="connsiteY183" fmla="*/ 2724147 h 9597624"/>
                              <a:gd name="connsiteX184" fmla="*/ 4489930 w 7315200"/>
                              <a:gd name="connsiteY184" fmla="*/ 2762046 h 9597624"/>
                              <a:gd name="connsiteX185" fmla="*/ 5402036 w 7315200"/>
                              <a:gd name="connsiteY185" fmla="*/ 4473813 h 9597624"/>
                              <a:gd name="connsiteX186" fmla="*/ 5399832 w 7315200"/>
                              <a:gd name="connsiteY186" fmla="*/ 4500883 h 9597624"/>
                              <a:gd name="connsiteX187" fmla="*/ 7315200 w 7315200"/>
                              <a:gd name="connsiteY187" fmla="*/ 8097082 h 9597624"/>
                              <a:gd name="connsiteX188" fmla="*/ 7315200 w 7315200"/>
                              <a:gd name="connsiteY188" fmla="*/ 8188955 h 9597624"/>
                              <a:gd name="connsiteX189" fmla="*/ 5115453 w 7315200"/>
                              <a:gd name="connsiteY189" fmla="*/ 4056925 h 9597624"/>
                              <a:gd name="connsiteX190" fmla="*/ 5115453 w 7315200"/>
                              <a:gd name="connsiteY190" fmla="*/ 4037976 h 9597624"/>
                              <a:gd name="connsiteX191" fmla="*/ 2750040 w 7315200"/>
                              <a:gd name="connsiteY191" fmla="*/ 6826250 h 9597624"/>
                              <a:gd name="connsiteX192" fmla="*/ 2910967 w 7315200"/>
                              <a:gd name="connsiteY192" fmla="*/ 7128539 h 9597624"/>
                              <a:gd name="connsiteX193" fmla="*/ 2930256 w 7315200"/>
                              <a:gd name="connsiteY193" fmla="*/ 7143879 h 9597624"/>
                              <a:gd name="connsiteX194" fmla="*/ 2779249 w 7315200"/>
                              <a:gd name="connsiteY194" fmla="*/ 6860540 h 9597624"/>
                              <a:gd name="connsiteX195" fmla="*/ 2750040 w 7315200"/>
                              <a:gd name="connsiteY195" fmla="*/ 6826250 h 9597624"/>
                              <a:gd name="connsiteX196" fmla="*/ 2711212 w 7315200"/>
                              <a:gd name="connsiteY196" fmla="*/ 0 h 9597624"/>
                              <a:gd name="connsiteX197" fmla="*/ 2764629 w 7315200"/>
                              <a:gd name="connsiteY197" fmla="*/ 0 h 9597624"/>
                              <a:gd name="connsiteX198" fmla="*/ 4870204 w 7315200"/>
                              <a:gd name="connsiteY198" fmla="*/ 3954057 h 9597624"/>
                              <a:gd name="connsiteX199" fmla="*/ 4859733 w 7315200"/>
                              <a:gd name="connsiteY199" fmla="*/ 3985639 h 9597624"/>
                              <a:gd name="connsiteX200" fmla="*/ 4828319 w 7315200"/>
                              <a:gd name="connsiteY200" fmla="*/ 3975713 h 9597624"/>
                              <a:gd name="connsiteX201" fmla="*/ 2618873 w 7315200"/>
                              <a:gd name="connsiteY201" fmla="*/ 6837078 h 9597624"/>
                              <a:gd name="connsiteX202" fmla="*/ 2675087 w 7315200"/>
                              <a:gd name="connsiteY202" fmla="*/ 6940849 h 9597624"/>
                              <a:gd name="connsiteX203" fmla="*/ 2715319 w 7315200"/>
                              <a:gd name="connsiteY203" fmla="*/ 6953482 h 9597624"/>
                              <a:gd name="connsiteX204" fmla="*/ 2727995 w 7315200"/>
                              <a:gd name="connsiteY204" fmla="*/ 6912876 h 9597624"/>
                              <a:gd name="connsiteX205" fmla="*/ 2672332 w 7315200"/>
                              <a:gd name="connsiteY205" fmla="*/ 6809105 h 9597624"/>
                              <a:gd name="connsiteX206" fmla="*/ 2618873 w 7315200"/>
                              <a:gd name="connsiteY206" fmla="*/ 6837078 h 9597624"/>
                              <a:gd name="connsiteX207" fmla="*/ 2146562 w 7315200"/>
                              <a:gd name="connsiteY207" fmla="*/ 1609852 h 9597624"/>
                              <a:gd name="connsiteX208" fmla="*/ 2164197 w 7315200"/>
                              <a:gd name="connsiteY208" fmla="*/ 1588986 h 9597624"/>
                              <a:gd name="connsiteX209" fmla="*/ 2212696 w 7315200"/>
                              <a:gd name="connsiteY209" fmla="*/ 1604326 h 9597624"/>
                              <a:gd name="connsiteX210" fmla="*/ 2480541 w 7315200"/>
                              <a:gd name="connsiteY210" fmla="*/ 2107839 h 9597624"/>
                              <a:gd name="connsiteX211" fmla="*/ 2465110 w 7315200"/>
                              <a:gd name="connsiteY211" fmla="*/ 2155664 h 9597624"/>
                              <a:gd name="connsiteX212" fmla="*/ 2417162 w 7315200"/>
                              <a:gd name="connsiteY212" fmla="*/ 2140324 h 9597624"/>
                              <a:gd name="connsiteX213" fmla="*/ 2148766 w 7315200"/>
                              <a:gd name="connsiteY213" fmla="*/ 1636810 h 9597624"/>
                              <a:gd name="connsiteX214" fmla="*/ 2146562 w 7315200"/>
                              <a:gd name="connsiteY214" fmla="*/ 1609852 h 9597624"/>
                              <a:gd name="connsiteX215" fmla="*/ 2049009 w 7315200"/>
                              <a:gd name="connsiteY215" fmla="*/ 0 h 9597624"/>
                              <a:gd name="connsiteX216" fmla="*/ 2103327 w 7315200"/>
                              <a:gd name="connsiteY216" fmla="*/ 0 h 9597624"/>
                              <a:gd name="connsiteX217" fmla="*/ 3884248 w 7315200"/>
                              <a:gd name="connsiteY217" fmla="*/ 3343163 h 9597624"/>
                              <a:gd name="connsiteX218" fmla="*/ 3874328 w 7315200"/>
                              <a:gd name="connsiteY218" fmla="*/ 3375647 h 9597624"/>
                              <a:gd name="connsiteX219" fmla="*/ 3841260 w 7315200"/>
                              <a:gd name="connsiteY219" fmla="*/ 3365721 h 9597624"/>
                              <a:gd name="connsiteX220" fmla="*/ 2024764 w 7315200"/>
                              <a:gd name="connsiteY220" fmla="*/ 1400619 h 9597624"/>
                              <a:gd name="connsiteX221" fmla="*/ 2042400 w 7315200"/>
                              <a:gd name="connsiteY221" fmla="*/ 1379639 h 9597624"/>
                              <a:gd name="connsiteX222" fmla="*/ 2090347 w 7315200"/>
                              <a:gd name="connsiteY222" fmla="*/ 1394979 h 9597624"/>
                              <a:gd name="connsiteX223" fmla="*/ 2148766 w 7315200"/>
                              <a:gd name="connsiteY223" fmla="*/ 1504164 h 9597624"/>
                              <a:gd name="connsiteX224" fmla="*/ 2133886 w 7315200"/>
                              <a:gd name="connsiteY224" fmla="*/ 1551989 h 9597624"/>
                              <a:gd name="connsiteX225" fmla="*/ 2085387 w 7315200"/>
                              <a:gd name="connsiteY225" fmla="*/ 1536649 h 9597624"/>
                              <a:gd name="connsiteX226" fmla="*/ 2026968 w 7315200"/>
                              <a:gd name="connsiteY226" fmla="*/ 1428366 h 9597624"/>
                              <a:gd name="connsiteX227" fmla="*/ 2024764 w 7315200"/>
                              <a:gd name="connsiteY227" fmla="*/ 1400619 h 9597624"/>
                              <a:gd name="connsiteX228" fmla="*/ 1917966 w 7315200"/>
                              <a:gd name="connsiteY228" fmla="*/ 0 h 9597624"/>
                              <a:gd name="connsiteX229" fmla="*/ 1938826 w 7315200"/>
                              <a:gd name="connsiteY229" fmla="*/ 0 h 9597624"/>
                              <a:gd name="connsiteX230" fmla="*/ 3791659 w 7315200"/>
                              <a:gd name="connsiteY230" fmla="*/ 3478516 h 9597624"/>
                              <a:gd name="connsiteX231" fmla="*/ 3791659 w 7315200"/>
                              <a:gd name="connsiteY231" fmla="*/ 3480321 h 9597624"/>
                              <a:gd name="connsiteX232" fmla="*/ 3787802 w 7315200"/>
                              <a:gd name="connsiteY232" fmla="*/ 3491149 h 9597624"/>
                              <a:gd name="connsiteX233" fmla="*/ 3775126 w 7315200"/>
                              <a:gd name="connsiteY233" fmla="*/ 3486637 h 9597624"/>
                              <a:gd name="connsiteX234" fmla="*/ 1450635 w 7315200"/>
                              <a:gd name="connsiteY234" fmla="*/ 0 h 9597624"/>
                              <a:gd name="connsiteX235" fmla="*/ 1506344 w 7315200"/>
                              <a:gd name="connsiteY235" fmla="*/ 0 h 9597624"/>
                              <a:gd name="connsiteX236" fmla="*/ 3399261 w 7315200"/>
                              <a:gd name="connsiteY236" fmla="*/ 3554314 h 9597624"/>
                              <a:gd name="connsiteX237" fmla="*/ 3388790 w 7315200"/>
                              <a:gd name="connsiteY237" fmla="*/ 3586798 h 9597624"/>
                              <a:gd name="connsiteX238" fmla="*/ 3355722 w 7315200"/>
                              <a:gd name="connsiteY238" fmla="*/ 3577775 h 9597624"/>
                              <a:gd name="connsiteX239" fmla="*/ 1442228 w 7315200"/>
                              <a:gd name="connsiteY239" fmla="*/ 5609426 h 9597624"/>
                              <a:gd name="connsiteX240" fmla="*/ 1446637 w 7315200"/>
                              <a:gd name="connsiteY240" fmla="*/ 5604463 h 9597624"/>
                              <a:gd name="connsiteX241" fmla="*/ 1459313 w 7315200"/>
                              <a:gd name="connsiteY241" fmla="*/ 5608072 h 9597624"/>
                              <a:gd name="connsiteX242" fmla="*/ 3584351 w 7315200"/>
                              <a:gd name="connsiteY242" fmla="*/ 9597624 h 9597624"/>
                              <a:gd name="connsiteX243" fmla="*/ 3563011 w 7315200"/>
                              <a:gd name="connsiteY243" fmla="*/ 9597624 h 9597624"/>
                              <a:gd name="connsiteX244" fmla="*/ 1442779 w 7315200"/>
                              <a:gd name="connsiteY244" fmla="*/ 5617095 h 9597624"/>
                              <a:gd name="connsiteX245" fmla="*/ 1442228 w 7315200"/>
                              <a:gd name="connsiteY245" fmla="*/ 5609426 h 9597624"/>
                              <a:gd name="connsiteX246" fmla="*/ 1296732 w 7315200"/>
                              <a:gd name="connsiteY246" fmla="*/ 2442613 h 9597624"/>
                              <a:gd name="connsiteX247" fmla="*/ 1690233 w 7315200"/>
                              <a:gd name="connsiteY247" fmla="*/ 3184348 h 9597624"/>
                              <a:gd name="connsiteX248" fmla="*/ 1690233 w 7315200"/>
                              <a:gd name="connsiteY248" fmla="*/ 3178934 h 9597624"/>
                              <a:gd name="connsiteX249" fmla="*/ 1786679 w 7315200"/>
                              <a:gd name="connsiteY249" fmla="*/ 3089601 h 9597624"/>
                              <a:gd name="connsiteX250" fmla="*/ 1550799 w 7315200"/>
                              <a:gd name="connsiteY250" fmla="*/ 2645643 h 9597624"/>
                              <a:gd name="connsiteX251" fmla="*/ 1548044 w 7315200"/>
                              <a:gd name="connsiteY251" fmla="*/ 2640229 h 9597624"/>
                              <a:gd name="connsiteX252" fmla="*/ 1506158 w 7315200"/>
                              <a:gd name="connsiteY252" fmla="*/ 2633010 h 9597624"/>
                              <a:gd name="connsiteX253" fmla="*/ 1498443 w 7315200"/>
                              <a:gd name="connsiteY253" fmla="*/ 2674518 h 9597624"/>
                              <a:gd name="connsiteX254" fmla="*/ 1646143 w 7315200"/>
                              <a:gd name="connsiteY254" fmla="*/ 2950638 h 9597624"/>
                              <a:gd name="connsiteX255" fmla="*/ 1633467 w 7315200"/>
                              <a:gd name="connsiteY255" fmla="*/ 2991244 h 9597624"/>
                              <a:gd name="connsiteX256" fmla="*/ 1592684 w 7315200"/>
                              <a:gd name="connsiteY256" fmla="*/ 2978611 h 9597624"/>
                              <a:gd name="connsiteX257" fmla="*/ 1315470 w 7315200"/>
                              <a:gd name="connsiteY257" fmla="*/ 2457953 h 9597624"/>
                              <a:gd name="connsiteX258" fmla="*/ 1296732 w 7315200"/>
                              <a:gd name="connsiteY258" fmla="*/ 2442613 h 9597624"/>
                              <a:gd name="connsiteX259" fmla="*/ 403364 w 7315200"/>
                              <a:gd name="connsiteY259" fmla="*/ 4291537 h 9597624"/>
                              <a:gd name="connsiteX260" fmla="*/ 407222 w 7315200"/>
                              <a:gd name="connsiteY260" fmla="*/ 4278904 h 9597624"/>
                              <a:gd name="connsiteX261" fmla="*/ 419898 w 7315200"/>
                              <a:gd name="connsiteY261" fmla="*/ 4282514 h 9597624"/>
                              <a:gd name="connsiteX262" fmla="*/ 3250662 w 7315200"/>
                              <a:gd name="connsiteY262" fmla="*/ 9597624 h 9597624"/>
                              <a:gd name="connsiteX263" fmla="*/ 3229323 w 7315200"/>
                              <a:gd name="connsiteY263" fmla="*/ 9597624 h 9597624"/>
                              <a:gd name="connsiteX264" fmla="*/ 0 w 7315200"/>
                              <a:gd name="connsiteY264" fmla="*/ 704719 h 9597624"/>
                              <a:gd name="connsiteX265" fmla="*/ 0 w 7315200"/>
                              <a:gd name="connsiteY265" fmla="*/ 603475 h 9597624"/>
                              <a:gd name="connsiteX266" fmla="*/ 1305550 w 7315200"/>
                              <a:gd name="connsiteY266" fmla="*/ 3055312 h 9597624"/>
                              <a:gd name="connsiteX267" fmla="*/ 1296732 w 7315200"/>
                              <a:gd name="connsiteY267" fmla="*/ 3084187 h 9597624"/>
                              <a:gd name="connsiteX268" fmla="*/ 1263665 w 7315200"/>
                              <a:gd name="connsiteY268" fmla="*/ 3076968 h 9597624"/>
                              <a:gd name="connsiteX269" fmla="*/ 0 w 7315200"/>
                              <a:gd name="connsiteY269" fmla="*/ 888976 h 9597624"/>
                              <a:gd name="connsiteX270" fmla="*/ 0 w 7315200"/>
                              <a:gd name="connsiteY270" fmla="*/ 785771 h 9597624"/>
                              <a:gd name="connsiteX271" fmla="*/ 1517732 w 7315200"/>
                              <a:gd name="connsiteY271" fmla="*/ 3635525 h 9597624"/>
                              <a:gd name="connsiteX272" fmla="*/ 1518834 w 7315200"/>
                              <a:gd name="connsiteY272" fmla="*/ 3631916 h 9597624"/>
                              <a:gd name="connsiteX273" fmla="*/ 1630712 w 7315200"/>
                              <a:gd name="connsiteY273" fmla="*/ 3560630 h 9597624"/>
                              <a:gd name="connsiteX274" fmla="*/ 0 w 7315200"/>
                              <a:gd name="connsiteY274" fmla="*/ 499389 h 9597624"/>
                              <a:gd name="connsiteX275" fmla="*/ 0 w 7315200"/>
                              <a:gd name="connsiteY275" fmla="*/ 396240 h 9597624"/>
                              <a:gd name="connsiteX276" fmla="*/ 1927766 w 7315200"/>
                              <a:gd name="connsiteY276" fmla="*/ 4015417 h 9597624"/>
                              <a:gd name="connsiteX277" fmla="*/ 1933278 w 7315200"/>
                              <a:gd name="connsiteY277" fmla="*/ 4017221 h 9597624"/>
                              <a:gd name="connsiteX278" fmla="*/ 2057280 w 7315200"/>
                              <a:gd name="connsiteY278" fmla="*/ 3973006 h 9597624"/>
                              <a:gd name="connsiteX279" fmla="*/ 1260909 w 7315200"/>
                              <a:gd name="connsiteY279" fmla="*/ 2477805 h 9597624"/>
                              <a:gd name="connsiteX280" fmla="*/ 1263665 w 7315200"/>
                              <a:gd name="connsiteY280" fmla="*/ 2485926 h 9597624"/>
                              <a:gd name="connsiteX281" fmla="*/ 1658819 w 7315200"/>
                              <a:gd name="connsiteY281" fmla="*/ 3227661 h 9597624"/>
                              <a:gd name="connsiteX282" fmla="*/ 1646143 w 7315200"/>
                              <a:gd name="connsiteY282" fmla="*/ 3268267 h 9597624"/>
                              <a:gd name="connsiteX283" fmla="*/ 1605360 w 7315200"/>
                              <a:gd name="connsiteY283" fmla="*/ 3255634 h 9597624"/>
                              <a:gd name="connsiteX284" fmla="*/ 892760 w 7315200"/>
                              <a:gd name="connsiteY284" fmla="*/ 1917443 h 9597624"/>
                              <a:gd name="connsiteX285" fmla="*/ 905436 w 7315200"/>
                              <a:gd name="connsiteY285" fmla="*/ 1876837 h 9597624"/>
                              <a:gd name="connsiteX286" fmla="*/ 946219 w 7315200"/>
                              <a:gd name="connsiteY286" fmla="*/ 1889470 h 9597624"/>
                              <a:gd name="connsiteX287" fmla="*/ 1099431 w 7315200"/>
                              <a:gd name="connsiteY287" fmla="*/ 2177321 h 9597624"/>
                              <a:gd name="connsiteX288" fmla="*/ 1104942 w 7315200"/>
                              <a:gd name="connsiteY288" fmla="*/ 2183637 h 9597624"/>
                              <a:gd name="connsiteX289" fmla="*/ 0 w 7315200"/>
                              <a:gd name="connsiteY289" fmla="*/ 109716 h 9597624"/>
                              <a:gd name="connsiteX290" fmla="*/ 0 w 7315200"/>
                              <a:gd name="connsiteY290" fmla="*/ 6036 h 9597624"/>
                              <a:gd name="connsiteX291" fmla="*/ 1152890 w 7315200"/>
                              <a:gd name="connsiteY291" fmla="*/ 2171004 h 9597624"/>
                              <a:gd name="connsiteX292" fmla="*/ 1151787 w 7315200"/>
                              <a:gd name="connsiteY292" fmla="*/ 2146641 h 9597624"/>
                              <a:gd name="connsiteX293" fmla="*/ 1083448 w 7315200"/>
                              <a:gd name="connsiteY293" fmla="*/ 2018506 h 9597624"/>
                              <a:gd name="connsiteX294" fmla="*/ 1096124 w 7315200"/>
                              <a:gd name="connsiteY294" fmla="*/ 1977900 h 9597624"/>
                              <a:gd name="connsiteX295" fmla="*/ 1136356 w 7315200"/>
                              <a:gd name="connsiteY295" fmla="*/ 1991436 h 9597624"/>
                              <a:gd name="connsiteX296" fmla="*/ 1389320 w 7315200"/>
                              <a:gd name="connsiteY296" fmla="*/ 2466976 h 9597624"/>
                              <a:gd name="connsiteX297" fmla="*/ 1430103 w 7315200"/>
                              <a:gd name="connsiteY297" fmla="*/ 2479609 h 9597624"/>
                              <a:gd name="connsiteX298" fmla="*/ 1442779 w 7315200"/>
                              <a:gd name="connsiteY298" fmla="*/ 2439003 h 9597624"/>
                              <a:gd name="connsiteX299" fmla="*/ 1014558 w 7315200"/>
                              <a:gd name="connsiteY299" fmla="*/ 1635006 h 9597624"/>
                              <a:gd name="connsiteX300" fmla="*/ 1010700 w 7315200"/>
                              <a:gd name="connsiteY300" fmla="*/ 1619666 h 9597624"/>
                              <a:gd name="connsiteX301" fmla="*/ 148101 w 7315200"/>
                              <a:gd name="connsiteY301" fmla="*/ 0 h 9597624"/>
                              <a:gd name="connsiteX302" fmla="*/ 203230 w 7315200"/>
                              <a:gd name="connsiteY302" fmla="*/ 0 h 9597624"/>
                              <a:gd name="connsiteX303" fmla="*/ 1052585 w 7315200"/>
                              <a:gd name="connsiteY303" fmla="*/ 1594400 h 9597624"/>
                              <a:gd name="connsiteX304" fmla="*/ 1068017 w 7315200"/>
                              <a:gd name="connsiteY304" fmla="*/ 1607935 h 9597624"/>
                              <a:gd name="connsiteX305" fmla="*/ 1386565 w 7315200"/>
                              <a:gd name="connsiteY305" fmla="*/ 2206196 h 9597624"/>
                              <a:gd name="connsiteX306" fmla="*/ 1426246 w 7315200"/>
                              <a:gd name="connsiteY306" fmla="*/ 2041968 h 9597624"/>
                              <a:gd name="connsiteX307" fmla="*/ 338908 w 7315200"/>
                              <a:gd name="connsiteY307" fmla="*/ 0 h 9597624"/>
                              <a:gd name="connsiteX308" fmla="*/ 360551 w 7315200"/>
                              <a:gd name="connsiteY308" fmla="*/ 0 h 9597624"/>
                              <a:gd name="connsiteX309" fmla="*/ 1442779 w 7315200"/>
                              <a:gd name="connsiteY309" fmla="*/ 2032042 h 9597624"/>
                              <a:gd name="connsiteX310" fmla="*/ 1565679 w 7315200"/>
                              <a:gd name="connsiteY310" fmla="*/ 2032944 h 9597624"/>
                              <a:gd name="connsiteX311" fmla="*/ 536736 w 7315200"/>
                              <a:gd name="connsiteY311" fmla="*/ 101003 h 9597624"/>
                              <a:gd name="connsiteX312" fmla="*/ 532878 w 7315200"/>
                              <a:gd name="connsiteY312" fmla="*/ 94687 h 9597624"/>
                              <a:gd name="connsiteX313" fmla="*/ 519418 w 7315200"/>
                              <a:gd name="connsiteY313" fmla="*/ 43408 h 9597624"/>
                              <a:gd name="connsiteX314" fmla="*/ 525418 w 7315200"/>
                              <a:gd name="connsiteY314" fmla="*/ 0 h 9597624"/>
                              <a:gd name="connsiteX315" fmla="*/ 787286 w 7315200"/>
                              <a:gd name="connsiteY315" fmla="*/ 0 h 9597624"/>
                              <a:gd name="connsiteX316" fmla="*/ 1668739 w 7315200"/>
                              <a:gd name="connsiteY316" fmla="*/ 1653955 h 9597624"/>
                              <a:gd name="connsiteX317" fmla="*/ 1679211 w 7315200"/>
                              <a:gd name="connsiteY317" fmla="*/ 1666588 h 9597624"/>
                              <a:gd name="connsiteX318" fmla="*/ 2860264 w 7315200"/>
                              <a:gd name="connsiteY318" fmla="*/ 3885478 h 9597624"/>
                              <a:gd name="connsiteX319" fmla="*/ 2884513 w 7315200"/>
                              <a:gd name="connsiteY319" fmla="*/ 3907134 h 9597624"/>
                              <a:gd name="connsiteX320" fmla="*/ 2607850 w 7315200"/>
                              <a:gd name="connsiteY320" fmla="*/ 3386476 h 9597624"/>
                              <a:gd name="connsiteX321" fmla="*/ 2649736 w 7315200"/>
                              <a:gd name="connsiteY321" fmla="*/ 3217735 h 9597624"/>
                              <a:gd name="connsiteX322" fmla="*/ 935935 w 7315200"/>
                              <a:gd name="connsiteY322" fmla="*/ 0 h 9597624"/>
                              <a:gd name="connsiteX323" fmla="*/ 957004 w 7315200"/>
                              <a:gd name="connsiteY323" fmla="*/ 0 h 9597624"/>
                              <a:gd name="connsiteX324" fmla="*/ 2666269 w 7315200"/>
                              <a:gd name="connsiteY324" fmla="*/ 3209614 h 9597624"/>
                              <a:gd name="connsiteX325" fmla="*/ 2801845 w 7315200"/>
                              <a:gd name="connsiteY325" fmla="*/ 3222247 h 9597624"/>
                              <a:gd name="connsiteX326" fmla="*/ 1085289 w 7315200"/>
                              <a:gd name="connsiteY326" fmla="*/ 0 h 9597624"/>
                              <a:gd name="connsiteX327" fmla="*/ 1106187 w 7315200"/>
                              <a:gd name="connsiteY327" fmla="*/ 0 h 9597624"/>
                              <a:gd name="connsiteX328" fmla="*/ 2413304 w 7315200"/>
                              <a:gd name="connsiteY328" fmla="*/ 2454343 h 9597624"/>
                              <a:gd name="connsiteX329" fmla="*/ 2484399 w 7315200"/>
                              <a:gd name="connsiteY329" fmla="*/ 2326209 h 9597624"/>
                              <a:gd name="connsiteX330" fmla="*/ 2666269 w 7315200"/>
                              <a:gd name="connsiteY330" fmla="*/ 2381253 h 9597624"/>
                              <a:gd name="connsiteX331" fmla="*/ 3413039 w 7315200"/>
                              <a:gd name="connsiteY331" fmla="*/ 3785316 h 9597624"/>
                              <a:gd name="connsiteX332" fmla="*/ 3406425 w 7315200"/>
                              <a:gd name="connsiteY332" fmla="*/ 3737492 h 9597624"/>
                              <a:gd name="connsiteX333" fmla="*/ 3545308 w 7315200"/>
                              <a:gd name="connsiteY333" fmla="*/ 3615674 h 9597624"/>
                              <a:gd name="connsiteX334" fmla="*/ 2231434 w 7315200"/>
                              <a:gd name="connsiteY334" fmla="*/ 1148637 h 9597624"/>
                              <a:gd name="connsiteX335" fmla="*/ 2256786 w 7315200"/>
                              <a:gd name="connsiteY335" fmla="*/ 1066522 h 9597624"/>
                              <a:gd name="connsiteX336" fmla="*/ 2339454 w 7315200"/>
                              <a:gd name="connsiteY336" fmla="*/ 1091788 h 9597624"/>
                              <a:gd name="connsiteX337" fmla="*/ 4054544 w 7315200"/>
                              <a:gd name="connsiteY337" fmla="*/ 4306877 h 9597624"/>
                              <a:gd name="connsiteX338" fmla="*/ 4137213 w 7315200"/>
                              <a:gd name="connsiteY338" fmla="*/ 4332143 h 9597624"/>
                              <a:gd name="connsiteX339" fmla="*/ 4162564 w 7315200"/>
                              <a:gd name="connsiteY339" fmla="*/ 4250029 h 9597624"/>
                              <a:gd name="connsiteX340" fmla="*/ 3862754 w 7315200"/>
                              <a:gd name="connsiteY340" fmla="*/ 3688764 h 9597624"/>
                              <a:gd name="connsiteX341" fmla="*/ 3888106 w 7315200"/>
                              <a:gd name="connsiteY341" fmla="*/ 3606650 h 9597624"/>
                              <a:gd name="connsiteX342" fmla="*/ 3970774 w 7315200"/>
                              <a:gd name="connsiteY342" fmla="*/ 3631916 h 9597624"/>
                              <a:gd name="connsiteX343" fmla="*/ 4532367 w 7315200"/>
                              <a:gd name="connsiteY343" fmla="*/ 4686768 h 9597624"/>
                              <a:gd name="connsiteX344" fmla="*/ 4562678 w 7315200"/>
                              <a:gd name="connsiteY344" fmla="*/ 4714741 h 9597624"/>
                              <a:gd name="connsiteX345" fmla="*/ 4508117 w 7315200"/>
                              <a:gd name="connsiteY345" fmla="*/ 4612775 h 9597624"/>
                              <a:gd name="connsiteX346" fmla="*/ 4521895 w 7315200"/>
                              <a:gd name="connsiteY346" fmla="*/ 4567658 h 9597624"/>
                              <a:gd name="connsiteX347" fmla="*/ 4566536 w 7315200"/>
                              <a:gd name="connsiteY347" fmla="*/ 4582095 h 9597624"/>
                              <a:gd name="connsiteX348" fmla="*/ 4629915 w 7315200"/>
                              <a:gd name="connsiteY348" fmla="*/ 4701206 h 9597624"/>
                              <a:gd name="connsiteX349" fmla="*/ 4638733 w 7315200"/>
                              <a:gd name="connsiteY349" fmla="*/ 4631725 h 9597624"/>
                              <a:gd name="connsiteX350" fmla="*/ 3838505 w 7315200"/>
                              <a:gd name="connsiteY350" fmla="*/ 3127500 h 9597624"/>
                              <a:gd name="connsiteX351" fmla="*/ 3863856 w 7315200"/>
                              <a:gd name="connsiteY351" fmla="*/ 3044483 h 9597624"/>
                              <a:gd name="connsiteX352" fmla="*/ 3866612 w 7315200"/>
                              <a:gd name="connsiteY352" fmla="*/ 3043581 h 9597624"/>
                              <a:gd name="connsiteX353" fmla="*/ 3821971 w 7315200"/>
                              <a:gd name="connsiteY353" fmla="*/ 2961467 h 9597624"/>
                              <a:gd name="connsiteX354" fmla="*/ 3740956 w 7315200"/>
                              <a:gd name="connsiteY354" fmla="*/ 2937103 h 9597624"/>
                              <a:gd name="connsiteX355" fmla="*/ 3635141 w 7315200"/>
                              <a:gd name="connsiteY355" fmla="*/ 2740390 h 9597624"/>
                              <a:gd name="connsiteX356" fmla="*/ 3630181 w 7315200"/>
                              <a:gd name="connsiteY356" fmla="*/ 2696174 h 9597624"/>
                              <a:gd name="connsiteX357" fmla="*/ 2193893 w 7315200"/>
                              <a:gd name="connsiteY357" fmla="*/ 0 h 9597624"/>
                              <a:gd name="connsiteX358" fmla="*/ 2214600 w 7315200"/>
                              <a:gd name="connsiteY358" fmla="*/ 0 h 9597624"/>
                              <a:gd name="connsiteX359" fmla="*/ 3638999 w 7315200"/>
                              <a:gd name="connsiteY359" fmla="*/ 2674518 h 9597624"/>
                              <a:gd name="connsiteX360" fmla="*/ 3658288 w 7315200"/>
                              <a:gd name="connsiteY360" fmla="*/ 2658276 h 9597624"/>
                              <a:gd name="connsiteX361" fmla="*/ 2910967 w 7315200"/>
                              <a:gd name="connsiteY361" fmla="*/ 1254212 h 9597624"/>
                              <a:gd name="connsiteX362" fmla="*/ 2923643 w 7315200"/>
                              <a:gd name="connsiteY362" fmla="*/ 1213606 h 9597624"/>
                              <a:gd name="connsiteX363" fmla="*/ 2964426 w 7315200"/>
                              <a:gd name="connsiteY363" fmla="*/ 1226239 h 9597624"/>
                              <a:gd name="connsiteX364" fmla="*/ 3810397 w 7315200"/>
                              <a:gd name="connsiteY364" fmla="*/ 2814383 h 9597624"/>
                              <a:gd name="connsiteX365" fmla="*/ 3851180 w 7315200"/>
                              <a:gd name="connsiteY365" fmla="*/ 2827016 h 9597624"/>
                              <a:gd name="connsiteX366" fmla="*/ 3863856 w 7315200"/>
                              <a:gd name="connsiteY366" fmla="*/ 2786410 h 9597624"/>
                              <a:gd name="connsiteX367" fmla="*/ 3715053 w 7315200"/>
                              <a:gd name="connsiteY367" fmla="*/ 2511192 h 9597624"/>
                              <a:gd name="connsiteX368" fmla="*/ 3728280 w 7315200"/>
                              <a:gd name="connsiteY368" fmla="*/ 2470586 h 9597624"/>
                              <a:gd name="connsiteX369" fmla="*/ 3730485 w 7315200"/>
                              <a:gd name="connsiteY369" fmla="*/ 2468781 h 9597624"/>
                              <a:gd name="connsiteX370" fmla="*/ 2415514 w 7315200"/>
                              <a:gd name="connsiteY370" fmla="*/ 0 h 9597624"/>
                              <a:gd name="connsiteX371" fmla="*/ 2437022 w 7315200"/>
                              <a:gd name="connsiteY371" fmla="*/ 0 h 9597624"/>
                              <a:gd name="connsiteX372" fmla="*/ 3750876 w 7315200"/>
                              <a:gd name="connsiteY372" fmla="*/ 2466976 h 9597624"/>
                              <a:gd name="connsiteX373" fmla="*/ 3768512 w 7315200"/>
                              <a:gd name="connsiteY373" fmla="*/ 2481414 h 9597624"/>
                              <a:gd name="connsiteX374" fmla="*/ 4045726 w 7315200"/>
                              <a:gd name="connsiteY374" fmla="*/ 3002975 h 9597624"/>
                              <a:gd name="connsiteX375" fmla="*/ 4086509 w 7315200"/>
                              <a:gd name="connsiteY375" fmla="*/ 3015608 h 9597624"/>
                              <a:gd name="connsiteX376" fmla="*/ 4099185 w 7315200"/>
                              <a:gd name="connsiteY376" fmla="*/ 2975002 h 9597624"/>
                              <a:gd name="connsiteX377" fmla="*/ 3704031 w 7315200"/>
                              <a:gd name="connsiteY377" fmla="*/ 2234169 h 9597624"/>
                              <a:gd name="connsiteX378" fmla="*/ 3716707 w 7315200"/>
                              <a:gd name="connsiteY378" fmla="*/ 2193563 h 9597624"/>
                              <a:gd name="connsiteX379" fmla="*/ 3757490 w 7315200"/>
                              <a:gd name="connsiteY379" fmla="*/ 2206196 h 9597624"/>
                              <a:gd name="connsiteX380" fmla="*/ 4470090 w 7315200"/>
                              <a:gd name="connsiteY380" fmla="*/ 3544388 h 9597624"/>
                              <a:gd name="connsiteX381" fmla="*/ 4470090 w 7315200"/>
                              <a:gd name="connsiteY381" fmla="*/ 3572361 h 9597624"/>
                              <a:gd name="connsiteX382" fmla="*/ 5131987 w 7315200"/>
                              <a:gd name="connsiteY382" fmla="*/ 4816707 h 9597624"/>
                              <a:gd name="connsiteX383" fmla="*/ 5162299 w 7315200"/>
                              <a:gd name="connsiteY383" fmla="*/ 4825730 h 9597624"/>
                              <a:gd name="connsiteX384" fmla="*/ 5171117 w 7315200"/>
                              <a:gd name="connsiteY384" fmla="*/ 4795051 h 9597624"/>
                              <a:gd name="connsiteX385" fmla="*/ 4929725 w 7315200"/>
                              <a:gd name="connsiteY385" fmla="*/ 4341167 h 9597624"/>
                              <a:gd name="connsiteX386" fmla="*/ 4938543 w 7315200"/>
                              <a:gd name="connsiteY386" fmla="*/ 4310487 h 9597624"/>
                              <a:gd name="connsiteX387" fmla="*/ 4968855 w 7315200"/>
                              <a:gd name="connsiteY387" fmla="*/ 4319510 h 9597624"/>
                              <a:gd name="connsiteX388" fmla="*/ 6946830 w 7315200"/>
                              <a:gd name="connsiteY388" fmla="*/ 8031796 h 9597624"/>
                              <a:gd name="connsiteX389" fmla="*/ 6938012 w 7315200"/>
                              <a:gd name="connsiteY389" fmla="*/ 8061573 h 9597624"/>
                              <a:gd name="connsiteX390" fmla="*/ 6907701 w 7315200"/>
                              <a:gd name="connsiteY390" fmla="*/ 8052550 h 9597624"/>
                              <a:gd name="connsiteX391" fmla="*/ 5525488 w 7315200"/>
                              <a:gd name="connsiteY391" fmla="*/ 5457378 h 9597624"/>
                              <a:gd name="connsiteX392" fmla="*/ 5495176 w 7315200"/>
                              <a:gd name="connsiteY392" fmla="*/ 5448355 h 9597624"/>
                              <a:gd name="connsiteX393" fmla="*/ 5486358 w 7315200"/>
                              <a:gd name="connsiteY393" fmla="*/ 5478132 h 9597624"/>
                              <a:gd name="connsiteX394" fmla="*/ 6042440 w 7315200"/>
                              <a:gd name="connsiteY394" fmla="*/ 6523961 h 9597624"/>
                              <a:gd name="connsiteX395" fmla="*/ 6033622 w 7315200"/>
                              <a:gd name="connsiteY395" fmla="*/ 6553739 h 9597624"/>
                              <a:gd name="connsiteX396" fmla="*/ 6003310 w 7315200"/>
                              <a:gd name="connsiteY396" fmla="*/ 6544715 h 9597624"/>
                              <a:gd name="connsiteX397" fmla="*/ 4422694 w 7315200"/>
                              <a:gd name="connsiteY397" fmla="*/ 3578677 h 9597624"/>
                              <a:gd name="connsiteX398" fmla="*/ 4416631 w 7315200"/>
                              <a:gd name="connsiteY398" fmla="*/ 3571458 h 9597624"/>
                              <a:gd name="connsiteX399" fmla="*/ 4263971 w 7315200"/>
                              <a:gd name="connsiteY399" fmla="*/ 3284510 h 9597624"/>
                              <a:gd name="connsiteX400" fmla="*/ 4223188 w 7315200"/>
                              <a:gd name="connsiteY400" fmla="*/ 3271877 h 9597624"/>
                              <a:gd name="connsiteX401" fmla="*/ 4210512 w 7315200"/>
                              <a:gd name="connsiteY401" fmla="*/ 3312483 h 9597624"/>
                              <a:gd name="connsiteX402" fmla="*/ 4279402 w 7315200"/>
                              <a:gd name="connsiteY402" fmla="*/ 3440617 h 9597624"/>
                              <a:gd name="connsiteX403" fmla="*/ 4266726 w 7315200"/>
                              <a:gd name="connsiteY403" fmla="*/ 3481223 h 9597624"/>
                              <a:gd name="connsiteX404" fmla="*/ 4225943 w 7315200"/>
                              <a:gd name="connsiteY404" fmla="*/ 3468590 h 9597624"/>
                              <a:gd name="connsiteX405" fmla="*/ 3972978 w 7315200"/>
                              <a:gd name="connsiteY405" fmla="*/ 2993049 h 9597624"/>
                              <a:gd name="connsiteX406" fmla="*/ 3932746 w 7315200"/>
                              <a:gd name="connsiteY406" fmla="*/ 2980416 h 9597624"/>
                              <a:gd name="connsiteX407" fmla="*/ 3920071 w 7315200"/>
                              <a:gd name="connsiteY407" fmla="*/ 3021022 h 9597624"/>
                              <a:gd name="connsiteX408" fmla="*/ 4347741 w 7315200"/>
                              <a:gd name="connsiteY408" fmla="*/ 3825020 h 9597624"/>
                              <a:gd name="connsiteX409" fmla="*/ 4351599 w 7315200"/>
                              <a:gd name="connsiteY409" fmla="*/ 3835848 h 9597624"/>
                              <a:gd name="connsiteX410" fmla="*/ 5388258 w 7315200"/>
                              <a:gd name="connsiteY410" fmla="*/ 5783128 h 9597624"/>
                              <a:gd name="connsiteX411" fmla="*/ 5362907 w 7315200"/>
                              <a:gd name="connsiteY411" fmla="*/ 5865242 h 9597624"/>
                              <a:gd name="connsiteX412" fmla="*/ 5280239 w 7315200"/>
                              <a:gd name="connsiteY412" fmla="*/ 5839976 h 9597624"/>
                              <a:gd name="connsiteX413" fmla="*/ 4968855 w 7315200"/>
                              <a:gd name="connsiteY413" fmla="*/ 5257055 h 9597624"/>
                              <a:gd name="connsiteX414" fmla="*/ 4907129 w 7315200"/>
                              <a:gd name="connsiteY414" fmla="*/ 5224572 h 9597624"/>
                              <a:gd name="connsiteX415" fmla="*/ 6005515 w 7315200"/>
                              <a:gd name="connsiteY415" fmla="*/ 7288256 h 9597624"/>
                              <a:gd name="connsiteX416" fmla="*/ 6013230 w 7315200"/>
                              <a:gd name="connsiteY416" fmla="*/ 7254868 h 9597624"/>
                              <a:gd name="connsiteX417" fmla="*/ 5676495 w 7315200"/>
                              <a:gd name="connsiteY417" fmla="*/ 6624123 h 9597624"/>
                              <a:gd name="connsiteX418" fmla="*/ 5686966 w 7315200"/>
                              <a:gd name="connsiteY418" fmla="*/ 6589833 h 9597624"/>
                              <a:gd name="connsiteX419" fmla="*/ 5721136 w 7315200"/>
                              <a:gd name="connsiteY419" fmla="*/ 6599759 h 9597624"/>
                              <a:gd name="connsiteX420" fmla="*/ 6328472 w 7315200"/>
                              <a:gd name="connsiteY420" fmla="*/ 7738530 h 9597624"/>
                              <a:gd name="connsiteX421" fmla="*/ 6318001 w 7315200"/>
                              <a:gd name="connsiteY421" fmla="*/ 7772820 h 9597624"/>
                              <a:gd name="connsiteX422" fmla="*/ 6283831 w 7315200"/>
                              <a:gd name="connsiteY422" fmla="*/ 7762894 h 9597624"/>
                              <a:gd name="connsiteX423" fmla="*/ 6153215 w 7315200"/>
                              <a:gd name="connsiteY423" fmla="*/ 7517454 h 9597624"/>
                              <a:gd name="connsiteX424" fmla="*/ 6121250 w 7315200"/>
                              <a:gd name="connsiteY424" fmla="*/ 7506625 h 9597624"/>
                              <a:gd name="connsiteX425" fmla="*/ 7234997 w 7315200"/>
                              <a:gd name="connsiteY425" fmla="*/ 9597624 h 9597624"/>
                              <a:gd name="connsiteX426" fmla="*/ 7161348 w 7315200"/>
                              <a:gd name="connsiteY426" fmla="*/ 9597624 h 9597624"/>
                              <a:gd name="connsiteX427" fmla="*/ 6149358 w 7315200"/>
                              <a:gd name="connsiteY427" fmla="*/ 7691608 h 9597624"/>
                              <a:gd name="connsiteX428" fmla="*/ 6126210 w 7315200"/>
                              <a:gd name="connsiteY428" fmla="*/ 7677170 h 9597624"/>
                              <a:gd name="connsiteX429" fmla="*/ 5910171 w 7315200"/>
                              <a:gd name="connsiteY429" fmla="*/ 7272915 h 9597624"/>
                              <a:gd name="connsiteX430" fmla="*/ 5876001 w 7315200"/>
                              <a:gd name="connsiteY430" fmla="*/ 7262990 h 9597624"/>
                              <a:gd name="connsiteX431" fmla="*/ 5866081 w 7315200"/>
                              <a:gd name="connsiteY431" fmla="*/ 7297279 h 9597624"/>
                              <a:gd name="connsiteX432" fmla="*/ 6230372 w 7315200"/>
                              <a:gd name="connsiteY432" fmla="*/ 7980361 h 9597624"/>
                              <a:gd name="connsiteX433" fmla="*/ 6220452 w 7315200"/>
                              <a:gd name="connsiteY433" fmla="*/ 8014651 h 9597624"/>
                              <a:gd name="connsiteX434" fmla="*/ 6186283 w 7315200"/>
                              <a:gd name="connsiteY434" fmla="*/ 8004725 h 9597624"/>
                              <a:gd name="connsiteX435" fmla="*/ 5009638 w 7315200"/>
                              <a:gd name="connsiteY435" fmla="*/ 5795761 h 9597624"/>
                              <a:gd name="connsiteX436" fmla="*/ 5020109 w 7315200"/>
                              <a:gd name="connsiteY436" fmla="*/ 5761472 h 9597624"/>
                              <a:gd name="connsiteX437" fmla="*/ 5054279 w 7315200"/>
                              <a:gd name="connsiteY437" fmla="*/ 5771397 h 9597624"/>
                              <a:gd name="connsiteX438" fmla="*/ 5773492 w 7315200"/>
                              <a:gd name="connsiteY438" fmla="*/ 7122222 h 9597624"/>
                              <a:gd name="connsiteX439" fmla="*/ 5807662 w 7315200"/>
                              <a:gd name="connsiteY439" fmla="*/ 7132148 h 9597624"/>
                              <a:gd name="connsiteX440" fmla="*/ 5817582 w 7315200"/>
                              <a:gd name="connsiteY440" fmla="*/ 7097859 h 9597624"/>
                              <a:gd name="connsiteX441" fmla="*/ 5691926 w 7315200"/>
                              <a:gd name="connsiteY441" fmla="*/ 6862344 h 9597624"/>
                              <a:gd name="connsiteX442" fmla="*/ 5693029 w 7315200"/>
                              <a:gd name="connsiteY442" fmla="*/ 6835274 h 9597624"/>
                              <a:gd name="connsiteX443" fmla="*/ 4861386 w 7315200"/>
                              <a:gd name="connsiteY443" fmla="*/ 5274200 h 9597624"/>
                              <a:gd name="connsiteX444" fmla="*/ 4866346 w 7315200"/>
                              <a:gd name="connsiteY444" fmla="*/ 5314806 h 9597624"/>
                              <a:gd name="connsiteX445" fmla="*/ 5004678 w 7315200"/>
                              <a:gd name="connsiteY445" fmla="*/ 5574684 h 9597624"/>
                              <a:gd name="connsiteX446" fmla="*/ 4979326 w 7315200"/>
                              <a:gd name="connsiteY446" fmla="*/ 5657701 h 9597624"/>
                              <a:gd name="connsiteX447" fmla="*/ 4896658 w 7315200"/>
                              <a:gd name="connsiteY447" fmla="*/ 5632435 h 9597624"/>
                              <a:gd name="connsiteX448" fmla="*/ 4383564 w 7315200"/>
                              <a:gd name="connsiteY448" fmla="*/ 4667819 h 9597624"/>
                              <a:gd name="connsiteX449" fmla="*/ 4300896 w 7315200"/>
                              <a:gd name="connsiteY449" fmla="*/ 4642553 h 9597624"/>
                              <a:gd name="connsiteX450" fmla="*/ 4275544 w 7315200"/>
                              <a:gd name="connsiteY450" fmla="*/ 4725570 h 9597624"/>
                              <a:gd name="connsiteX451" fmla="*/ 5141907 w 7315200"/>
                              <a:gd name="connsiteY451" fmla="*/ 6353416 h 9597624"/>
                              <a:gd name="connsiteX452" fmla="*/ 5125373 w 7315200"/>
                              <a:gd name="connsiteY452" fmla="*/ 6430116 h 9597624"/>
                              <a:gd name="connsiteX453" fmla="*/ 5621934 w 7315200"/>
                              <a:gd name="connsiteY453" fmla="*/ 7362249 h 9597624"/>
                              <a:gd name="connsiteX454" fmla="*/ 5650041 w 7315200"/>
                              <a:gd name="connsiteY454" fmla="*/ 7370370 h 9597624"/>
                              <a:gd name="connsiteX455" fmla="*/ 5658859 w 7315200"/>
                              <a:gd name="connsiteY455" fmla="*/ 7342397 h 9597624"/>
                              <a:gd name="connsiteX456" fmla="*/ 5155685 w 7315200"/>
                              <a:gd name="connsiteY456" fmla="*/ 6397632 h 9597624"/>
                              <a:gd name="connsiteX457" fmla="*/ 5164503 w 7315200"/>
                              <a:gd name="connsiteY457" fmla="*/ 6369659 h 9597624"/>
                              <a:gd name="connsiteX458" fmla="*/ 5192610 w 7315200"/>
                              <a:gd name="connsiteY458" fmla="*/ 6378682 h 9597624"/>
                              <a:gd name="connsiteX459" fmla="*/ 6906765 w 7315200"/>
                              <a:gd name="connsiteY459" fmla="*/ 9597624 h 9597624"/>
                              <a:gd name="connsiteX460" fmla="*/ 6860288 w 7315200"/>
                              <a:gd name="connsiteY460" fmla="*/ 9597624 h 9597624"/>
                              <a:gd name="connsiteX461" fmla="*/ 5979061 w 7315200"/>
                              <a:gd name="connsiteY461" fmla="*/ 7942462 h 9597624"/>
                              <a:gd name="connsiteX462" fmla="*/ 5950954 w 7315200"/>
                              <a:gd name="connsiteY462" fmla="*/ 7933439 h 9597624"/>
                              <a:gd name="connsiteX463" fmla="*/ 5942136 w 7315200"/>
                              <a:gd name="connsiteY463" fmla="*/ 7961412 h 9597624"/>
                              <a:gd name="connsiteX464" fmla="*/ 6160931 w 7315200"/>
                              <a:gd name="connsiteY464" fmla="*/ 8372886 h 9597624"/>
                              <a:gd name="connsiteX465" fmla="*/ 6151562 w 7315200"/>
                              <a:gd name="connsiteY465" fmla="*/ 8399054 h 9597624"/>
                              <a:gd name="connsiteX466" fmla="*/ 6124006 w 7315200"/>
                              <a:gd name="connsiteY466" fmla="*/ 8390030 h 9597624"/>
                              <a:gd name="connsiteX467" fmla="*/ 5313306 w 7315200"/>
                              <a:gd name="connsiteY467" fmla="*/ 6866856 h 9597624"/>
                              <a:gd name="connsiteX468" fmla="*/ 5230638 w 7315200"/>
                              <a:gd name="connsiteY468" fmla="*/ 6960701 h 9597624"/>
                              <a:gd name="connsiteX469" fmla="*/ 6635593 w 7315200"/>
                              <a:gd name="connsiteY469" fmla="*/ 9597624 h 9597624"/>
                              <a:gd name="connsiteX470" fmla="*/ 6614581 w 7315200"/>
                              <a:gd name="connsiteY470" fmla="*/ 9597624 h 9597624"/>
                              <a:gd name="connsiteX471" fmla="*/ 5213002 w 7315200"/>
                              <a:gd name="connsiteY471" fmla="*/ 6966115 h 9597624"/>
                              <a:gd name="connsiteX472" fmla="*/ 5070812 w 7315200"/>
                              <a:gd name="connsiteY472" fmla="*/ 6900243 h 9597624"/>
                              <a:gd name="connsiteX473" fmla="*/ 4324043 w 7315200"/>
                              <a:gd name="connsiteY473" fmla="*/ 5498887 h 9597624"/>
                              <a:gd name="connsiteX474" fmla="*/ 4320185 w 7315200"/>
                              <a:gd name="connsiteY474" fmla="*/ 5491669 h 9597624"/>
                              <a:gd name="connsiteX475" fmla="*/ 4142173 w 7315200"/>
                              <a:gd name="connsiteY475" fmla="*/ 5442940 h 9597624"/>
                              <a:gd name="connsiteX476" fmla="*/ 4093674 w 7315200"/>
                              <a:gd name="connsiteY476" fmla="*/ 5620704 h 9597624"/>
                              <a:gd name="connsiteX477" fmla="*/ 4470090 w 7315200"/>
                              <a:gd name="connsiteY477" fmla="*/ 6325443 h 9597624"/>
                              <a:gd name="connsiteX478" fmla="*/ 4429307 w 7315200"/>
                              <a:gd name="connsiteY478" fmla="*/ 6493281 h 9597624"/>
                              <a:gd name="connsiteX479" fmla="*/ 6070547 w 7315200"/>
                              <a:gd name="connsiteY479" fmla="*/ 9573919 h 9597624"/>
                              <a:gd name="connsiteX480" fmla="*/ 6071511 w 7315200"/>
                              <a:gd name="connsiteY480" fmla="*/ 9591741 h 9597624"/>
                              <a:gd name="connsiteX481" fmla="*/ 6066622 w 7315200"/>
                              <a:gd name="connsiteY481" fmla="*/ 9597624 h 9597624"/>
                              <a:gd name="connsiteX482" fmla="*/ 6032213 w 7315200"/>
                              <a:gd name="connsiteY482" fmla="*/ 9597624 h 9597624"/>
                              <a:gd name="connsiteX483" fmla="*/ 6028662 w 7315200"/>
                              <a:gd name="connsiteY483" fmla="*/ 9594673 h 9597624"/>
                              <a:gd name="connsiteX484" fmla="*/ 4385768 w 7315200"/>
                              <a:gd name="connsiteY484" fmla="*/ 6513133 h 9597624"/>
                              <a:gd name="connsiteX485" fmla="*/ 4237517 w 7315200"/>
                              <a:gd name="connsiteY485" fmla="*/ 6449066 h 9597624"/>
                              <a:gd name="connsiteX486" fmla="*/ 3945422 w 7315200"/>
                              <a:gd name="connsiteY486" fmla="*/ 5899532 h 9597624"/>
                              <a:gd name="connsiteX487" fmla="*/ 3912355 w 7315200"/>
                              <a:gd name="connsiteY487" fmla="*/ 5858926 h 9597624"/>
                              <a:gd name="connsiteX488" fmla="*/ 3914559 w 7315200"/>
                              <a:gd name="connsiteY488" fmla="*/ 5862535 h 9597624"/>
                              <a:gd name="connsiteX489" fmla="*/ 3917315 w 7315200"/>
                              <a:gd name="connsiteY489" fmla="*/ 5867047 h 9597624"/>
                              <a:gd name="connsiteX490" fmla="*/ 3894168 w 7315200"/>
                              <a:gd name="connsiteY490" fmla="*/ 5931114 h 9597624"/>
                              <a:gd name="connsiteX491" fmla="*/ 3829687 w 7315200"/>
                              <a:gd name="connsiteY491" fmla="*/ 5908555 h 9597624"/>
                              <a:gd name="connsiteX492" fmla="*/ 3818113 w 7315200"/>
                              <a:gd name="connsiteY492" fmla="*/ 5886899 h 9597624"/>
                              <a:gd name="connsiteX493" fmla="*/ 3740956 w 7315200"/>
                              <a:gd name="connsiteY493" fmla="*/ 5926602 h 9597624"/>
                              <a:gd name="connsiteX494" fmla="*/ 5641223 w 7315200"/>
                              <a:gd name="connsiteY494" fmla="*/ 9494512 h 9597624"/>
                              <a:gd name="connsiteX495" fmla="*/ 5632405 w 7315200"/>
                              <a:gd name="connsiteY495" fmla="*/ 9521583 h 9597624"/>
                              <a:gd name="connsiteX496" fmla="*/ 5604298 w 7315200"/>
                              <a:gd name="connsiteY496" fmla="*/ 9512559 h 9597624"/>
                              <a:gd name="connsiteX497" fmla="*/ 4429307 w 7315200"/>
                              <a:gd name="connsiteY497" fmla="*/ 7310814 h 9597624"/>
                              <a:gd name="connsiteX498" fmla="*/ 4425449 w 7315200"/>
                              <a:gd name="connsiteY498" fmla="*/ 7306303 h 9597624"/>
                              <a:gd name="connsiteX499" fmla="*/ 4397342 w 7315200"/>
                              <a:gd name="connsiteY499" fmla="*/ 7306303 h 9597624"/>
                              <a:gd name="connsiteX500" fmla="*/ 4591888 w 7315200"/>
                              <a:gd name="connsiteY500" fmla="*/ 7670854 h 9597624"/>
                              <a:gd name="connsiteX501" fmla="*/ 4607319 w 7315200"/>
                              <a:gd name="connsiteY501" fmla="*/ 7731312 h 9597624"/>
                              <a:gd name="connsiteX502" fmla="*/ 4613382 w 7315200"/>
                              <a:gd name="connsiteY502" fmla="*/ 7742140 h 9597624"/>
                              <a:gd name="connsiteX503" fmla="*/ 4614484 w 7315200"/>
                              <a:gd name="connsiteY503" fmla="*/ 7745749 h 9597624"/>
                              <a:gd name="connsiteX504" fmla="*/ 4601808 w 7315200"/>
                              <a:gd name="connsiteY504" fmla="*/ 7770113 h 9597624"/>
                              <a:gd name="connsiteX505" fmla="*/ 4538429 w 7315200"/>
                              <a:gd name="connsiteY505" fmla="*/ 7848618 h 9597624"/>
                              <a:gd name="connsiteX506" fmla="*/ 4362070 w 7315200"/>
                              <a:gd name="connsiteY506" fmla="*/ 7794476 h 9597624"/>
                              <a:gd name="connsiteX507" fmla="*/ 2451332 w 7315200"/>
                              <a:gd name="connsiteY507" fmla="*/ 4204009 h 9597624"/>
                              <a:gd name="connsiteX508" fmla="*/ 2454087 w 7315200"/>
                              <a:gd name="connsiteY508" fmla="*/ 4222958 h 9597624"/>
                              <a:gd name="connsiteX509" fmla="*/ 2573130 w 7315200"/>
                              <a:gd name="connsiteY509" fmla="*/ 4445840 h 9597624"/>
                              <a:gd name="connsiteX510" fmla="*/ 2575885 w 7315200"/>
                              <a:gd name="connsiteY510" fmla="*/ 4461180 h 9597624"/>
                              <a:gd name="connsiteX511" fmla="*/ 4009903 w 7315200"/>
                              <a:gd name="connsiteY511" fmla="*/ 7153805 h 9597624"/>
                              <a:gd name="connsiteX512" fmla="*/ 4021477 w 7315200"/>
                              <a:gd name="connsiteY512" fmla="*/ 7204337 h 9597624"/>
                              <a:gd name="connsiteX513" fmla="*/ 3921173 w 7315200"/>
                              <a:gd name="connsiteY513" fmla="*/ 7291865 h 9597624"/>
                              <a:gd name="connsiteX514" fmla="*/ 5148788 w 7315200"/>
                              <a:gd name="connsiteY514" fmla="*/ 9597624 h 9597624"/>
                              <a:gd name="connsiteX515" fmla="*/ 5093208 w 7315200"/>
                              <a:gd name="connsiteY515" fmla="*/ 9597624 h 9597624"/>
                              <a:gd name="connsiteX516" fmla="*/ 3088979 w 7315200"/>
                              <a:gd name="connsiteY516" fmla="*/ 5833660 h 9597624"/>
                              <a:gd name="connsiteX517" fmla="*/ 3086224 w 7315200"/>
                              <a:gd name="connsiteY517" fmla="*/ 5823734 h 9597624"/>
                              <a:gd name="connsiteX518" fmla="*/ 2396771 w 7315200"/>
                              <a:gd name="connsiteY518" fmla="*/ 4528856 h 9597624"/>
                              <a:gd name="connsiteX519" fmla="*/ 2269462 w 7315200"/>
                              <a:gd name="connsiteY519" fmla="*/ 4489153 h 9597624"/>
                              <a:gd name="connsiteX520" fmla="*/ 2230332 w 7315200"/>
                              <a:gd name="connsiteY520" fmla="*/ 4616385 h 9597624"/>
                              <a:gd name="connsiteX521" fmla="*/ 2687763 w 7315200"/>
                              <a:gd name="connsiteY521" fmla="*/ 5474523 h 9597624"/>
                              <a:gd name="connsiteX522" fmla="*/ 2696581 w 7315200"/>
                              <a:gd name="connsiteY522" fmla="*/ 5540396 h 9597624"/>
                              <a:gd name="connsiteX523" fmla="*/ 2583601 w 7315200"/>
                              <a:gd name="connsiteY523" fmla="*/ 5610779 h 9597624"/>
                              <a:gd name="connsiteX524" fmla="*/ 4472294 w 7315200"/>
                              <a:gd name="connsiteY524" fmla="*/ 9158836 h 9597624"/>
                              <a:gd name="connsiteX525" fmla="*/ 4473948 w 7315200"/>
                              <a:gd name="connsiteY525" fmla="*/ 9161543 h 9597624"/>
                              <a:gd name="connsiteX526" fmla="*/ 4462374 w 7315200"/>
                              <a:gd name="connsiteY526" fmla="*/ 9193126 h 9597624"/>
                              <a:gd name="connsiteX527" fmla="*/ 4430409 w 7315200"/>
                              <a:gd name="connsiteY527" fmla="*/ 9181395 h 9597624"/>
                              <a:gd name="connsiteX528" fmla="*/ 2940177 w 7315200"/>
                              <a:gd name="connsiteY528" fmla="*/ 6384096 h 9597624"/>
                              <a:gd name="connsiteX529" fmla="*/ 2939074 w 7315200"/>
                              <a:gd name="connsiteY529" fmla="*/ 6381389 h 9597624"/>
                              <a:gd name="connsiteX530" fmla="*/ 2906007 w 7315200"/>
                              <a:gd name="connsiteY530" fmla="*/ 6374170 h 9597624"/>
                              <a:gd name="connsiteX531" fmla="*/ 2898291 w 7315200"/>
                              <a:gd name="connsiteY531" fmla="*/ 6406655 h 9597624"/>
                              <a:gd name="connsiteX532" fmla="*/ 3497912 w 7315200"/>
                              <a:gd name="connsiteY532" fmla="*/ 7534598 h 9597624"/>
                              <a:gd name="connsiteX533" fmla="*/ 3489094 w 7315200"/>
                              <a:gd name="connsiteY533" fmla="*/ 7564376 h 9597624"/>
                              <a:gd name="connsiteX534" fmla="*/ 3456026 w 7315200"/>
                              <a:gd name="connsiteY534" fmla="*/ 7557157 h 9597624"/>
                              <a:gd name="connsiteX535" fmla="*/ 1075733 w 7315200"/>
                              <a:gd name="connsiteY535" fmla="*/ 3086894 h 9597624"/>
                              <a:gd name="connsiteX536" fmla="*/ 1074079 w 7315200"/>
                              <a:gd name="connsiteY536" fmla="*/ 3084187 h 9597624"/>
                              <a:gd name="connsiteX537" fmla="*/ 1085653 w 7315200"/>
                              <a:gd name="connsiteY537" fmla="*/ 3052604 h 9597624"/>
                              <a:gd name="connsiteX538" fmla="*/ 1117618 w 7315200"/>
                              <a:gd name="connsiteY538" fmla="*/ 3064335 h 9597624"/>
                              <a:gd name="connsiteX539" fmla="*/ 2516364 w 7315200"/>
                              <a:gd name="connsiteY539" fmla="*/ 5690186 h 9597624"/>
                              <a:gd name="connsiteX540" fmla="*/ 2517466 w 7315200"/>
                              <a:gd name="connsiteY540" fmla="*/ 5692893 h 9597624"/>
                              <a:gd name="connsiteX541" fmla="*/ 2550534 w 7315200"/>
                              <a:gd name="connsiteY541" fmla="*/ 5700111 h 9597624"/>
                              <a:gd name="connsiteX542" fmla="*/ 2558249 w 7315200"/>
                              <a:gd name="connsiteY542" fmla="*/ 5667627 h 9597624"/>
                              <a:gd name="connsiteX543" fmla="*/ 2297569 w 7315200"/>
                              <a:gd name="connsiteY543" fmla="*/ 5177649 h 9597624"/>
                              <a:gd name="connsiteX544" fmla="*/ 2301427 w 7315200"/>
                              <a:gd name="connsiteY544" fmla="*/ 5149675 h 9597624"/>
                              <a:gd name="connsiteX545" fmla="*/ 1943198 w 7315200"/>
                              <a:gd name="connsiteY545" fmla="*/ 4478325 h 9597624"/>
                              <a:gd name="connsiteX546" fmla="*/ 1939340 w 7315200"/>
                              <a:gd name="connsiteY546" fmla="*/ 4480129 h 9597624"/>
                              <a:gd name="connsiteX547" fmla="*/ 1907375 w 7315200"/>
                              <a:gd name="connsiteY547" fmla="*/ 4470203 h 9597624"/>
                              <a:gd name="connsiteX548" fmla="*/ 0 w 7315200"/>
                              <a:gd name="connsiteY548" fmla="*/ 1503027 h 9597624"/>
                              <a:gd name="connsiteX549" fmla="*/ 0 w 7315200"/>
                              <a:gd name="connsiteY549" fmla="*/ 1462960 h 9597624"/>
                              <a:gd name="connsiteX550" fmla="*/ 1917846 w 7315200"/>
                              <a:gd name="connsiteY550" fmla="*/ 5063953 h 9597624"/>
                              <a:gd name="connsiteX551" fmla="*/ 1917846 w 7315200"/>
                              <a:gd name="connsiteY551" fmla="*/ 5064855 h 9597624"/>
                              <a:gd name="connsiteX552" fmla="*/ 1913988 w 7315200"/>
                              <a:gd name="connsiteY552" fmla="*/ 5076585 h 9597624"/>
                              <a:gd name="connsiteX553" fmla="*/ 1901312 w 7315200"/>
                              <a:gd name="connsiteY553" fmla="*/ 5072976 h 9597624"/>
                              <a:gd name="connsiteX554" fmla="*/ 0 w 7315200"/>
                              <a:gd name="connsiteY554" fmla="*/ 1951136 h 9597624"/>
                              <a:gd name="connsiteX555" fmla="*/ 0 w 7315200"/>
                              <a:gd name="connsiteY555" fmla="*/ 1691154 h 9597624"/>
                              <a:gd name="connsiteX556" fmla="*/ 1361213 w 7315200"/>
                              <a:gd name="connsiteY556" fmla="*/ 4247322 h 9597624"/>
                              <a:gd name="connsiteX557" fmla="*/ 1352395 w 7315200"/>
                              <a:gd name="connsiteY557" fmla="*/ 4275295 h 9597624"/>
                              <a:gd name="connsiteX558" fmla="*/ 1324288 w 7315200"/>
                              <a:gd name="connsiteY558" fmla="*/ 4266271 h 9597624"/>
                              <a:gd name="connsiteX559" fmla="*/ 152053 w 7315200"/>
                              <a:gd name="connsiteY559" fmla="*/ 2064526 h 9597624"/>
                              <a:gd name="connsiteX560" fmla="*/ 123945 w 7315200"/>
                              <a:gd name="connsiteY560" fmla="*/ 2055503 h 9597624"/>
                              <a:gd name="connsiteX561" fmla="*/ 115127 w 7315200"/>
                              <a:gd name="connsiteY561" fmla="*/ 2083476 h 9597624"/>
                              <a:gd name="connsiteX562" fmla="*/ 335025 w 7315200"/>
                              <a:gd name="connsiteY562" fmla="*/ 2494949 h 9597624"/>
                              <a:gd name="connsiteX563" fmla="*/ 326207 w 7315200"/>
                              <a:gd name="connsiteY563" fmla="*/ 2522020 h 9597624"/>
                              <a:gd name="connsiteX564" fmla="*/ 299202 w 7315200"/>
                              <a:gd name="connsiteY564" fmla="*/ 2513899 h 9597624"/>
                              <a:gd name="connsiteX565" fmla="*/ 0 w 7315200"/>
                              <a:gd name="connsiteY565" fmla="*/ 2855562 h 9597624"/>
                              <a:gd name="connsiteX566" fmla="*/ 0 w 7315200"/>
                              <a:gd name="connsiteY566" fmla="*/ 2751261 h 9597624"/>
                              <a:gd name="connsiteX567" fmla="*/ 558780 w 7315200"/>
                              <a:gd name="connsiteY567" fmla="*/ 3800656 h 9597624"/>
                              <a:gd name="connsiteX568" fmla="*/ 548309 w 7315200"/>
                              <a:gd name="connsiteY568" fmla="*/ 3832239 h 9597624"/>
                              <a:gd name="connsiteX569" fmla="*/ 515242 w 7315200"/>
                              <a:gd name="connsiteY569" fmla="*/ 3823215 h 9597624"/>
                              <a:gd name="connsiteX570" fmla="*/ 0 w 7315200"/>
                              <a:gd name="connsiteY570" fmla="*/ 3326152 h 9597624"/>
                              <a:gd name="connsiteX571" fmla="*/ 0 w 7315200"/>
                              <a:gd name="connsiteY571" fmla="*/ 3138326 h 9597624"/>
                              <a:gd name="connsiteX572" fmla="*/ 428716 w 7315200"/>
                              <a:gd name="connsiteY572" fmla="*/ 3943228 h 9597624"/>
                              <a:gd name="connsiteX573" fmla="*/ 459579 w 7315200"/>
                              <a:gd name="connsiteY573" fmla="*/ 3963080 h 9597624"/>
                              <a:gd name="connsiteX574" fmla="*/ 662942 w 7315200"/>
                              <a:gd name="connsiteY574" fmla="*/ 4344776 h 9597624"/>
                              <a:gd name="connsiteX575" fmla="*/ 715850 w 7315200"/>
                              <a:gd name="connsiteY575" fmla="*/ 4361018 h 9597624"/>
                              <a:gd name="connsiteX576" fmla="*/ 732384 w 7315200"/>
                              <a:gd name="connsiteY576" fmla="*/ 4307780 h 9597624"/>
                              <a:gd name="connsiteX577" fmla="*/ 642551 w 7315200"/>
                              <a:gd name="connsiteY577" fmla="*/ 4138137 h 9597624"/>
                              <a:gd name="connsiteX578" fmla="*/ 659085 w 7315200"/>
                              <a:gd name="connsiteY578" fmla="*/ 4084898 h 9597624"/>
                              <a:gd name="connsiteX579" fmla="*/ 711992 w 7315200"/>
                              <a:gd name="connsiteY579" fmla="*/ 4101140 h 9597624"/>
                              <a:gd name="connsiteX580" fmla="*/ 1047625 w 7315200"/>
                              <a:gd name="connsiteY580" fmla="*/ 4731886 h 9597624"/>
                              <a:gd name="connsiteX581" fmla="*/ 1071874 w 7315200"/>
                              <a:gd name="connsiteY581" fmla="*/ 4750836 h 9597624"/>
                              <a:gd name="connsiteX582" fmla="*/ 1121475 w 7315200"/>
                              <a:gd name="connsiteY582" fmla="*/ 4723765 h 9597624"/>
                              <a:gd name="connsiteX583" fmla="*/ 0 w 7315200"/>
                              <a:gd name="connsiteY583" fmla="*/ 2617309 h 9597624"/>
                              <a:gd name="connsiteX584" fmla="*/ 0 w 7315200"/>
                              <a:gd name="connsiteY584" fmla="*/ 2430108 h 9597624"/>
                              <a:gd name="connsiteX585" fmla="*/ 492646 w 7315200"/>
                              <a:gd name="connsiteY585" fmla="*/ 3355796 h 9597624"/>
                              <a:gd name="connsiteX586" fmla="*/ 567598 w 7315200"/>
                              <a:gd name="connsiteY586" fmla="*/ 3292631 h 9597624"/>
                              <a:gd name="connsiteX587" fmla="*/ 0 w 7315200"/>
                              <a:gd name="connsiteY587" fmla="*/ 2227149 h 9597624"/>
                              <a:gd name="connsiteX588" fmla="*/ 0 w 7315200"/>
                              <a:gd name="connsiteY588" fmla="*/ 2188753 h 9597624"/>
                              <a:gd name="connsiteX589" fmla="*/ 1045 w 7315200"/>
                              <a:gd name="connsiteY589" fmla="*/ 2189051 h 9597624"/>
                              <a:gd name="connsiteX590" fmla="*/ 586336 w 7315200"/>
                              <a:gd name="connsiteY590" fmla="*/ 3289924 h 9597624"/>
                              <a:gd name="connsiteX591" fmla="*/ 675618 w 7315200"/>
                              <a:gd name="connsiteY591" fmla="*/ 3343163 h 9597624"/>
                              <a:gd name="connsiteX592" fmla="*/ 2229230 w 7315200"/>
                              <a:gd name="connsiteY592" fmla="*/ 6264986 h 9597624"/>
                              <a:gd name="connsiteX593" fmla="*/ 2262297 w 7315200"/>
                              <a:gd name="connsiteY593" fmla="*/ 6301982 h 9597624"/>
                              <a:gd name="connsiteX594" fmla="*/ 1772901 w 7315200"/>
                              <a:gd name="connsiteY594" fmla="*/ 5382484 h 9597624"/>
                              <a:gd name="connsiteX595" fmla="*/ 1785577 w 7315200"/>
                              <a:gd name="connsiteY595" fmla="*/ 5341877 h 9597624"/>
                              <a:gd name="connsiteX596" fmla="*/ 1826360 w 7315200"/>
                              <a:gd name="connsiteY596" fmla="*/ 5354510 h 9597624"/>
                              <a:gd name="connsiteX597" fmla="*/ 2339454 w 7315200"/>
                              <a:gd name="connsiteY597" fmla="*/ 6316420 h 9597624"/>
                              <a:gd name="connsiteX598" fmla="*/ 2396771 w 7315200"/>
                              <a:gd name="connsiteY598" fmla="*/ 6283935 h 9597624"/>
                              <a:gd name="connsiteX599" fmla="*/ 1399241 w 7315200"/>
                              <a:gd name="connsiteY599" fmla="*/ 4410648 h 9597624"/>
                              <a:gd name="connsiteX600" fmla="*/ 1409712 w 7315200"/>
                              <a:gd name="connsiteY600" fmla="*/ 4378163 h 9597624"/>
                              <a:gd name="connsiteX601" fmla="*/ 1442779 w 7315200"/>
                              <a:gd name="connsiteY601" fmla="*/ 4388089 h 9597624"/>
                              <a:gd name="connsiteX602" fmla="*/ 2422122 w 7315200"/>
                              <a:gd name="connsiteY602" fmla="*/ 6225282 h 9597624"/>
                              <a:gd name="connsiteX603" fmla="*/ 2410549 w 7315200"/>
                              <a:gd name="connsiteY603" fmla="*/ 6169336 h 9597624"/>
                              <a:gd name="connsiteX604" fmla="*/ 1918948 w 7315200"/>
                              <a:gd name="connsiteY604" fmla="*/ 5246227 h 9597624"/>
                              <a:gd name="connsiteX605" fmla="*/ 1907375 w 7315200"/>
                              <a:gd name="connsiteY605" fmla="*/ 5202012 h 9597624"/>
                              <a:gd name="connsiteX606" fmla="*/ 2006577 w 7315200"/>
                              <a:gd name="connsiteY606" fmla="*/ 5098241 h 9597624"/>
                              <a:gd name="connsiteX607" fmla="*/ 546105 w 7315200"/>
                              <a:gd name="connsiteY607" fmla="*/ 2355987 h 9597624"/>
                              <a:gd name="connsiteX608" fmla="*/ 549411 w 7315200"/>
                              <a:gd name="connsiteY608" fmla="*/ 2343354 h 9597624"/>
                              <a:gd name="connsiteX609" fmla="*/ 562087 w 7315200"/>
                              <a:gd name="connsiteY609" fmla="*/ 2346963 h 9597624"/>
                              <a:gd name="connsiteX610" fmla="*/ 2028070 w 7315200"/>
                              <a:gd name="connsiteY610" fmla="*/ 5099143 h 9597624"/>
                              <a:gd name="connsiteX611" fmla="*/ 2098063 w 7315200"/>
                              <a:gd name="connsiteY611" fmla="*/ 5151480 h 9597624"/>
                              <a:gd name="connsiteX612" fmla="*/ 3167790 w 7315200"/>
                              <a:gd name="connsiteY612" fmla="*/ 7162828 h 9597624"/>
                              <a:gd name="connsiteX613" fmla="*/ 3171648 w 7315200"/>
                              <a:gd name="connsiteY613" fmla="*/ 7248552 h 9597624"/>
                              <a:gd name="connsiteX614" fmla="*/ 4423560 w 7315200"/>
                              <a:gd name="connsiteY614" fmla="*/ 9597624 h 9597624"/>
                              <a:gd name="connsiteX615" fmla="*/ 4403124 w 7315200"/>
                              <a:gd name="connsiteY615" fmla="*/ 9597624 h 9597624"/>
                              <a:gd name="connsiteX616" fmla="*/ 3162830 w 7315200"/>
                              <a:gd name="connsiteY616" fmla="*/ 7266599 h 9597624"/>
                              <a:gd name="connsiteX617" fmla="*/ 3134722 w 7315200"/>
                              <a:gd name="connsiteY617" fmla="*/ 7293670 h 9597624"/>
                              <a:gd name="connsiteX618" fmla="*/ 3334228 w 7315200"/>
                              <a:gd name="connsiteY618" fmla="*/ 7669049 h 9597624"/>
                              <a:gd name="connsiteX619" fmla="*/ 3321553 w 7315200"/>
                              <a:gd name="connsiteY619" fmla="*/ 7709655 h 9597624"/>
                              <a:gd name="connsiteX620" fmla="*/ 3280770 w 7315200"/>
                              <a:gd name="connsiteY620" fmla="*/ 7697022 h 9597624"/>
                              <a:gd name="connsiteX621" fmla="*/ 3127007 w 7315200"/>
                              <a:gd name="connsiteY621" fmla="*/ 7409171 h 9597624"/>
                              <a:gd name="connsiteX622" fmla="*/ 3086224 w 7315200"/>
                              <a:gd name="connsiteY622" fmla="*/ 7395636 h 9597624"/>
                              <a:gd name="connsiteX623" fmla="*/ 3073548 w 7315200"/>
                              <a:gd name="connsiteY623" fmla="*/ 7436242 h 9597624"/>
                              <a:gd name="connsiteX624" fmla="*/ 3142438 w 7315200"/>
                              <a:gd name="connsiteY624" fmla="*/ 7564376 h 9597624"/>
                              <a:gd name="connsiteX625" fmla="*/ 3145194 w 7315200"/>
                              <a:gd name="connsiteY625" fmla="*/ 7583325 h 9597624"/>
                              <a:gd name="connsiteX626" fmla="*/ 4217953 w 7315200"/>
                              <a:gd name="connsiteY626" fmla="*/ 9597624 h 9597624"/>
                              <a:gd name="connsiteX627" fmla="*/ 4162354 w 7315200"/>
                              <a:gd name="connsiteY627" fmla="*/ 9597624 h 9597624"/>
                              <a:gd name="connsiteX628" fmla="*/ 3101655 w 7315200"/>
                              <a:gd name="connsiteY628" fmla="*/ 7606787 h 9597624"/>
                              <a:gd name="connsiteX629" fmla="*/ 3088979 w 7315200"/>
                              <a:gd name="connsiteY629" fmla="*/ 7594154 h 9597624"/>
                              <a:gd name="connsiteX630" fmla="*/ 2836015 w 7315200"/>
                              <a:gd name="connsiteY630" fmla="*/ 7118613 h 9597624"/>
                              <a:gd name="connsiteX631" fmla="*/ 2795783 w 7315200"/>
                              <a:gd name="connsiteY631" fmla="*/ 7105980 h 9597624"/>
                              <a:gd name="connsiteX632" fmla="*/ 2783107 w 7315200"/>
                              <a:gd name="connsiteY632" fmla="*/ 7146586 h 9597624"/>
                              <a:gd name="connsiteX633" fmla="*/ 3210777 w 7315200"/>
                              <a:gd name="connsiteY633" fmla="*/ 7950584 h 9597624"/>
                              <a:gd name="connsiteX634" fmla="*/ 3214635 w 7315200"/>
                              <a:gd name="connsiteY634" fmla="*/ 7969533 h 9597624"/>
                              <a:gd name="connsiteX635" fmla="*/ 4081780 w 7315200"/>
                              <a:gd name="connsiteY635" fmla="*/ 9597624 h 9597624"/>
                              <a:gd name="connsiteX636" fmla="*/ 4060610 w 7315200"/>
                              <a:gd name="connsiteY636" fmla="*/ 9597624 h 9597624"/>
                              <a:gd name="connsiteX637" fmla="*/ 3203613 w 7315200"/>
                              <a:gd name="connsiteY637" fmla="*/ 7988483 h 9597624"/>
                              <a:gd name="connsiteX638" fmla="*/ 3198101 w 7315200"/>
                              <a:gd name="connsiteY638" fmla="*/ 7991190 h 9597624"/>
                              <a:gd name="connsiteX639" fmla="*/ 3158972 w 7315200"/>
                              <a:gd name="connsiteY639" fmla="*/ 7978557 h 9597624"/>
                              <a:gd name="connsiteX640" fmla="*/ 2588561 w 7315200"/>
                              <a:gd name="connsiteY640" fmla="*/ 6907462 h 9597624"/>
                              <a:gd name="connsiteX641" fmla="*/ 2600135 w 7315200"/>
                              <a:gd name="connsiteY641" fmla="*/ 6956189 h 9597624"/>
                              <a:gd name="connsiteX642" fmla="*/ 2979857 w 7315200"/>
                              <a:gd name="connsiteY642" fmla="*/ 7669049 h 9597624"/>
                              <a:gd name="connsiteX643" fmla="*/ 2974897 w 7315200"/>
                              <a:gd name="connsiteY643" fmla="*/ 7772820 h 9597624"/>
                              <a:gd name="connsiteX644" fmla="*/ 3947610 w 7315200"/>
                              <a:gd name="connsiteY644" fmla="*/ 9597624 h 9597624"/>
                              <a:gd name="connsiteX645" fmla="*/ 3926446 w 7315200"/>
                              <a:gd name="connsiteY645" fmla="*/ 9597624 h 9597624"/>
                              <a:gd name="connsiteX646" fmla="*/ 2962221 w 7315200"/>
                              <a:gd name="connsiteY646" fmla="*/ 7786355 h 9597624"/>
                              <a:gd name="connsiteX647" fmla="*/ 2866877 w 7315200"/>
                              <a:gd name="connsiteY647" fmla="*/ 7813426 h 9597624"/>
                              <a:gd name="connsiteX648" fmla="*/ 3816603 w 7315200"/>
                              <a:gd name="connsiteY648" fmla="*/ 9597624 h 9597624"/>
                              <a:gd name="connsiteX649" fmla="*/ 3715915 w 7315200"/>
                              <a:gd name="connsiteY649" fmla="*/ 9597624 h 9597624"/>
                              <a:gd name="connsiteX650" fmla="*/ 1238313 w 7315200"/>
                              <a:gd name="connsiteY650" fmla="*/ 4949354 h 9597624"/>
                              <a:gd name="connsiteX651" fmla="*/ 1207451 w 7315200"/>
                              <a:gd name="connsiteY651" fmla="*/ 4952061 h 9597624"/>
                              <a:gd name="connsiteX652" fmla="*/ 1190917 w 7315200"/>
                              <a:gd name="connsiteY652" fmla="*/ 5005300 h 9597624"/>
                              <a:gd name="connsiteX653" fmla="*/ 1386565 w 7315200"/>
                              <a:gd name="connsiteY653" fmla="*/ 5371654 h 9597624"/>
                              <a:gd name="connsiteX654" fmla="*/ 1370031 w 7315200"/>
                              <a:gd name="connsiteY654" fmla="*/ 5424893 h 9597624"/>
                              <a:gd name="connsiteX655" fmla="*/ 1317124 w 7315200"/>
                              <a:gd name="connsiteY655" fmla="*/ 5408651 h 9597624"/>
                              <a:gd name="connsiteX656" fmla="*/ 948423 w 7315200"/>
                              <a:gd name="connsiteY656" fmla="*/ 4717448 h 9597624"/>
                              <a:gd name="connsiteX657" fmla="*/ 894964 w 7315200"/>
                              <a:gd name="connsiteY657" fmla="*/ 4701206 h 9597624"/>
                              <a:gd name="connsiteX658" fmla="*/ 878431 w 7315200"/>
                              <a:gd name="connsiteY658" fmla="*/ 4754445 h 9597624"/>
                              <a:gd name="connsiteX659" fmla="*/ 1403099 w 7315200"/>
                              <a:gd name="connsiteY659" fmla="*/ 5738913 h 9597624"/>
                              <a:gd name="connsiteX660" fmla="*/ 1403099 w 7315200"/>
                              <a:gd name="connsiteY660" fmla="*/ 5775007 h 9597624"/>
                              <a:gd name="connsiteX661" fmla="*/ 3439038 w 7315200"/>
                              <a:gd name="connsiteY661" fmla="*/ 9597624 h 9597624"/>
                              <a:gd name="connsiteX662" fmla="*/ 3339461 w 7315200"/>
                              <a:gd name="connsiteY662" fmla="*/ 9597624 h 9597624"/>
                              <a:gd name="connsiteX663" fmla="*/ 0 w 7315200"/>
                              <a:gd name="connsiteY663" fmla="*/ 3698612 h 9597624"/>
                              <a:gd name="connsiteX664" fmla="*/ 0 w 7315200"/>
                              <a:gd name="connsiteY664" fmla="*/ 3658545 h 9597624"/>
                              <a:gd name="connsiteX665" fmla="*/ 3163083 w 7315200"/>
                              <a:gd name="connsiteY665" fmla="*/ 9597624 h 9597624"/>
                              <a:gd name="connsiteX666" fmla="*/ 3141743 w 7315200"/>
                              <a:gd name="connsiteY666" fmla="*/ 9597624 h 9597624"/>
                              <a:gd name="connsiteX667" fmla="*/ 0 w 7315200"/>
                              <a:gd name="connsiteY667" fmla="*/ 4033634 h 9597624"/>
                              <a:gd name="connsiteX668" fmla="*/ 0 w 7315200"/>
                              <a:gd name="connsiteY668" fmla="*/ 3846531 h 9597624"/>
                              <a:gd name="connsiteX669" fmla="*/ 3062732 w 7315200"/>
                              <a:gd name="connsiteY669" fmla="*/ 9597624 h 9597624"/>
                              <a:gd name="connsiteX670" fmla="*/ 2962153 w 7315200"/>
                              <a:gd name="connsiteY670" fmla="*/ 9597624 h 9597624"/>
                              <a:gd name="connsiteX671" fmla="*/ 0 w 7315200"/>
                              <a:gd name="connsiteY671" fmla="*/ 4319136 h 9597624"/>
                              <a:gd name="connsiteX672" fmla="*/ 0 w 7315200"/>
                              <a:gd name="connsiteY672" fmla="*/ 4279068 h 9597624"/>
                              <a:gd name="connsiteX673" fmla="*/ 2832599 w 7315200"/>
                              <a:gd name="connsiteY673" fmla="*/ 9597624 h 9597624"/>
                              <a:gd name="connsiteX674" fmla="*/ 2811260 w 7315200"/>
                              <a:gd name="connsiteY674" fmla="*/ 9597624 h 9597624"/>
                              <a:gd name="connsiteX675" fmla="*/ 0 w 7315200"/>
                              <a:gd name="connsiteY675" fmla="*/ 4741813 h 9597624"/>
                              <a:gd name="connsiteX676" fmla="*/ 0 w 7315200"/>
                              <a:gd name="connsiteY676" fmla="*/ 4554387 h 9597624"/>
                              <a:gd name="connsiteX677" fmla="*/ 2685765 w 7315200"/>
                              <a:gd name="connsiteY677" fmla="*/ 9597624 h 9597624"/>
                              <a:gd name="connsiteX678" fmla="*/ 2585951 w 7315200"/>
                              <a:gd name="connsiteY678" fmla="*/ 9597624 h 95976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</a:cxnLst>
                            <a:rect l="l" t="t" r="r" b="b"/>
                            <a:pathLst>
                              <a:path w="7315200" h="9597624">
                                <a:moveTo>
                                  <a:pt x="5493523" y="3119379"/>
                                </a:moveTo>
                                <a:cubicBezTo>
                                  <a:pt x="5493523" y="3118476"/>
                                  <a:pt x="5493523" y="3118476"/>
                                  <a:pt x="5493523" y="3118476"/>
                                </a:cubicBezTo>
                                <a:cubicBezTo>
                                  <a:pt x="5491318" y="3114867"/>
                                  <a:pt x="5492420" y="3109453"/>
                                  <a:pt x="5497380" y="3106746"/>
                                </a:cubicBezTo>
                                <a:cubicBezTo>
                                  <a:pt x="5501238" y="3104941"/>
                                  <a:pt x="5507852" y="3106746"/>
                                  <a:pt x="5510056" y="3111258"/>
                                </a:cubicBezTo>
                                <a:lnTo>
                                  <a:pt x="7315200" y="6500239"/>
                                </a:lnTo>
                                <a:lnTo>
                                  <a:pt x="7315200" y="6539804"/>
                                </a:lnTo>
                                <a:close/>
                                <a:moveTo>
                                  <a:pt x="5493523" y="5970818"/>
                                </a:moveTo>
                                <a:cubicBezTo>
                                  <a:pt x="5493523" y="5969013"/>
                                  <a:pt x="5493523" y="5969013"/>
                                  <a:pt x="5493523" y="5969013"/>
                                </a:cubicBezTo>
                                <a:cubicBezTo>
                                  <a:pt x="5491318" y="5965404"/>
                                  <a:pt x="5492420" y="5960892"/>
                                  <a:pt x="5497380" y="5958185"/>
                                </a:cubicBezTo>
                                <a:cubicBezTo>
                                  <a:pt x="5501238" y="5956380"/>
                                  <a:pt x="5507852" y="5958185"/>
                                  <a:pt x="5510056" y="5961794"/>
                                </a:cubicBezTo>
                                <a:lnTo>
                                  <a:pt x="7315200" y="9350776"/>
                                </a:lnTo>
                                <a:lnTo>
                                  <a:pt x="7315200" y="9390841"/>
                                </a:lnTo>
                                <a:close/>
                                <a:moveTo>
                                  <a:pt x="5483602" y="5733499"/>
                                </a:moveTo>
                                <a:cubicBezTo>
                                  <a:pt x="5483602" y="5732596"/>
                                  <a:pt x="5483602" y="5732596"/>
                                  <a:pt x="5483602" y="5732596"/>
                                </a:cubicBezTo>
                                <a:cubicBezTo>
                                  <a:pt x="5480847" y="5728084"/>
                                  <a:pt x="5482500" y="5723573"/>
                                  <a:pt x="5487460" y="5720866"/>
                                </a:cubicBezTo>
                                <a:cubicBezTo>
                                  <a:pt x="5492420" y="5718159"/>
                                  <a:pt x="5497380" y="5720866"/>
                                  <a:pt x="5500136" y="5724475"/>
                                </a:cubicBezTo>
                                <a:lnTo>
                                  <a:pt x="7315200" y="9132483"/>
                                </a:lnTo>
                                <a:lnTo>
                                  <a:pt x="7315200" y="9172551"/>
                                </a:lnTo>
                                <a:close/>
                                <a:moveTo>
                                  <a:pt x="5250754" y="7611707"/>
                                </a:moveTo>
                                <a:cubicBezTo>
                                  <a:pt x="5249204" y="7585694"/>
                                  <a:pt x="5263154" y="7560315"/>
                                  <a:pt x="5287954" y="7548134"/>
                                </a:cubicBezTo>
                                <a:cubicBezTo>
                                  <a:pt x="5321022" y="7531891"/>
                                  <a:pt x="5360151" y="7545427"/>
                                  <a:pt x="5376685" y="7578814"/>
                                </a:cubicBezTo>
                                <a:lnTo>
                                  <a:pt x="5486358" y="7780039"/>
                                </a:lnTo>
                                <a:cubicBezTo>
                                  <a:pt x="5501238" y="7811621"/>
                                  <a:pt x="5490216" y="7848618"/>
                                  <a:pt x="5460455" y="7866665"/>
                                </a:cubicBezTo>
                                <a:cubicBezTo>
                                  <a:pt x="5429041" y="7885614"/>
                                  <a:pt x="5388258" y="7873884"/>
                                  <a:pt x="5369520" y="7842301"/>
                                </a:cubicBezTo>
                                <a:lnTo>
                                  <a:pt x="5259847" y="7641076"/>
                                </a:lnTo>
                                <a:cubicBezTo>
                                  <a:pt x="5258745" y="7639271"/>
                                  <a:pt x="5258745" y="7638369"/>
                                  <a:pt x="5257643" y="7637467"/>
                                </a:cubicBezTo>
                                <a:cubicBezTo>
                                  <a:pt x="5253509" y="7629120"/>
                                  <a:pt x="5251270" y="7620379"/>
                                  <a:pt x="5250754" y="7611707"/>
                                </a:cubicBezTo>
                                <a:close/>
                                <a:moveTo>
                                  <a:pt x="4930896" y="4040457"/>
                                </a:moveTo>
                                <a:cubicBezTo>
                                  <a:pt x="4932481" y="4035042"/>
                                  <a:pt x="4936063" y="4030305"/>
                                  <a:pt x="4941299" y="4028050"/>
                                </a:cubicBezTo>
                                <a:cubicBezTo>
                                  <a:pt x="4951219" y="4022636"/>
                                  <a:pt x="4965548" y="4026245"/>
                                  <a:pt x="4970508" y="4037073"/>
                                </a:cubicBezTo>
                                <a:lnTo>
                                  <a:pt x="7315200" y="8439693"/>
                                </a:lnTo>
                                <a:lnTo>
                                  <a:pt x="7315200" y="8529721"/>
                                </a:lnTo>
                                <a:lnTo>
                                  <a:pt x="4932481" y="4056925"/>
                                </a:lnTo>
                                <a:cubicBezTo>
                                  <a:pt x="4929725" y="4051962"/>
                                  <a:pt x="4929312" y="4045871"/>
                                  <a:pt x="4930896" y="4040457"/>
                                </a:cubicBezTo>
                                <a:close/>
                                <a:moveTo>
                                  <a:pt x="4636460" y="6487754"/>
                                </a:moveTo>
                                <a:cubicBezTo>
                                  <a:pt x="4634290" y="6461868"/>
                                  <a:pt x="4647000" y="6435982"/>
                                  <a:pt x="4671800" y="6423800"/>
                                </a:cubicBezTo>
                                <a:cubicBezTo>
                                  <a:pt x="4704868" y="6406655"/>
                                  <a:pt x="4743997" y="6418386"/>
                                  <a:pt x="4762184" y="6450871"/>
                                </a:cubicBezTo>
                                <a:lnTo>
                                  <a:pt x="5261500" y="7389319"/>
                                </a:lnTo>
                                <a:cubicBezTo>
                                  <a:pt x="5279136" y="7422706"/>
                                  <a:pt x="5266461" y="7463312"/>
                                  <a:pt x="5233393" y="7479555"/>
                                </a:cubicBezTo>
                                <a:cubicBezTo>
                                  <a:pt x="5200326" y="7496699"/>
                                  <a:pt x="5161196" y="7484969"/>
                                  <a:pt x="5143009" y="7451582"/>
                                </a:cubicBezTo>
                                <a:lnTo>
                                  <a:pt x="4643693" y="6513133"/>
                                </a:lnTo>
                                <a:cubicBezTo>
                                  <a:pt x="4639560" y="6505012"/>
                                  <a:pt x="4637183" y="6496383"/>
                                  <a:pt x="4636460" y="6487754"/>
                                </a:cubicBezTo>
                                <a:close/>
                                <a:moveTo>
                                  <a:pt x="4361588" y="6771319"/>
                                </a:moveTo>
                                <a:cubicBezTo>
                                  <a:pt x="4363861" y="6765567"/>
                                  <a:pt x="4368408" y="6760829"/>
                                  <a:pt x="4374746" y="6758573"/>
                                </a:cubicBezTo>
                                <a:cubicBezTo>
                                  <a:pt x="4387422" y="6753159"/>
                                  <a:pt x="4401200" y="6758573"/>
                                  <a:pt x="4406160" y="6771206"/>
                                </a:cubicBezTo>
                                <a:lnTo>
                                  <a:pt x="5911422" y="9597624"/>
                                </a:lnTo>
                                <a:lnTo>
                                  <a:pt x="5856675" y="9597624"/>
                                </a:lnTo>
                                <a:lnTo>
                                  <a:pt x="4363172" y="6793765"/>
                                </a:lnTo>
                                <a:cubicBezTo>
                                  <a:pt x="4363172" y="6791961"/>
                                  <a:pt x="4362070" y="6791058"/>
                                  <a:pt x="4362070" y="6790156"/>
                                </a:cubicBezTo>
                                <a:cubicBezTo>
                                  <a:pt x="4359314" y="6783839"/>
                                  <a:pt x="4359314" y="6777072"/>
                                  <a:pt x="4361588" y="6771319"/>
                                </a:cubicBezTo>
                                <a:close/>
                                <a:moveTo>
                                  <a:pt x="4322331" y="0"/>
                                </a:moveTo>
                                <a:lnTo>
                                  <a:pt x="4426429" y="0"/>
                                </a:lnTo>
                                <a:lnTo>
                                  <a:pt x="7315200" y="5421748"/>
                                </a:lnTo>
                                <a:lnTo>
                                  <a:pt x="7315200" y="5620941"/>
                                </a:lnTo>
                                <a:close/>
                                <a:moveTo>
                                  <a:pt x="4135589" y="0"/>
                                </a:moveTo>
                                <a:lnTo>
                                  <a:pt x="4156929" y="0"/>
                                </a:lnTo>
                                <a:lnTo>
                                  <a:pt x="7315200" y="5929347"/>
                                </a:lnTo>
                                <a:lnTo>
                                  <a:pt x="7315200" y="5969410"/>
                                </a:lnTo>
                                <a:close/>
                                <a:moveTo>
                                  <a:pt x="3927581" y="0"/>
                                </a:moveTo>
                                <a:lnTo>
                                  <a:pt x="4032044" y="0"/>
                                </a:lnTo>
                                <a:lnTo>
                                  <a:pt x="7315200" y="6163184"/>
                                </a:lnTo>
                                <a:lnTo>
                                  <a:pt x="7315200" y="6362957"/>
                                </a:lnTo>
                                <a:lnTo>
                                  <a:pt x="5667677" y="3268267"/>
                                </a:lnTo>
                                <a:lnTo>
                                  <a:pt x="5666575" y="3269170"/>
                                </a:lnTo>
                                <a:cubicBezTo>
                                  <a:pt x="5646183" y="3279095"/>
                                  <a:pt x="5620832" y="3271877"/>
                                  <a:pt x="5609258" y="3252025"/>
                                </a:cubicBezTo>
                                <a:lnTo>
                                  <a:pt x="5521630" y="3085089"/>
                                </a:lnTo>
                                <a:cubicBezTo>
                                  <a:pt x="5511710" y="3065237"/>
                                  <a:pt x="5486358" y="3058019"/>
                                  <a:pt x="5465967" y="3067945"/>
                                </a:cubicBezTo>
                                <a:cubicBezTo>
                                  <a:pt x="5444473" y="3077870"/>
                                  <a:pt x="5436757" y="3104941"/>
                                  <a:pt x="5446677" y="3124793"/>
                                </a:cubicBezTo>
                                <a:lnTo>
                                  <a:pt x="5605400" y="3422570"/>
                                </a:lnTo>
                                <a:cubicBezTo>
                                  <a:pt x="5612014" y="3437007"/>
                                  <a:pt x="5612014" y="3453250"/>
                                  <a:pt x="5603196" y="3465883"/>
                                </a:cubicBezTo>
                                <a:lnTo>
                                  <a:pt x="7315200" y="6680572"/>
                                </a:lnTo>
                                <a:lnTo>
                                  <a:pt x="7315200" y="6717836"/>
                                </a:lnTo>
                                <a:lnTo>
                                  <a:pt x="5591622" y="3478516"/>
                                </a:lnTo>
                                <a:cubicBezTo>
                                  <a:pt x="5590520" y="3478516"/>
                                  <a:pt x="5590520" y="3480321"/>
                                  <a:pt x="5588867" y="3480321"/>
                                </a:cubicBezTo>
                                <a:cubicBezTo>
                                  <a:pt x="5568475" y="3490246"/>
                                  <a:pt x="5543124" y="3482125"/>
                                  <a:pt x="5532101" y="3462273"/>
                                </a:cubicBezTo>
                                <a:lnTo>
                                  <a:pt x="4566536" y="1649443"/>
                                </a:lnTo>
                                <a:cubicBezTo>
                                  <a:pt x="4564883" y="1648541"/>
                                  <a:pt x="4564883" y="1647639"/>
                                  <a:pt x="4563781" y="1645834"/>
                                </a:cubicBezTo>
                                <a:cubicBezTo>
                                  <a:pt x="4553860" y="1625982"/>
                                  <a:pt x="4563781" y="1600716"/>
                                  <a:pt x="4584172" y="1589888"/>
                                </a:cubicBezTo>
                                <a:cubicBezTo>
                                  <a:pt x="4604564" y="1579962"/>
                                  <a:pt x="4629915" y="1588986"/>
                                  <a:pt x="4639835" y="1610642"/>
                                </a:cubicBezTo>
                                <a:lnTo>
                                  <a:pt x="5291812" y="2834235"/>
                                </a:lnTo>
                                <a:cubicBezTo>
                                  <a:pt x="5301732" y="2854989"/>
                                  <a:pt x="5327084" y="2862208"/>
                                  <a:pt x="5347475" y="2852282"/>
                                </a:cubicBezTo>
                                <a:cubicBezTo>
                                  <a:pt x="5369520" y="2842356"/>
                                  <a:pt x="5376685" y="2815285"/>
                                  <a:pt x="5366765" y="2795433"/>
                                </a:cubicBezTo>
                                <a:lnTo>
                                  <a:pt x="5161196" y="2408323"/>
                                </a:lnTo>
                                <a:cubicBezTo>
                                  <a:pt x="5150725" y="2387569"/>
                                  <a:pt x="5158441" y="2362303"/>
                                  <a:pt x="5178832" y="2351475"/>
                                </a:cubicBezTo>
                                <a:cubicBezTo>
                                  <a:pt x="5178832" y="2351475"/>
                                  <a:pt x="5179934" y="2351475"/>
                                  <a:pt x="5179934" y="2351475"/>
                                </a:cubicBezTo>
                                <a:close/>
                                <a:moveTo>
                                  <a:pt x="3700173" y="5940138"/>
                                </a:moveTo>
                                <a:cubicBezTo>
                                  <a:pt x="3696315" y="5968111"/>
                                  <a:pt x="3701275" y="5996084"/>
                                  <a:pt x="3713951" y="6021350"/>
                                </a:cubicBezTo>
                                <a:lnTo>
                                  <a:pt x="4096430" y="6738722"/>
                                </a:lnTo>
                                <a:cubicBezTo>
                                  <a:pt x="4097532" y="6737819"/>
                                  <a:pt x="4100287" y="6737819"/>
                                  <a:pt x="4101390" y="6736917"/>
                                </a:cubicBezTo>
                                <a:cubicBezTo>
                                  <a:pt x="4111861" y="6731503"/>
                                  <a:pt x="4115719" y="6719772"/>
                                  <a:pt x="4110208" y="6709846"/>
                                </a:cubicBezTo>
                                <a:close/>
                                <a:moveTo>
                                  <a:pt x="3320450" y="4723765"/>
                                </a:moveTo>
                                <a:cubicBezTo>
                                  <a:pt x="3320450" y="4735496"/>
                                  <a:pt x="3322655" y="4745421"/>
                                  <a:pt x="3325411" y="4755347"/>
                                </a:cubicBezTo>
                                <a:lnTo>
                                  <a:pt x="3485236" y="5057635"/>
                                </a:lnTo>
                                <a:cubicBezTo>
                                  <a:pt x="3484134" y="5039588"/>
                                  <a:pt x="3479173" y="5022444"/>
                                  <a:pt x="3470356" y="5007103"/>
                                </a:cubicBezTo>
                                <a:close/>
                                <a:moveTo>
                                  <a:pt x="3110611" y="6430004"/>
                                </a:moveTo>
                                <a:cubicBezTo>
                                  <a:pt x="3112816" y="6422898"/>
                                  <a:pt x="3117638" y="6416581"/>
                                  <a:pt x="3124802" y="6412069"/>
                                </a:cubicBezTo>
                                <a:cubicBezTo>
                                  <a:pt x="3139683" y="6402143"/>
                                  <a:pt x="3160074" y="6406655"/>
                                  <a:pt x="3168892" y="6421995"/>
                                </a:cubicBezTo>
                                <a:lnTo>
                                  <a:pt x="3663248" y="7348713"/>
                                </a:lnTo>
                                <a:cubicBezTo>
                                  <a:pt x="3670964" y="7364053"/>
                                  <a:pt x="3691355" y="7370370"/>
                                  <a:pt x="3707889" y="7363151"/>
                                </a:cubicBezTo>
                                <a:cubicBezTo>
                                  <a:pt x="3722769" y="7355932"/>
                                  <a:pt x="3729383" y="7335178"/>
                                  <a:pt x="3720565" y="7319838"/>
                                </a:cubicBezTo>
                                <a:lnTo>
                                  <a:pt x="3564046" y="7026573"/>
                                </a:lnTo>
                                <a:cubicBezTo>
                                  <a:pt x="3564046" y="7025670"/>
                                  <a:pt x="3562944" y="7024768"/>
                                  <a:pt x="3562944" y="7022963"/>
                                </a:cubicBezTo>
                                <a:cubicBezTo>
                                  <a:pt x="3556330" y="7006721"/>
                                  <a:pt x="3562944" y="6986869"/>
                                  <a:pt x="3579478" y="6979650"/>
                                </a:cubicBezTo>
                                <a:cubicBezTo>
                                  <a:pt x="3596011" y="6973334"/>
                                  <a:pt x="3614749" y="6979650"/>
                                  <a:pt x="3622465" y="6996795"/>
                                </a:cubicBezTo>
                                <a:lnTo>
                                  <a:pt x="3961956" y="7634760"/>
                                </a:lnTo>
                                <a:cubicBezTo>
                                  <a:pt x="3961956" y="7635662"/>
                                  <a:pt x="3963058" y="7637467"/>
                                  <a:pt x="3963058" y="7638369"/>
                                </a:cubicBezTo>
                                <a:cubicBezTo>
                                  <a:pt x="3969120" y="7654611"/>
                                  <a:pt x="3963058" y="7675366"/>
                                  <a:pt x="3946525" y="7681682"/>
                                </a:cubicBezTo>
                                <a:cubicBezTo>
                                  <a:pt x="3929991" y="7687999"/>
                                  <a:pt x="3910702" y="7681682"/>
                                  <a:pt x="3903537" y="7664537"/>
                                </a:cubicBezTo>
                                <a:lnTo>
                                  <a:pt x="3835749" y="7539110"/>
                                </a:lnTo>
                                <a:cubicBezTo>
                                  <a:pt x="3835749" y="7538208"/>
                                  <a:pt x="3835749" y="7536403"/>
                                  <a:pt x="3834647" y="7535501"/>
                                </a:cubicBezTo>
                                <a:cubicBezTo>
                                  <a:pt x="3824727" y="7520161"/>
                                  <a:pt x="3805437" y="7516551"/>
                                  <a:pt x="3790006" y="7525575"/>
                                </a:cubicBezTo>
                                <a:cubicBezTo>
                                  <a:pt x="3775126" y="7535501"/>
                                  <a:pt x="3771268" y="7554450"/>
                                  <a:pt x="3780086" y="7569790"/>
                                </a:cubicBezTo>
                                <a:lnTo>
                                  <a:pt x="3900781" y="7795379"/>
                                </a:lnTo>
                                <a:cubicBezTo>
                                  <a:pt x="3900781" y="7797183"/>
                                  <a:pt x="3901884" y="7798086"/>
                                  <a:pt x="3901884" y="7798988"/>
                                </a:cubicBezTo>
                                <a:cubicBezTo>
                                  <a:pt x="3908497" y="7816133"/>
                                  <a:pt x="3901884" y="7835985"/>
                                  <a:pt x="3885350" y="7842301"/>
                                </a:cubicBezTo>
                                <a:cubicBezTo>
                                  <a:pt x="3868816" y="7848618"/>
                                  <a:pt x="3850078" y="7842301"/>
                                  <a:pt x="3842363" y="7826059"/>
                                </a:cubicBezTo>
                                <a:lnTo>
                                  <a:pt x="3112127" y="6452675"/>
                                </a:lnTo>
                                <a:cubicBezTo>
                                  <a:pt x="3108820" y="6445005"/>
                                  <a:pt x="3108407" y="6437110"/>
                                  <a:pt x="3110611" y="6430004"/>
                                </a:cubicBezTo>
                                <a:close/>
                                <a:moveTo>
                                  <a:pt x="2964701" y="0"/>
                                </a:moveTo>
                                <a:lnTo>
                                  <a:pt x="3020131" y="0"/>
                                </a:lnTo>
                                <a:lnTo>
                                  <a:pt x="3080161" y="112734"/>
                                </a:lnTo>
                                <a:cubicBezTo>
                                  <a:pt x="3093939" y="107320"/>
                                  <a:pt x="3109371" y="114538"/>
                                  <a:pt x="3117087" y="127171"/>
                                </a:cubicBezTo>
                                <a:lnTo>
                                  <a:pt x="3963058" y="1714413"/>
                                </a:lnTo>
                                <a:cubicBezTo>
                                  <a:pt x="3970774" y="1729753"/>
                                  <a:pt x="3988410" y="1735167"/>
                                  <a:pt x="4003841" y="1727046"/>
                                </a:cubicBezTo>
                                <a:cubicBezTo>
                                  <a:pt x="4018721" y="1719827"/>
                                  <a:pt x="4024233" y="1701780"/>
                                  <a:pt x="4016517" y="1686440"/>
                                </a:cubicBezTo>
                                <a:lnTo>
                                  <a:pt x="3868816" y="1410319"/>
                                </a:lnTo>
                                <a:cubicBezTo>
                                  <a:pt x="3862754" y="1400393"/>
                                  <a:pt x="3863856" y="1385956"/>
                                  <a:pt x="3871572" y="1376932"/>
                                </a:cubicBezTo>
                                <a:lnTo>
                                  <a:pt x="3137942" y="0"/>
                                </a:lnTo>
                                <a:lnTo>
                                  <a:pt x="3240863" y="0"/>
                                </a:lnTo>
                                <a:lnTo>
                                  <a:pt x="4252397" y="1899396"/>
                                </a:lnTo>
                                <a:cubicBezTo>
                                  <a:pt x="4255153" y="1892177"/>
                                  <a:pt x="4254050" y="1884055"/>
                                  <a:pt x="4250192" y="1876837"/>
                                </a:cubicBezTo>
                                <a:lnTo>
                                  <a:pt x="3855038" y="1135101"/>
                                </a:lnTo>
                                <a:cubicBezTo>
                                  <a:pt x="3847323" y="1119761"/>
                                  <a:pt x="3852283" y="1101714"/>
                                  <a:pt x="3867714" y="1094495"/>
                                </a:cubicBezTo>
                                <a:cubicBezTo>
                                  <a:pt x="3883146" y="1086374"/>
                                  <a:pt x="3900781" y="1091788"/>
                                  <a:pt x="3908497" y="1107128"/>
                                </a:cubicBezTo>
                                <a:lnTo>
                                  <a:pt x="4621097" y="2445320"/>
                                </a:lnTo>
                                <a:cubicBezTo>
                                  <a:pt x="4628813" y="2460660"/>
                                  <a:pt x="4623853" y="2477805"/>
                                  <a:pt x="4608421" y="2485926"/>
                                </a:cubicBezTo>
                                <a:cubicBezTo>
                                  <a:pt x="4592990" y="2493145"/>
                                  <a:pt x="4575354" y="2487731"/>
                                  <a:pt x="4567638" y="2473293"/>
                                </a:cubicBezTo>
                                <a:lnTo>
                                  <a:pt x="4413876" y="2185442"/>
                                </a:lnTo>
                                <a:cubicBezTo>
                                  <a:pt x="4410018" y="2177321"/>
                                  <a:pt x="4403955" y="2172809"/>
                                  <a:pt x="4396240" y="2170102"/>
                                </a:cubicBezTo>
                                <a:lnTo>
                                  <a:pt x="4579212" y="2512094"/>
                                </a:lnTo>
                                <a:cubicBezTo>
                                  <a:pt x="4589132" y="2518411"/>
                                  <a:pt x="4597950" y="2527434"/>
                                  <a:pt x="4603461" y="2537360"/>
                                </a:cubicBezTo>
                                <a:lnTo>
                                  <a:pt x="5675393" y="4548708"/>
                                </a:lnTo>
                                <a:cubicBezTo>
                                  <a:pt x="5690824" y="4578486"/>
                                  <a:pt x="5726096" y="4592021"/>
                                  <a:pt x="5758061" y="4582095"/>
                                </a:cubicBezTo>
                                <a:lnTo>
                                  <a:pt x="5478642" y="4057827"/>
                                </a:lnTo>
                                <a:cubicBezTo>
                                  <a:pt x="5473682" y="4047901"/>
                                  <a:pt x="5476989" y="4034366"/>
                                  <a:pt x="5487460" y="4028952"/>
                                </a:cubicBezTo>
                                <a:cubicBezTo>
                                  <a:pt x="5497380" y="4023538"/>
                                  <a:pt x="5511710" y="4028050"/>
                                  <a:pt x="5516670" y="4037976"/>
                                </a:cubicBezTo>
                                <a:lnTo>
                                  <a:pt x="5793333" y="4556829"/>
                                </a:lnTo>
                                <a:cubicBezTo>
                                  <a:pt x="5808764" y="4535173"/>
                                  <a:pt x="5811520" y="4506298"/>
                                  <a:pt x="5798844" y="4482836"/>
                                </a:cubicBezTo>
                                <a:lnTo>
                                  <a:pt x="5459353" y="3846676"/>
                                </a:lnTo>
                                <a:cubicBezTo>
                                  <a:pt x="5450535" y="3829532"/>
                                  <a:pt x="5449433" y="3809680"/>
                                  <a:pt x="5455495" y="3790730"/>
                                </a:cubicBezTo>
                                <a:lnTo>
                                  <a:pt x="3436531" y="0"/>
                                </a:lnTo>
                                <a:lnTo>
                                  <a:pt x="3457496" y="0"/>
                                </a:lnTo>
                                <a:lnTo>
                                  <a:pt x="5465967" y="3771781"/>
                                </a:lnTo>
                                <a:cubicBezTo>
                                  <a:pt x="5479745" y="3752832"/>
                                  <a:pt x="5502892" y="3742003"/>
                                  <a:pt x="5526590" y="3744710"/>
                                </a:cubicBezTo>
                                <a:lnTo>
                                  <a:pt x="3532600" y="0"/>
                                </a:lnTo>
                                <a:lnTo>
                                  <a:pt x="3636598" y="0"/>
                                </a:lnTo>
                                <a:lnTo>
                                  <a:pt x="7315200" y="6906733"/>
                                </a:lnTo>
                                <a:lnTo>
                                  <a:pt x="7315200" y="7105168"/>
                                </a:lnTo>
                                <a:lnTo>
                                  <a:pt x="6318001" y="5233595"/>
                                </a:lnTo>
                                <a:cubicBezTo>
                                  <a:pt x="6311938" y="5245325"/>
                                  <a:pt x="6301467" y="5255251"/>
                                  <a:pt x="6290445" y="5261567"/>
                                </a:cubicBezTo>
                                <a:cubicBezTo>
                                  <a:pt x="6255724" y="5279614"/>
                                  <a:pt x="6213839" y="5266981"/>
                                  <a:pt x="6196203" y="5232693"/>
                                </a:cubicBezTo>
                                <a:lnTo>
                                  <a:pt x="6051258" y="4960182"/>
                                </a:lnTo>
                                <a:cubicBezTo>
                                  <a:pt x="6038582" y="4936720"/>
                                  <a:pt x="6014332" y="4921380"/>
                                  <a:pt x="5987879" y="4923185"/>
                                </a:cubicBezTo>
                                <a:lnTo>
                                  <a:pt x="7315200" y="7414550"/>
                                </a:lnTo>
                                <a:lnTo>
                                  <a:pt x="7315200" y="7505346"/>
                                </a:lnTo>
                                <a:lnTo>
                                  <a:pt x="5948749" y="4935817"/>
                                </a:lnTo>
                                <a:cubicBezTo>
                                  <a:pt x="5921744" y="4955670"/>
                                  <a:pt x="5912926" y="4992667"/>
                                  <a:pt x="5929460" y="5023346"/>
                                </a:cubicBezTo>
                                <a:lnTo>
                                  <a:pt x="6191243" y="5514227"/>
                                </a:lnTo>
                                <a:cubicBezTo>
                                  <a:pt x="6196203" y="5525055"/>
                                  <a:pt x="6198958" y="5536785"/>
                                  <a:pt x="6198958" y="5548517"/>
                                </a:cubicBezTo>
                                <a:lnTo>
                                  <a:pt x="7061464" y="7167340"/>
                                </a:lnTo>
                                <a:cubicBezTo>
                                  <a:pt x="7073037" y="7190801"/>
                                  <a:pt x="7065322" y="7218774"/>
                                  <a:pt x="7042174" y="7229602"/>
                                </a:cubicBezTo>
                                <a:cubicBezTo>
                                  <a:pt x="7041072" y="7231407"/>
                                  <a:pt x="7038317" y="7232310"/>
                                  <a:pt x="7037214" y="7232310"/>
                                </a:cubicBezTo>
                                <a:lnTo>
                                  <a:pt x="7315200" y="7754707"/>
                                </a:lnTo>
                                <a:lnTo>
                                  <a:pt x="7315200" y="7847351"/>
                                </a:lnTo>
                                <a:lnTo>
                                  <a:pt x="6127864" y="5617095"/>
                                </a:lnTo>
                                <a:cubicBezTo>
                                  <a:pt x="6102512" y="5617095"/>
                                  <a:pt x="6078263" y="5602658"/>
                                  <a:pt x="6066689" y="5580098"/>
                                </a:cubicBezTo>
                                <a:lnTo>
                                  <a:pt x="4478908" y="2601427"/>
                                </a:lnTo>
                                <a:cubicBezTo>
                                  <a:pt x="4467334" y="2577966"/>
                                  <a:pt x="4468437" y="2549993"/>
                                  <a:pt x="4483868" y="2528337"/>
                                </a:cubicBezTo>
                                <a:lnTo>
                                  <a:pt x="4406160" y="2383057"/>
                                </a:lnTo>
                                <a:cubicBezTo>
                                  <a:pt x="4393484" y="2383960"/>
                                  <a:pt x="4382462" y="2377643"/>
                                  <a:pt x="4376950" y="2367717"/>
                                </a:cubicBezTo>
                                <a:lnTo>
                                  <a:pt x="4124537" y="1892177"/>
                                </a:lnTo>
                                <a:cubicBezTo>
                                  <a:pt x="4116821" y="1876837"/>
                                  <a:pt x="4099185" y="1871423"/>
                                  <a:pt x="4083754" y="1879544"/>
                                </a:cubicBezTo>
                                <a:cubicBezTo>
                                  <a:pt x="4068322" y="1886763"/>
                                  <a:pt x="4063362" y="1904810"/>
                                  <a:pt x="4071078" y="1920150"/>
                                </a:cubicBezTo>
                                <a:lnTo>
                                  <a:pt x="4499299" y="2724147"/>
                                </a:lnTo>
                                <a:cubicBezTo>
                                  <a:pt x="4506464" y="2736780"/>
                                  <a:pt x="4503157" y="2753023"/>
                                  <a:pt x="4489930" y="2762046"/>
                                </a:cubicBezTo>
                                <a:lnTo>
                                  <a:pt x="5402036" y="4473813"/>
                                </a:lnTo>
                                <a:cubicBezTo>
                                  <a:pt x="5407548" y="4482836"/>
                                  <a:pt x="5405894" y="4492762"/>
                                  <a:pt x="5399832" y="4500883"/>
                                </a:cubicBezTo>
                                <a:lnTo>
                                  <a:pt x="7315200" y="8097082"/>
                                </a:lnTo>
                                <a:lnTo>
                                  <a:pt x="7315200" y="8188955"/>
                                </a:lnTo>
                                <a:lnTo>
                                  <a:pt x="5115453" y="4056925"/>
                                </a:lnTo>
                                <a:cubicBezTo>
                                  <a:pt x="5111595" y="4051511"/>
                                  <a:pt x="5111595" y="4044292"/>
                                  <a:pt x="5115453" y="4037976"/>
                                </a:cubicBezTo>
                                <a:close/>
                                <a:moveTo>
                                  <a:pt x="2750040" y="6826250"/>
                                </a:moveTo>
                                <a:lnTo>
                                  <a:pt x="2910967" y="7128539"/>
                                </a:lnTo>
                                <a:cubicBezTo>
                                  <a:pt x="2914825" y="7135758"/>
                                  <a:pt x="2921438" y="7141172"/>
                                  <a:pt x="2930256" y="7143879"/>
                                </a:cubicBezTo>
                                <a:lnTo>
                                  <a:pt x="2779249" y="6860540"/>
                                </a:lnTo>
                                <a:cubicBezTo>
                                  <a:pt x="2771533" y="6847907"/>
                                  <a:pt x="2762715" y="6837078"/>
                                  <a:pt x="2750040" y="6826250"/>
                                </a:cubicBezTo>
                                <a:close/>
                                <a:moveTo>
                                  <a:pt x="2711212" y="0"/>
                                </a:moveTo>
                                <a:lnTo>
                                  <a:pt x="2764629" y="0"/>
                                </a:lnTo>
                                <a:lnTo>
                                  <a:pt x="4870204" y="3954057"/>
                                </a:lnTo>
                                <a:cubicBezTo>
                                  <a:pt x="4875164" y="3965787"/>
                                  <a:pt x="4871306" y="3979323"/>
                                  <a:pt x="4859733" y="3985639"/>
                                </a:cubicBezTo>
                                <a:cubicBezTo>
                                  <a:pt x="4848159" y="3991053"/>
                                  <a:pt x="4834381" y="3987444"/>
                                  <a:pt x="4828319" y="3975713"/>
                                </a:cubicBezTo>
                                <a:close/>
                                <a:moveTo>
                                  <a:pt x="2618873" y="6837078"/>
                                </a:moveTo>
                                <a:lnTo>
                                  <a:pt x="2675087" y="6940849"/>
                                </a:lnTo>
                                <a:cubicBezTo>
                                  <a:pt x="2682252" y="6956189"/>
                                  <a:pt x="2700439" y="6962506"/>
                                  <a:pt x="2715319" y="6953482"/>
                                </a:cubicBezTo>
                                <a:cubicBezTo>
                                  <a:pt x="2730750" y="6946263"/>
                                  <a:pt x="2735710" y="6928216"/>
                                  <a:pt x="2727995" y="6912876"/>
                                </a:cubicBezTo>
                                <a:lnTo>
                                  <a:pt x="2672332" y="6809105"/>
                                </a:lnTo>
                                <a:cubicBezTo>
                                  <a:pt x="2651940" y="6812715"/>
                                  <a:pt x="2633202" y="6822641"/>
                                  <a:pt x="2618873" y="6837078"/>
                                </a:cubicBezTo>
                                <a:close/>
                                <a:moveTo>
                                  <a:pt x="2146562" y="1609852"/>
                                </a:moveTo>
                                <a:cubicBezTo>
                                  <a:pt x="2149317" y="1601167"/>
                                  <a:pt x="2155380" y="1593497"/>
                                  <a:pt x="2164197" y="1588986"/>
                                </a:cubicBezTo>
                                <a:cubicBezTo>
                                  <a:pt x="2181833" y="1579962"/>
                                  <a:pt x="2203878" y="1586279"/>
                                  <a:pt x="2212696" y="1604326"/>
                                </a:cubicBezTo>
                                <a:lnTo>
                                  <a:pt x="2480541" y="2107839"/>
                                </a:lnTo>
                                <a:cubicBezTo>
                                  <a:pt x="2489359" y="2125886"/>
                                  <a:pt x="2483297" y="2146641"/>
                                  <a:pt x="2465110" y="2155664"/>
                                </a:cubicBezTo>
                                <a:cubicBezTo>
                                  <a:pt x="2447474" y="2164688"/>
                                  <a:pt x="2425980" y="2158371"/>
                                  <a:pt x="2417162" y="2140324"/>
                                </a:cubicBezTo>
                                <a:lnTo>
                                  <a:pt x="2148766" y="1636810"/>
                                </a:lnTo>
                                <a:cubicBezTo>
                                  <a:pt x="2144357" y="1628238"/>
                                  <a:pt x="2143806" y="1618538"/>
                                  <a:pt x="2146562" y="1609852"/>
                                </a:cubicBezTo>
                                <a:close/>
                                <a:moveTo>
                                  <a:pt x="2049009" y="0"/>
                                </a:moveTo>
                                <a:lnTo>
                                  <a:pt x="2103327" y="0"/>
                                </a:lnTo>
                                <a:lnTo>
                                  <a:pt x="3884248" y="3343163"/>
                                </a:lnTo>
                                <a:cubicBezTo>
                                  <a:pt x="3890861" y="3353991"/>
                                  <a:pt x="3885350" y="3369331"/>
                                  <a:pt x="3874328" y="3375647"/>
                                </a:cubicBezTo>
                                <a:cubicBezTo>
                                  <a:pt x="3862754" y="3381964"/>
                                  <a:pt x="3847323" y="3377452"/>
                                  <a:pt x="3841260" y="3365721"/>
                                </a:cubicBezTo>
                                <a:close/>
                                <a:moveTo>
                                  <a:pt x="2024764" y="1400619"/>
                                </a:moveTo>
                                <a:cubicBezTo>
                                  <a:pt x="2027519" y="1391821"/>
                                  <a:pt x="2033582" y="1384151"/>
                                  <a:pt x="2042400" y="1379639"/>
                                </a:cubicBezTo>
                                <a:cubicBezTo>
                                  <a:pt x="2060035" y="1370616"/>
                                  <a:pt x="2081529" y="1376932"/>
                                  <a:pt x="2090347" y="1394979"/>
                                </a:cubicBezTo>
                                <a:lnTo>
                                  <a:pt x="2148766" y="1504164"/>
                                </a:lnTo>
                                <a:cubicBezTo>
                                  <a:pt x="2158135" y="1522211"/>
                                  <a:pt x="2151522" y="1542966"/>
                                  <a:pt x="2133886" y="1551989"/>
                                </a:cubicBezTo>
                                <a:cubicBezTo>
                                  <a:pt x="2115699" y="1561013"/>
                                  <a:pt x="2094205" y="1554696"/>
                                  <a:pt x="2085387" y="1536649"/>
                                </a:cubicBezTo>
                                <a:lnTo>
                                  <a:pt x="2026968" y="1428366"/>
                                </a:lnTo>
                                <a:cubicBezTo>
                                  <a:pt x="2022559" y="1419342"/>
                                  <a:pt x="2022008" y="1409417"/>
                                  <a:pt x="2024764" y="1400619"/>
                                </a:cubicBezTo>
                                <a:close/>
                                <a:moveTo>
                                  <a:pt x="1917966" y="0"/>
                                </a:moveTo>
                                <a:lnTo>
                                  <a:pt x="1938826" y="0"/>
                                </a:lnTo>
                                <a:lnTo>
                                  <a:pt x="3791659" y="3478516"/>
                                </a:lnTo>
                                <a:cubicBezTo>
                                  <a:pt x="3791659" y="3480321"/>
                                  <a:pt x="3791659" y="3480321"/>
                                  <a:pt x="3791659" y="3480321"/>
                                </a:cubicBezTo>
                                <a:cubicBezTo>
                                  <a:pt x="3793864" y="3483930"/>
                                  <a:pt x="3792762" y="3488442"/>
                                  <a:pt x="3787802" y="3491149"/>
                                </a:cubicBezTo>
                                <a:cubicBezTo>
                                  <a:pt x="3782841" y="3492953"/>
                                  <a:pt x="3777330" y="3491149"/>
                                  <a:pt x="3775126" y="3486637"/>
                                </a:cubicBezTo>
                                <a:close/>
                                <a:moveTo>
                                  <a:pt x="1450635" y="0"/>
                                </a:moveTo>
                                <a:lnTo>
                                  <a:pt x="1506344" y="0"/>
                                </a:lnTo>
                                <a:lnTo>
                                  <a:pt x="3399261" y="3554314"/>
                                </a:lnTo>
                                <a:cubicBezTo>
                                  <a:pt x="3405323" y="3566044"/>
                                  <a:pt x="3400363" y="3580482"/>
                                  <a:pt x="3388790" y="3586798"/>
                                </a:cubicBezTo>
                                <a:cubicBezTo>
                                  <a:pt x="3377216" y="3591310"/>
                                  <a:pt x="3363438" y="3587701"/>
                                  <a:pt x="3355722" y="3577775"/>
                                </a:cubicBezTo>
                                <a:close/>
                                <a:moveTo>
                                  <a:pt x="1442228" y="5609426"/>
                                </a:moveTo>
                                <a:cubicBezTo>
                                  <a:pt x="1443055" y="5607170"/>
                                  <a:pt x="1444708" y="5605365"/>
                                  <a:pt x="1446637" y="5604463"/>
                                </a:cubicBezTo>
                                <a:cubicBezTo>
                                  <a:pt x="1451597" y="5601756"/>
                                  <a:pt x="1456557" y="5604463"/>
                                  <a:pt x="1459313" y="5608072"/>
                                </a:cubicBezTo>
                                <a:lnTo>
                                  <a:pt x="3584351" y="9597624"/>
                                </a:lnTo>
                                <a:lnTo>
                                  <a:pt x="3563011" y="9597624"/>
                                </a:lnTo>
                                <a:lnTo>
                                  <a:pt x="1442779" y="5617095"/>
                                </a:lnTo>
                                <a:cubicBezTo>
                                  <a:pt x="1441402" y="5614388"/>
                                  <a:pt x="1441402" y="5611681"/>
                                  <a:pt x="1442228" y="5609426"/>
                                </a:cubicBezTo>
                                <a:close/>
                                <a:moveTo>
                                  <a:pt x="1296732" y="2442613"/>
                                </a:moveTo>
                                <a:lnTo>
                                  <a:pt x="1690233" y="3184348"/>
                                </a:lnTo>
                                <a:cubicBezTo>
                                  <a:pt x="1690233" y="3183446"/>
                                  <a:pt x="1690233" y="3180739"/>
                                  <a:pt x="1690233" y="3178934"/>
                                </a:cubicBezTo>
                                <a:cubicBezTo>
                                  <a:pt x="1691886" y="3128402"/>
                                  <a:pt x="1734874" y="3087796"/>
                                  <a:pt x="1786679" y="3089601"/>
                                </a:cubicBezTo>
                                <a:lnTo>
                                  <a:pt x="1550799" y="2645643"/>
                                </a:lnTo>
                                <a:cubicBezTo>
                                  <a:pt x="1550799" y="2643838"/>
                                  <a:pt x="1549146" y="2642033"/>
                                  <a:pt x="1548044" y="2640229"/>
                                </a:cubicBezTo>
                                <a:cubicBezTo>
                                  <a:pt x="1538123" y="2627596"/>
                                  <a:pt x="1518834" y="2622181"/>
                                  <a:pt x="1506158" y="2633010"/>
                                </a:cubicBezTo>
                                <a:cubicBezTo>
                                  <a:pt x="1493483" y="2642936"/>
                                  <a:pt x="1489625" y="2660983"/>
                                  <a:pt x="1498443" y="2674518"/>
                                </a:cubicBezTo>
                                <a:lnTo>
                                  <a:pt x="1646143" y="2950638"/>
                                </a:lnTo>
                                <a:cubicBezTo>
                                  <a:pt x="1653308" y="2965978"/>
                                  <a:pt x="1648348" y="2984026"/>
                                  <a:pt x="1633467" y="2991244"/>
                                </a:cubicBezTo>
                                <a:cubicBezTo>
                                  <a:pt x="1618036" y="2999366"/>
                                  <a:pt x="1600400" y="2993951"/>
                                  <a:pt x="1592684" y="2978611"/>
                                </a:cubicBezTo>
                                <a:lnTo>
                                  <a:pt x="1315470" y="2457953"/>
                                </a:lnTo>
                                <a:cubicBezTo>
                                  <a:pt x="1311613" y="2449832"/>
                                  <a:pt x="1305550" y="2445320"/>
                                  <a:pt x="1296732" y="2442613"/>
                                </a:cubicBezTo>
                                <a:close/>
                                <a:moveTo>
                                  <a:pt x="403364" y="4291537"/>
                                </a:moveTo>
                                <a:cubicBezTo>
                                  <a:pt x="401160" y="4286123"/>
                                  <a:pt x="403364" y="4281611"/>
                                  <a:pt x="407222" y="4278904"/>
                                </a:cubicBezTo>
                                <a:cubicBezTo>
                                  <a:pt x="412182" y="4276197"/>
                                  <a:pt x="417693" y="4278904"/>
                                  <a:pt x="419898" y="4282514"/>
                                </a:cubicBezTo>
                                <a:lnTo>
                                  <a:pt x="3250662" y="9597624"/>
                                </a:lnTo>
                                <a:lnTo>
                                  <a:pt x="3229323" y="9597624"/>
                                </a:lnTo>
                                <a:close/>
                                <a:moveTo>
                                  <a:pt x="0" y="704719"/>
                                </a:moveTo>
                                <a:lnTo>
                                  <a:pt x="0" y="603475"/>
                                </a:lnTo>
                                <a:lnTo>
                                  <a:pt x="1305550" y="3055312"/>
                                </a:lnTo>
                                <a:cubicBezTo>
                                  <a:pt x="1310510" y="3065237"/>
                                  <a:pt x="1306652" y="3077870"/>
                                  <a:pt x="1296732" y="3084187"/>
                                </a:cubicBezTo>
                                <a:cubicBezTo>
                                  <a:pt x="1285159" y="3090503"/>
                                  <a:pt x="1271380" y="3087796"/>
                                  <a:pt x="1263665" y="3076968"/>
                                </a:cubicBezTo>
                                <a:close/>
                                <a:moveTo>
                                  <a:pt x="0" y="888976"/>
                                </a:moveTo>
                                <a:lnTo>
                                  <a:pt x="0" y="785771"/>
                                </a:lnTo>
                                <a:lnTo>
                                  <a:pt x="1517732" y="3635525"/>
                                </a:lnTo>
                                <a:cubicBezTo>
                                  <a:pt x="1518834" y="3634623"/>
                                  <a:pt x="1518834" y="3633721"/>
                                  <a:pt x="1518834" y="3631916"/>
                                </a:cubicBezTo>
                                <a:cubicBezTo>
                                  <a:pt x="1530408" y="3582287"/>
                                  <a:pt x="1580009" y="3549802"/>
                                  <a:pt x="1630712" y="3560630"/>
                                </a:cubicBezTo>
                                <a:lnTo>
                                  <a:pt x="0" y="499389"/>
                                </a:lnTo>
                                <a:lnTo>
                                  <a:pt x="0" y="396240"/>
                                </a:lnTo>
                                <a:lnTo>
                                  <a:pt x="1927766" y="4015417"/>
                                </a:lnTo>
                                <a:cubicBezTo>
                                  <a:pt x="1929420" y="4016319"/>
                                  <a:pt x="1931624" y="4016319"/>
                                  <a:pt x="1933278" y="4017221"/>
                                </a:cubicBezTo>
                                <a:cubicBezTo>
                                  <a:pt x="1979021" y="4038878"/>
                                  <a:pt x="2034684" y="4019928"/>
                                  <a:pt x="2057280" y="3973006"/>
                                </a:cubicBezTo>
                                <a:lnTo>
                                  <a:pt x="1260909" y="2477805"/>
                                </a:lnTo>
                                <a:cubicBezTo>
                                  <a:pt x="1260909" y="2480512"/>
                                  <a:pt x="1262563" y="2483219"/>
                                  <a:pt x="1263665" y="2485926"/>
                                </a:cubicBezTo>
                                <a:lnTo>
                                  <a:pt x="1658819" y="3227661"/>
                                </a:lnTo>
                                <a:cubicBezTo>
                                  <a:pt x="1666535" y="3243001"/>
                                  <a:pt x="1661023" y="3260146"/>
                                  <a:pt x="1646143" y="3268267"/>
                                </a:cubicBezTo>
                                <a:cubicBezTo>
                                  <a:pt x="1630712" y="3275486"/>
                                  <a:pt x="1613076" y="3270974"/>
                                  <a:pt x="1605360" y="3255634"/>
                                </a:cubicBezTo>
                                <a:lnTo>
                                  <a:pt x="892760" y="1917443"/>
                                </a:lnTo>
                                <a:cubicBezTo>
                                  <a:pt x="885045" y="1902103"/>
                                  <a:pt x="890004" y="1884055"/>
                                  <a:pt x="905436" y="1876837"/>
                                </a:cubicBezTo>
                                <a:cubicBezTo>
                                  <a:pt x="920316" y="1869618"/>
                                  <a:pt x="938503" y="1874130"/>
                                  <a:pt x="946219" y="1889470"/>
                                </a:cubicBezTo>
                                <a:lnTo>
                                  <a:pt x="1099431" y="2177321"/>
                                </a:lnTo>
                                <a:cubicBezTo>
                                  <a:pt x="1101084" y="2180028"/>
                                  <a:pt x="1103288" y="2182735"/>
                                  <a:pt x="1104942" y="2183637"/>
                                </a:cubicBezTo>
                                <a:lnTo>
                                  <a:pt x="0" y="109716"/>
                                </a:lnTo>
                                <a:lnTo>
                                  <a:pt x="0" y="6036"/>
                                </a:lnTo>
                                <a:lnTo>
                                  <a:pt x="1152890" y="2171004"/>
                                </a:lnTo>
                                <a:cubicBezTo>
                                  <a:pt x="1156747" y="2163785"/>
                                  <a:pt x="1155645" y="2154762"/>
                                  <a:pt x="1151787" y="2146641"/>
                                </a:cubicBezTo>
                                <a:lnTo>
                                  <a:pt x="1083448" y="2018506"/>
                                </a:lnTo>
                                <a:cubicBezTo>
                                  <a:pt x="1075733" y="2004069"/>
                                  <a:pt x="1080692" y="1986022"/>
                                  <a:pt x="1096124" y="1977900"/>
                                </a:cubicBezTo>
                                <a:cubicBezTo>
                                  <a:pt x="1111004" y="1970682"/>
                                  <a:pt x="1129191" y="1976096"/>
                                  <a:pt x="1136356" y="1991436"/>
                                </a:cubicBezTo>
                                <a:lnTo>
                                  <a:pt x="1389320" y="2466976"/>
                                </a:lnTo>
                                <a:cubicBezTo>
                                  <a:pt x="1397036" y="2481414"/>
                                  <a:pt x="1414672" y="2486828"/>
                                  <a:pt x="1430103" y="2479609"/>
                                </a:cubicBezTo>
                                <a:cubicBezTo>
                                  <a:pt x="1444984" y="2471488"/>
                                  <a:pt x="1450495" y="2454343"/>
                                  <a:pt x="1442779" y="2439003"/>
                                </a:cubicBezTo>
                                <a:lnTo>
                                  <a:pt x="1014558" y="1635006"/>
                                </a:lnTo>
                                <a:cubicBezTo>
                                  <a:pt x="1011802" y="1629592"/>
                                  <a:pt x="1010700" y="1624177"/>
                                  <a:pt x="1010700" y="1619666"/>
                                </a:cubicBezTo>
                                <a:lnTo>
                                  <a:pt x="148101" y="0"/>
                                </a:lnTo>
                                <a:lnTo>
                                  <a:pt x="203230" y="0"/>
                                </a:lnTo>
                                <a:lnTo>
                                  <a:pt x="1052585" y="1594400"/>
                                </a:lnTo>
                                <a:cubicBezTo>
                                  <a:pt x="1059199" y="1596204"/>
                                  <a:pt x="1064159" y="1601619"/>
                                  <a:pt x="1068017" y="1607935"/>
                                </a:cubicBezTo>
                                <a:lnTo>
                                  <a:pt x="1386565" y="2206196"/>
                                </a:lnTo>
                                <a:cubicBezTo>
                                  <a:pt x="1357356" y="2149348"/>
                                  <a:pt x="1373889" y="2079866"/>
                                  <a:pt x="1426246" y="2041968"/>
                                </a:cubicBezTo>
                                <a:lnTo>
                                  <a:pt x="338908" y="0"/>
                                </a:lnTo>
                                <a:lnTo>
                                  <a:pt x="360551" y="0"/>
                                </a:lnTo>
                                <a:lnTo>
                                  <a:pt x="1442779" y="2032042"/>
                                </a:lnTo>
                                <a:cubicBezTo>
                                  <a:pt x="1480807" y="2011287"/>
                                  <a:pt x="1527652" y="2011287"/>
                                  <a:pt x="1565679" y="2032944"/>
                                </a:cubicBezTo>
                                <a:lnTo>
                                  <a:pt x="536736" y="101003"/>
                                </a:lnTo>
                                <a:cubicBezTo>
                                  <a:pt x="535633" y="100101"/>
                                  <a:pt x="534531" y="97394"/>
                                  <a:pt x="532878" y="94687"/>
                                </a:cubicBezTo>
                                <a:cubicBezTo>
                                  <a:pt x="524749" y="78219"/>
                                  <a:pt x="520374" y="60792"/>
                                  <a:pt x="519418" y="43408"/>
                                </a:cubicBezTo>
                                <a:lnTo>
                                  <a:pt x="525418" y="0"/>
                                </a:lnTo>
                                <a:lnTo>
                                  <a:pt x="787286" y="0"/>
                                </a:lnTo>
                                <a:lnTo>
                                  <a:pt x="1668739" y="1653955"/>
                                </a:lnTo>
                                <a:cubicBezTo>
                                  <a:pt x="1672597" y="1657565"/>
                                  <a:pt x="1676455" y="1661174"/>
                                  <a:pt x="1679211" y="1666588"/>
                                </a:cubicBezTo>
                                <a:lnTo>
                                  <a:pt x="2860264" y="3885478"/>
                                </a:lnTo>
                                <a:cubicBezTo>
                                  <a:pt x="2867980" y="3893599"/>
                                  <a:pt x="2875695" y="3900818"/>
                                  <a:pt x="2884513" y="3907134"/>
                                </a:cubicBezTo>
                                <a:lnTo>
                                  <a:pt x="2607850" y="3386476"/>
                                </a:lnTo>
                                <a:cubicBezTo>
                                  <a:pt x="2575885" y="3327823"/>
                                  <a:pt x="2593521" y="3253830"/>
                                  <a:pt x="2649736" y="3217735"/>
                                </a:cubicBezTo>
                                <a:lnTo>
                                  <a:pt x="935935" y="0"/>
                                </a:lnTo>
                                <a:lnTo>
                                  <a:pt x="957004" y="0"/>
                                </a:lnTo>
                                <a:lnTo>
                                  <a:pt x="2666269" y="3209614"/>
                                </a:lnTo>
                                <a:cubicBezTo>
                                  <a:pt x="2709257" y="3187958"/>
                                  <a:pt x="2762715" y="3193372"/>
                                  <a:pt x="2801845" y="3222247"/>
                                </a:cubicBezTo>
                                <a:lnTo>
                                  <a:pt x="1085289" y="0"/>
                                </a:lnTo>
                                <a:lnTo>
                                  <a:pt x="1106187" y="0"/>
                                </a:lnTo>
                                <a:lnTo>
                                  <a:pt x="2413304" y="2454343"/>
                                </a:lnTo>
                                <a:cubicBezTo>
                                  <a:pt x="2409447" y="2401105"/>
                                  <a:pt x="2437554" y="2351475"/>
                                  <a:pt x="2484399" y="2326209"/>
                                </a:cubicBezTo>
                                <a:cubicBezTo>
                                  <a:pt x="2548880" y="2291920"/>
                                  <a:pt x="2631549" y="2315381"/>
                                  <a:pt x="2666269" y="2381253"/>
                                </a:cubicBezTo>
                                <a:lnTo>
                                  <a:pt x="3413039" y="3785316"/>
                                </a:lnTo>
                                <a:cubicBezTo>
                                  <a:pt x="3408079" y="3769976"/>
                                  <a:pt x="3405323" y="3753734"/>
                                  <a:pt x="3406425" y="3737492"/>
                                </a:cubicBezTo>
                                <a:cubicBezTo>
                                  <a:pt x="3411937" y="3665303"/>
                                  <a:pt x="3472560" y="3610260"/>
                                  <a:pt x="3545308" y="3615674"/>
                                </a:cubicBezTo>
                                <a:lnTo>
                                  <a:pt x="2231434" y="1148637"/>
                                </a:lnTo>
                                <a:cubicBezTo>
                                  <a:pt x="2216554" y="1118859"/>
                                  <a:pt x="2226474" y="1081862"/>
                                  <a:pt x="2256786" y="1066522"/>
                                </a:cubicBezTo>
                                <a:cubicBezTo>
                                  <a:pt x="2287649" y="1051182"/>
                                  <a:pt x="2324023" y="1062913"/>
                                  <a:pt x="2339454" y="1091788"/>
                                </a:cubicBezTo>
                                <a:lnTo>
                                  <a:pt x="4054544" y="4306877"/>
                                </a:lnTo>
                                <a:cubicBezTo>
                                  <a:pt x="4071078" y="4337557"/>
                                  <a:pt x="4108003" y="4347483"/>
                                  <a:pt x="4137213" y="4332143"/>
                                </a:cubicBezTo>
                                <a:cubicBezTo>
                                  <a:pt x="4167524" y="4315901"/>
                                  <a:pt x="4177444" y="4278904"/>
                                  <a:pt x="4162564" y="4250029"/>
                                </a:cubicBezTo>
                                <a:lnTo>
                                  <a:pt x="3862754" y="3688764"/>
                                </a:lnTo>
                                <a:cubicBezTo>
                                  <a:pt x="3847323" y="3658987"/>
                                  <a:pt x="3858896" y="3621990"/>
                                  <a:pt x="3888106" y="3606650"/>
                                </a:cubicBezTo>
                                <a:cubicBezTo>
                                  <a:pt x="3918417" y="3591310"/>
                                  <a:pt x="3955342" y="3603041"/>
                                  <a:pt x="3970774" y="3631916"/>
                                </a:cubicBezTo>
                                <a:lnTo>
                                  <a:pt x="4532367" y="4686768"/>
                                </a:lnTo>
                                <a:cubicBezTo>
                                  <a:pt x="4538429" y="4700304"/>
                                  <a:pt x="4550003" y="4710230"/>
                                  <a:pt x="4562678" y="4714741"/>
                                </a:cubicBezTo>
                                <a:lnTo>
                                  <a:pt x="4508117" y="4612775"/>
                                </a:lnTo>
                                <a:cubicBezTo>
                                  <a:pt x="4499299" y="4597435"/>
                                  <a:pt x="4505362" y="4576681"/>
                                  <a:pt x="4521895" y="4567658"/>
                                </a:cubicBezTo>
                                <a:cubicBezTo>
                                  <a:pt x="4537327" y="4559536"/>
                                  <a:pt x="4557718" y="4565853"/>
                                  <a:pt x="4566536" y="4582095"/>
                                </a:cubicBezTo>
                                <a:lnTo>
                                  <a:pt x="4629915" y="4701206"/>
                                </a:lnTo>
                                <a:cubicBezTo>
                                  <a:pt x="4647551" y="4682257"/>
                                  <a:pt x="4650307" y="4654284"/>
                                  <a:pt x="4638733" y="4631725"/>
                                </a:cubicBezTo>
                                <a:lnTo>
                                  <a:pt x="3838505" y="3127500"/>
                                </a:lnTo>
                                <a:cubicBezTo>
                                  <a:pt x="3823073" y="3096820"/>
                                  <a:pt x="3834647" y="3059823"/>
                                  <a:pt x="3863856" y="3044483"/>
                                </a:cubicBezTo>
                                <a:cubicBezTo>
                                  <a:pt x="3863856" y="3044483"/>
                                  <a:pt x="3864959" y="3043581"/>
                                  <a:pt x="3866612" y="3043581"/>
                                </a:cubicBezTo>
                                <a:lnTo>
                                  <a:pt x="3821971" y="2961467"/>
                                </a:lnTo>
                                <a:cubicBezTo>
                                  <a:pt x="3792762" y="2977709"/>
                                  <a:pt x="3755836" y="2965978"/>
                                  <a:pt x="3740956" y="2937103"/>
                                </a:cubicBezTo>
                                <a:lnTo>
                                  <a:pt x="3635141" y="2740390"/>
                                </a:lnTo>
                                <a:cubicBezTo>
                                  <a:pt x="3627425" y="2726855"/>
                                  <a:pt x="3626323" y="2711515"/>
                                  <a:pt x="3630181" y="2696174"/>
                                </a:cubicBezTo>
                                <a:lnTo>
                                  <a:pt x="2193893" y="0"/>
                                </a:lnTo>
                                <a:lnTo>
                                  <a:pt x="2214600" y="0"/>
                                </a:lnTo>
                                <a:lnTo>
                                  <a:pt x="3638999" y="2674518"/>
                                </a:lnTo>
                                <a:cubicBezTo>
                                  <a:pt x="3643959" y="2668201"/>
                                  <a:pt x="3650572" y="2661885"/>
                                  <a:pt x="3658288" y="2658276"/>
                                </a:cubicBezTo>
                                <a:lnTo>
                                  <a:pt x="2910967" y="1254212"/>
                                </a:lnTo>
                                <a:cubicBezTo>
                                  <a:pt x="2903803" y="1238872"/>
                                  <a:pt x="2908763" y="1220825"/>
                                  <a:pt x="2923643" y="1213606"/>
                                </a:cubicBezTo>
                                <a:cubicBezTo>
                                  <a:pt x="2939074" y="1206387"/>
                                  <a:pt x="2956710" y="1210899"/>
                                  <a:pt x="2964426" y="1226239"/>
                                </a:cubicBezTo>
                                <a:lnTo>
                                  <a:pt x="3810397" y="2814383"/>
                                </a:lnTo>
                                <a:cubicBezTo>
                                  <a:pt x="3818113" y="2829723"/>
                                  <a:pt x="3835749" y="2834235"/>
                                  <a:pt x="3851180" y="2827016"/>
                                </a:cubicBezTo>
                                <a:cubicBezTo>
                                  <a:pt x="3866612" y="2818895"/>
                                  <a:pt x="3871572" y="2801750"/>
                                  <a:pt x="3863856" y="2786410"/>
                                </a:cubicBezTo>
                                <a:lnTo>
                                  <a:pt x="3715053" y="2511192"/>
                                </a:lnTo>
                                <a:cubicBezTo>
                                  <a:pt x="3707889" y="2495852"/>
                                  <a:pt x="3712849" y="2477805"/>
                                  <a:pt x="3728280" y="2470586"/>
                                </a:cubicBezTo>
                                <a:cubicBezTo>
                                  <a:pt x="3729383" y="2468781"/>
                                  <a:pt x="3729383" y="2468781"/>
                                  <a:pt x="3730485" y="2468781"/>
                                </a:cubicBezTo>
                                <a:lnTo>
                                  <a:pt x="2415514" y="0"/>
                                </a:lnTo>
                                <a:lnTo>
                                  <a:pt x="2437022" y="0"/>
                                </a:lnTo>
                                <a:lnTo>
                                  <a:pt x="3750876" y="2466976"/>
                                </a:lnTo>
                                <a:cubicBezTo>
                                  <a:pt x="3758592" y="2468781"/>
                                  <a:pt x="3764654" y="2474195"/>
                                  <a:pt x="3768512" y="2481414"/>
                                </a:cubicBezTo>
                                <a:lnTo>
                                  <a:pt x="4045726" y="3002975"/>
                                </a:lnTo>
                                <a:cubicBezTo>
                                  <a:pt x="4053442" y="3018315"/>
                                  <a:pt x="4071078" y="3023729"/>
                                  <a:pt x="4086509" y="3015608"/>
                                </a:cubicBezTo>
                                <a:cubicBezTo>
                                  <a:pt x="4101390" y="3008389"/>
                                  <a:pt x="4106350" y="2990342"/>
                                  <a:pt x="4099185" y="2975002"/>
                                </a:cubicBezTo>
                                <a:lnTo>
                                  <a:pt x="3704031" y="2234169"/>
                                </a:lnTo>
                                <a:cubicBezTo>
                                  <a:pt x="3696315" y="2219731"/>
                                  <a:pt x="3701275" y="2201684"/>
                                  <a:pt x="3716707" y="2193563"/>
                                </a:cubicBezTo>
                                <a:cubicBezTo>
                                  <a:pt x="3731587" y="2186344"/>
                                  <a:pt x="3749774" y="2191758"/>
                                  <a:pt x="3757490" y="2206196"/>
                                </a:cubicBezTo>
                                <a:lnTo>
                                  <a:pt x="4470090" y="3544388"/>
                                </a:lnTo>
                                <a:cubicBezTo>
                                  <a:pt x="4475050" y="3553411"/>
                                  <a:pt x="4475050" y="3563337"/>
                                  <a:pt x="4470090" y="3572361"/>
                                </a:cubicBezTo>
                                <a:lnTo>
                                  <a:pt x="5131987" y="4816707"/>
                                </a:lnTo>
                                <a:cubicBezTo>
                                  <a:pt x="5138049" y="4826632"/>
                                  <a:pt x="5151827" y="4832046"/>
                                  <a:pt x="5162299" y="4825730"/>
                                </a:cubicBezTo>
                                <a:cubicBezTo>
                                  <a:pt x="5172219" y="4819414"/>
                                  <a:pt x="5177179" y="4806781"/>
                                  <a:pt x="5171117" y="4795051"/>
                                </a:cubicBezTo>
                                <a:lnTo>
                                  <a:pt x="4929725" y="4341167"/>
                                </a:lnTo>
                                <a:cubicBezTo>
                                  <a:pt x="4923112" y="4329436"/>
                                  <a:pt x="4926970" y="4316803"/>
                                  <a:pt x="4938543" y="4310487"/>
                                </a:cubicBezTo>
                                <a:cubicBezTo>
                                  <a:pt x="4950117" y="4304170"/>
                                  <a:pt x="4962793" y="4307780"/>
                                  <a:pt x="4968855" y="4319510"/>
                                </a:cubicBezTo>
                                <a:lnTo>
                                  <a:pt x="6946830" y="8031796"/>
                                </a:lnTo>
                                <a:cubicBezTo>
                                  <a:pt x="6953444" y="8042624"/>
                                  <a:pt x="6949586" y="8055257"/>
                                  <a:pt x="6938012" y="8061573"/>
                                </a:cubicBezTo>
                                <a:cubicBezTo>
                                  <a:pt x="6926439" y="8067890"/>
                                  <a:pt x="6913763" y="8064280"/>
                                  <a:pt x="6907701" y="8052550"/>
                                </a:cubicBezTo>
                                <a:lnTo>
                                  <a:pt x="5525488" y="5457378"/>
                                </a:lnTo>
                                <a:cubicBezTo>
                                  <a:pt x="5519425" y="5446551"/>
                                  <a:pt x="5505096" y="5442039"/>
                                  <a:pt x="5495176" y="5448355"/>
                                </a:cubicBezTo>
                                <a:cubicBezTo>
                                  <a:pt x="5484705" y="5454671"/>
                                  <a:pt x="5479745" y="5467304"/>
                                  <a:pt x="5486358" y="5478132"/>
                                </a:cubicBezTo>
                                <a:lnTo>
                                  <a:pt x="6042440" y="6523961"/>
                                </a:lnTo>
                                <a:cubicBezTo>
                                  <a:pt x="6049053" y="6534790"/>
                                  <a:pt x="6045195" y="6547423"/>
                                  <a:pt x="6033622" y="6553739"/>
                                </a:cubicBezTo>
                                <a:cubicBezTo>
                                  <a:pt x="6022048" y="6560055"/>
                                  <a:pt x="6009372" y="6556446"/>
                                  <a:pt x="6003310" y="6544715"/>
                                </a:cubicBezTo>
                                <a:lnTo>
                                  <a:pt x="4422694" y="3578677"/>
                                </a:lnTo>
                                <a:cubicBezTo>
                                  <a:pt x="4420489" y="3577775"/>
                                  <a:pt x="4417733" y="3574165"/>
                                  <a:pt x="4416631" y="3571458"/>
                                </a:cubicBezTo>
                                <a:lnTo>
                                  <a:pt x="4263971" y="3284510"/>
                                </a:lnTo>
                                <a:cubicBezTo>
                                  <a:pt x="4256255" y="3269170"/>
                                  <a:pt x="4238619" y="3264658"/>
                                  <a:pt x="4223188" y="3271877"/>
                                </a:cubicBezTo>
                                <a:cubicBezTo>
                                  <a:pt x="4208307" y="3279095"/>
                                  <a:pt x="4203347" y="3297143"/>
                                  <a:pt x="4210512" y="3312483"/>
                                </a:cubicBezTo>
                                <a:lnTo>
                                  <a:pt x="4279402" y="3440617"/>
                                </a:lnTo>
                                <a:cubicBezTo>
                                  <a:pt x="4287118" y="3455957"/>
                                  <a:pt x="4281606" y="3473102"/>
                                  <a:pt x="4266726" y="3481223"/>
                                </a:cubicBezTo>
                                <a:cubicBezTo>
                                  <a:pt x="4251295" y="3488442"/>
                                  <a:pt x="4233659" y="3483930"/>
                                  <a:pt x="4225943" y="3468590"/>
                                </a:cubicBezTo>
                                <a:lnTo>
                                  <a:pt x="3972978" y="2993049"/>
                                </a:lnTo>
                                <a:cubicBezTo>
                                  <a:pt x="3965814" y="2977709"/>
                                  <a:pt x="3947627" y="2972295"/>
                                  <a:pt x="3932746" y="2980416"/>
                                </a:cubicBezTo>
                                <a:cubicBezTo>
                                  <a:pt x="3917315" y="2987635"/>
                                  <a:pt x="3912355" y="3005682"/>
                                  <a:pt x="3920071" y="3021022"/>
                                </a:cubicBezTo>
                                <a:lnTo>
                                  <a:pt x="4347741" y="3825020"/>
                                </a:lnTo>
                                <a:cubicBezTo>
                                  <a:pt x="4350497" y="3828629"/>
                                  <a:pt x="4351599" y="3832239"/>
                                  <a:pt x="4351599" y="3835848"/>
                                </a:cubicBezTo>
                                <a:lnTo>
                                  <a:pt x="5388258" y="5783128"/>
                                </a:lnTo>
                                <a:cubicBezTo>
                                  <a:pt x="5403690" y="5813808"/>
                                  <a:pt x="5392116" y="5849902"/>
                                  <a:pt x="5362907" y="5865242"/>
                                </a:cubicBezTo>
                                <a:cubicBezTo>
                                  <a:pt x="5332595" y="5880582"/>
                                  <a:pt x="5295670" y="5868852"/>
                                  <a:pt x="5280239" y="5839976"/>
                                </a:cubicBezTo>
                                <a:lnTo>
                                  <a:pt x="4968855" y="5257055"/>
                                </a:lnTo>
                                <a:cubicBezTo>
                                  <a:pt x="4957833" y="5233595"/>
                                  <a:pt x="4932481" y="5220961"/>
                                  <a:pt x="4907129" y="5224572"/>
                                </a:cubicBezTo>
                                <a:lnTo>
                                  <a:pt x="6005515" y="7288256"/>
                                </a:lnTo>
                                <a:cubicBezTo>
                                  <a:pt x="6015986" y="7281037"/>
                                  <a:pt x="6019844" y="7266599"/>
                                  <a:pt x="6013230" y="7254868"/>
                                </a:cubicBezTo>
                                <a:lnTo>
                                  <a:pt x="5676495" y="6624123"/>
                                </a:lnTo>
                                <a:cubicBezTo>
                                  <a:pt x="5669330" y="6611490"/>
                                  <a:pt x="5674291" y="6596150"/>
                                  <a:pt x="5686966" y="6589833"/>
                                </a:cubicBezTo>
                                <a:cubicBezTo>
                                  <a:pt x="5699642" y="6581712"/>
                                  <a:pt x="5714522" y="6587126"/>
                                  <a:pt x="5721136" y="6599759"/>
                                </a:cubicBezTo>
                                <a:lnTo>
                                  <a:pt x="6328472" y="7738530"/>
                                </a:lnTo>
                                <a:cubicBezTo>
                                  <a:pt x="6336188" y="7751163"/>
                                  <a:pt x="6330677" y="7766503"/>
                                  <a:pt x="6318001" y="7772820"/>
                                </a:cubicBezTo>
                                <a:cubicBezTo>
                                  <a:pt x="6305325" y="7780039"/>
                                  <a:pt x="6290445" y="7775527"/>
                                  <a:pt x="6283831" y="7762894"/>
                                </a:cubicBezTo>
                                <a:lnTo>
                                  <a:pt x="6153215" y="7517454"/>
                                </a:lnTo>
                                <a:cubicBezTo>
                                  <a:pt x="6146602" y="7506625"/>
                                  <a:pt x="6132824" y="7501211"/>
                                  <a:pt x="6121250" y="7506625"/>
                                </a:cubicBezTo>
                                <a:lnTo>
                                  <a:pt x="7234997" y="9597624"/>
                                </a:lnTo>
                                <a:lnTo>
                                  <a:pt x="7161348" y="9597624"/>
                                </a:lnTo>
                                <a:lnTo>
                                  <a:pt x="6149358" y="7691608"/>
                                </a:lnTo>
                                <a:cubicBezTo>
                                  <a:pt x="6138886" y="7691608"/>
                                  <a:pt x="6130068" y="7686194"/>
                                  <a:pt x="6126210" y="7677170"/>
                                </a:cubicBezTo>
                                <a:lnTo>
                                  <a:pt x="5910171" y="7272915"/>
                                </a:lnTo>
                                <a:cubicBezTo>
                                  <a:pt x="5904108" y="7260283"/>
                                  <a:pt x="5888677" y="7256673"/>
                                  <a:pt x="5876001" y="7262990"/>
                                </a:cubicBezTo>
                                <a:cubicBezTo>
                                  <a:pt x="5863325" y="7269306"/>
                                  <a:pt x="5859467" y="7284646"/>
                                  <a:pt x="5866081" y="7297279"/>
                                </a:cubicBezTo>
                                <a:lnTo>
                                  <a:pt x="6230372" y="7980361"/>
                                </a:lnTo>
                                <a:cubicBezTo>
                                  <a:pt x="6238088" y="7992994"/>
                                  <a:pt x="6233128" y="8008334"/>
                                  <a:pt x="6220452" y="8014651"/>
                                </a:cubicBezTo>
                                <a:cubicBezTo>
                                  <a:pt x="6207776" y="8022772"/>
                                  <a:pt x="6192345" y="8017358"/>
                                  <a:pt x="6186283" y="8004725"/>
                                </a:cubicBezTo>
                                <a:lnTo>
                                  <a:pt x="5009638" y="5795761"/>
                                </a:lnTo>
                                <a:cubicBezTo>
                                  <a:pt x="5001922" y="5783128"/>
                                  <a:pt x="5007433" y="5767788"/>
                                  <a:pt x="5020109" y="5761472"/>
                                </a:cubicBezTo>
                                <a:cubicBezTo>
                                  <a:pt x="5032785" y="5753350"/>
                                  <a:pt x="5047665" y="5758764"/>
                                  <a:pt x="5054279" y="5771397"/>
                                </a:cubicBezTo>
                                <a:lnTo>
                                  <a:pt x="5773492" y="7122222"/>
                                </a:lnTo>
                                <a:cubicBezTo>
                                  <a:pt x="5779555" y="7134855"/>
                                  <a:pt x="5794986" y="7138465"/>
                                  <a:pt x="5807662" y="7132148"/>
                                </a:cubicBezTo>
                                <a:cubicBezTo>
                                  <a:pt x="5820338" y="7125832"/>
                                  <a:pt x="5824196" y="7110492"/>
                                  <a:pt x="5817582" y="7097859"/>
                                </a:cubicBezTo>
                                <a:lnTo>
                                  <a:pt x="5691926" y="6862344"/>
                                </a:lnTo>
                                <a:cubicBezTo>
                                  <a:pt x="5686966" y="6853321"/>
                                  <a:pt x="5688069" y="6843395"/>
                                  <a:pt x="5693029" y="6835274"/>
                                </a:cubicBezTo>
                                <a:lnTo>
                                  <a:pt x="4861386" y="5274200"/>
                                </a:lnTo>
                                <a:cubicBezTo>
                                  <a:pt x="4857528" y="5288638"/>
                                  <a:pt x="4859733" y="5302173"/>
                                  <a:pt x="4866346" y="5314806"/>
                                </a:cubicBezTo>
                                <a:lnTo>
                                  <a:pt x="5004678" y="5574684"/>
                                </a:lnTo>
                                <a:cubicBezTo>
                                  <a:pt x="5020109" y="5605365"/>
                                  <a:pt x="5008536" y="5642361"/>
                                  <a:pt x="4979326" y="5657701"/>
                                </a:cubicBezTo>
                                <a:cubicBezTo>
                                  <a:pt x="4949015" y="5673041"/>
                                  <a:pt x="4912089" y="5661310"/>
                                  <a:pt x="4896658" y="5632435"/>
                                </a:cubicBezTo>
                                <a:lnTo>
                                  <a:pt x="4383564" y="4667819"/>
                                </a:lnTo>
                                <a:cubicBezTo>
                                  <a:pt x="4367030" y="4638041"/>
                                  <a:pt x="4330105" y="4627213"/>
                                  <a:pt x="4300896" y="4642553"/>
                                </a:cubicBezTo>
                                <a:cubicBezTo>
                                  <a:pt x="4270584" y="4659698"/>
                                  <a:pt x="4260113" y="4695792"/>
                                  <a:pt x="4275544" y="4725570"/>
                                </a:cubicBezTo>
                                <a:lnTo>
                                  <a:pt x="5141907" y="6353416"/>
                                </a:lnTo>
                                <a:cubicBezTo>
                                  <a:pt x="5155685" y="6378682"/>
                                  <a:pt x="5147969" y="6412069"/>
                                  <a:pt x="5125373" y="6430116"/>
                                </a:cubicBezTo>
                                <a:lnTo>
                                  <a:pt x="5621934" y="7362249"/>
                                </a:lnTo>
                                <a:cubicBezTo>
                                  <a:pt x="5628547" y="7372174"/>
                                  <a:pt x="5640121" y="7375784"/>
                                  <a:pt x="5650041" y="7370370"/>
                                </a:cubicBezTo>
                                <a:cubicBezTo>
                                  <a:pt x="5659961" y="7364053"/>
                                  <a:pt x="5663819" y="7353225"/>
                                  <a:pt x="5658859" y="7342397"/>
                                </a:cubicBezTo>
                                <a:lnTo>
                                  <a:pt x="5155685" y="6397632"/>
                                </a:lnTo>
                                <a:cubicBezTo>
                                  <a:pt x="5150725" y="6387706"/>
                                  <a:pt x="5154583" y="6375073"/>
                                  <a:pt x="5164503" y="6369659"/>
                                </a:cubicBezTo>
                                <a:cubicBezTo>
                                  <a:pt x="5174974" y="6365147"/>
                                  <a:pt x="5187650" y="6368756"/>
                                  <a:pt x="5192610" y="6378682"/>
                                </a:cubicBezTo>
                                <a:lnTo>
                                  <a:pt x="6906765" y="9597624"/>
                                </a:lnTo>
                                <a:lnTo>
                                  <a:pt x="6860288" y="9597624"/>
                                </a:lnTo>
                                <a:lnTo>
                                  <a:pt x="5979061" y="7942462"/>
                                </a:lnTo>
                                <a:cubicBezTo>
                                  <a:pt x="5972447" y="7932537"/>
                                  <a:pt x="5961425" y="7928927"/>
                                  <a:pt x="5950954" y="7933439"/>
                                </a:cubicBezTo>
                                <a:cubicBezTo>
                                  <a:pt x="5941033" y="7939755"/>
                                  <a:pt x="5937175" y="7951486"/>
                                  <a:pt x="5942136" y="7961412"/>
                                </a:cubicBezTo>
                                <a:lnTo>
                                  <a:pt x="6160931" y="8372886"/>
                                </a:lnTo>
                                <a:cubicBezTo>
                                  <a:pt x="6165891" y="8381007"/>
                                  <a:pt x="6162033" y="8394542"/>
                                  <a:pt x="6151562" y="8399054"/>
                                </a:cubicBezTo>
                                <a:cubicBezTo>
                                  <a:pt x="6141642" y="8404468"/>
                                  <a:pt x="6128966" y="8400859"/>
                                  <a:pt x="6124006" y="8390030"/>
                                </a:cubicBezTo>
                                <a:lnTo>
                                  <a:pt x="5313306" y="6866856"/>
                                </a:lnTo>
                                <a:cubicBezTo>
                                  <a:pt x="5304488" y="6910169"/>
                                  <a:pt x="5272523" y="6946263"/>
                                  <a:pt x="5230638" y="6960701"/>
                                </a:cubicBezTo>
                                <a:lnTo>
                                  <a:pt x="6635593" y="9597624"/>
                                </a:lnTo>
                                <a:lnTo>
                                  <a:pt x="6614581" y="9597624"/>
                                </a:lnTo>
                                <a:lnTo>
                                  <a:pt x="5213002" y="6966115"/>
                                </a:lnTo>
                                <a:cubicBezTo>
                                  <a:pt x="5155685" y="6978748"/>
                                  <a:pt x="5098920" y="6950775"/>
                                  <a:pt x="5070812" y="6900243"/>
                                </a:cubicBezTo>
                                <a:lnTo>
                                  <a:pt x="4324043" y="5498887"/>
                                </a:lnTo>
                                <a:cubicBezTo>
                                  <a:pt x="4322389" y="5496179"/>
                                  <a:pt x="4321287" y="5493472"/>
                                  <a:pt x="4320185" y="5491669"/>
                                </a:cubicBezTo>
                                <a:cubicBezTo>
                                  <a:pt x="4284362" y="5429405"/>
                                  <a:pt x="4204449" y="5407749"/>
                                  <a:pt x="4142173" y="5442940"/>
                                </a:cubicBezTo>
                                <a:cubicBezTo>
                                  <a:pt x="4079896" y="5478132"/>
                                  <a:pt x="4058402" y="5558442"/>
                                  <a:pt x="4093674" y="5620704"/>
                                </a:cubicBezTo>
                                <a:lnTo>
                                  <a:pt x="4470090" y="6325443"/>
                                </a:lnTo>
                                <a:cubicBezTo>
                                  <a:pt x="4500402" y="6384096"/>
                                  <a:pt x="4482766" y="6455382"/>
                                  <a:pt x="4429307" y="6493281"/>
                                </a:cubicBezTo>
                                <a:lnTo>
                                  <a:pt x="6070547" y="9573919"/>
                                </a:lnTo>
                                <a:cubicBezTo>
                                  <a:pt x="6073027" y="9579334"/>
                                  <a:pt x="6073302" y="9585876"/>
                                  <a:pt x="6071511" y="9591741"/>
                                </a:cubicBezTo>
                                <a:lnTo>
                                  <a:pt x="6066622" y="9597624"/>
                                </a:lnTo>
                                <a:lnTo>
                                  <a:pt x="6032213" y="9597624"/>
                                </a:lnTo>
                                <a:lnTo>
                                  <a:pt x="6028662" y="9594673"/>
                                </a:lnTo>
                                <a:lnTo>
                                  <a:pt x="4385768" y="6513133"/>
                                </a:lnTo>
                                <a:cubicBezTo>
                                  <a:pt x="4327349" y="6528473"/>
                                  <a:pt x="4265624" y="6502305"/>
                                  <a:pt x="4237517" y="6449066"/>
                                </a:cubicBezTo>
                                <a:lnTo>
                                  <a:pt x="3945422" y="5899532"/>
                                </a:lnTo>
                                <a:cubicBezTo>
                                  <a:pt x="3937707" y="5884192"/>
                                  <a:pt x="3926133" y="5870656"/>
                                  <a:pt x="3912355" y="5858926"/>
                                </a:cubicBezTo>
                                <a:lnTo>
                                  <a:pt x="3914559" y="5862535"/>
                                </a:lnTo>
                                <a:cubicBezTo>
                                  <a:pt x="3916213" y="5864340"/>
                                  <a:pt x="3916213" y="5865242"/>
                                  <a:pt x="3917315" y="5867047"/>
                                </a:cubicBezTo>
                                <a:cubicBezTo>
                                  <a:pt x="3928889" y="5890508"/>
                                  <a:pt x="3918417" y="5920286"/>
                                  <a:pt x="3894168" y="5931114"/>
                                </a:cubicBezTo>
                                <a:cubicBezTo>
                                  <a:pt x="3870470" y="5942845"/>
                                  <a:pt x="3841260" y="5932919"/>
                                  <a:pt x="3829687" y="5908555"/>
                                </a:cubicBezTo>
                                <a:lnTo>
                                  <a:pt x="3818113" y="5886899"/>
                                </a:lnTo>
                                <a:cubicBezTo>
                                  <a:pt x="3797722" y="5908555"/>
                                  <a:pt x="3770166" y="5922091"/>
                                  <a:pt x="3740956" y="5926602"/>
                                </a:cubicBezTo>
                                <a:lnTo>
                                  <a:pt x="5641223" y="9494512"/>
                                </a:lnTo>
                                <a:cubicBezTo>
                                  <a:pt x="5646183" y="9503536"/>
                                  <a:pt x="5642325" y="9516169"/>
                                  <a:pt x="5632405" y="9521583"/>
                                </a:cubicBezTo>
                                <a:cubicBezTo>
                                  <a:pt x="5621934" y="9526997"/>
                                  <a:pt x="5609258" y="9522485"/>
                                  <a:pt x="5604298" y="9512559"/>
                                </a:cubicBezTo>
                                <a:lnTo>
                                  <a:pt x="4429307" y="7310814"/>
                                </a:lnTo>
                                <a:cubicBezTo>
                                  <a:pt x="4428205" y="7309912"/>
                                  <a:pt x="4426551" y="7307205"/>
                                  <a:pt x="4425449" y="7306303"/>
                                </a:cubicBezTo>
                                <a:cubicBezTo>
                                  <a:pt x="4417733" y="7298181"/>
                                  <a:pt x="4405058" y="7298181"/>
                                  <a:pt x="4397342" y="7306303"/>
                                </a:cubicBezTo>
                                <a:lnTo>
                                  <a:pt x="4591888" y="7670854"/>
                                </a:lnTo>
                                <a:cubicBezTo>
                                  <a:pt x="4601808" y="7690706"/>
                                  <a:pt x="4607319" y="7710557"/>
                                  <a:pt x="4607319" y="7731312"/>
                                </a:cubicBezTo>
                                <a:lnTo>
                                  <a:pt x="4613382" y="7742140"/>
                                </a:lnTo>
                                <a:cubicBezTo>
                                  <a:pt x="4613382" y="7743945"/>
                                  <a:pt x="4614484" y="7744847"/>
                                  <a:pt x="4614484" y="7745749"/>
                                </a:cubicBezTo>
                                <a:cubicBezTo>
                                  <a:pt x="4618342" y="7756577"/>
                                  <a:pt x="4612279" y="7766503"/>
                                  <a:pt x="4601808" y="7770113"/>
                                </a:cubicBezTo>
                                <a:cubicBezTo>
                                  <a:pt x="4592990" y="7804402"/>
                                  <a:pt x="4568741" y="7832375"/>
                                  <a:pt x="4538429" y="7848618"/>
                                </a:cubicBezTo>
                                <a:cubicBezTo>
                                  <a:pt x="4475050" y="7882005"/>
                                  <a:pt x="4396240" y="7857641"/>
                                  <a:pt x="4362070" y="7794476"/>
                                </a:cubicBezTo>
                                <a:lnTo>
                                  <a:pt x="2451332" y="4204009"/>
                                </a:lnTo>
                                <a:cubicBezTo>
                                  <a:pt x="2454087" y="4209423"/>
                                  <a:pt x="2455190" y="4216642"/>
                                  <a:pt x="2454087" y="4222958"/>
                                </a:cubicBezTo>
                                <a:lnTo>
                                  <a:pt x="2573130" y="4445840"/>
                                </a:lnTo>
                                <a:cubicBezTo>
                                  <a:pt x="2575885" y="4450352"/>
                                  <a:pt x="2576987" y="4456668"/>
                                  <a:pt x="2575885" y="4461180"/>
                                </a:cubicBezTo>
                                <a:lnTo>
                                  <a:pt x="4009903" y="7153805"/>
                                </a:lnTo>
                                <a:cubicBezTo>
                                  <a:pt x="4018721" y="7169145"/>
                                  <a:pt x="4022579" y="7187192"/>
                                  <a:pt x="4021477" y="7204337"/>
                                </a:cubicBezTo>
                                <a:cubicBezTo>
                                  <a:pt x="4017619" y="7256673"/>
                                  <a:pt x="3972978" y="7295474"/>
                                  <a:pt x="3921173" y="7291865"/>
                                </a:cubicBezTo>
                                <a:lnTo>
                                  <a:pt x="5148788" y="9597624"/>
                                </a:lnTo>
                                <a:lnTo>
                                  <a:pt x="5093208" y="9597624"/>
                                </a:lnTo>
                                <a:lnTo>
                                  <a:pt x="3088979" y="5833660"/>
                                </a:lnTo>
                                <a:cubicBezTo>
                                  <a:pt x="3087877" y="5830953"/>
                                  <a:pt x="3086224" y="5827343"/>
                                  <a:pt x="3086224" y="5823734"/>
                                </a:cubicBezTo>
                                <a:lnTo>
                                  <a:pt x="2396771" y="4528856"/>
                                </a:lnTo>
                                <a:cubicBezTo>
                                  <a:pt x="2372521" y="4482836"/>
                                  <a:pt x="2315205" y="4465692"/>
                                  <a:pt x="2269462" y="4489153"/>
                                </a:cubicBezTo>
                                <a:cubicBezTo>
                                  <a:pt x="2223719" y="4513516"/>
                                  <a:pt x="2206083" y="4570365"/>
                                  <a:pt x="2230332" y="4616385"/>
                                </a:cubicBezTo>
                                <a:lnTo>
                                  <a:pt x="2687763" y="5474523"/>
                                </a:lnTo>
                                <a:cubicBezTo>
                                  <a:pt x="2698785" y="5495278"/>
                                  <a:pt x="2701541" y="5518738"/>
                                  <a:pt x="2696581" y="5540396"/>
                                </a:cubicBezTo>
                                <a:cubicBezTo>
                                  <a:pt x="2685007" y="5591830"/>
                                  <a:pt x="2634304" y="5621607"/>
                                  <a:pt x="2583601" y="5610779"/>
                                </a:cubicBezTo>
                                <a:lnTo>
                                  <a:pt x="4472294" y="9158836"/>
                                </a:lnTo>
                                <a:cubicBezTo>
                                  <a:pt x="4472294" y="9159739"/>
                                  <a:pt x="4473948" y="9159739"/>
                                  <a:pt x="4473948" y="9161543"/>
                                </a:cubicBezTo>
                                <a:cubicBezTo>
                                  <a:pt x="4480010" y="9172372"/>
                                  <a:pt x="4475050" y="9187712"/>
                                  <a:pt x="4462374" y="9193126"/>
                                </a:cubicBezTo>
                                <a:cubicBezTo>
                                  <a:pt x="4450801" y="9199442"/>
                                  <a:pt x="4435369" y="9194028"/>
                                  <a:pt x="4430409" y="9181395"/>
                                </a:cubicBezTo>
                                <a:lnTo>
                                  <a:pt x="2940177" y="6384096"/>
                                </a:lnTo>
                                <a:cubicBezTo>
                                  <a:pt x="2940177" y="6383194"/>
                                  <a:pt x="2939074" y="6383194"/>
                                  <a:pt x="2939074" y="6381389"/>
                                </a:cubicBezTo>
                                <a:cubicBezTo>
                                  <a:pt x="2933012" y="6369659"/>
                                  <a:pt x="2917581" y="6367854"/>
                                  <a:pt x="2906007" y="6374170"/>
                                </a:cubicBezTo>
                                <a:cubicBezTo>
                                  <a:pt x="2894433" y="6380487"/>
                                  <a:pt x="2892229" y="6395827"/>
                                  <a:pt x="2898291" y="6406655"/>
                                </a:cubicBezTo>
                                <a:lnTo>
                                  <a:pt x="3497912" y="7534598"/>
                                </a:lnTo>
                                <a:cubicBezTo>
                                  <a:pt x="3503423" y="7545427"/>
                                  <a:pt x="3499565" y="7558059"/>
                                  <a:pt x="3489094" y="7564376"/>
                                </a:cubicBezTo>
                                <a:cubicBezTo>
                                  <a:pt x="3477520" y="7572497"/>
                                  <a:pt x="3462640" y="7568888"/>
                                  <a:pt x="3456026" y="7557157"/>
                                </a:cubicBezTo>
                                <a:lnTo>
                                  <a:pt x="1075733" y="3086894"/>
                                </a:lnTo>
                                <a:cubicBezTo>
                                  <a:pt x="1075733" y="3085089"/>
                                  <a:pt x="1074079" y="3085089"/>
                                  <a:pt x="1074079" y="3084187"/>
                                </a:cubicBezTo>
                                <a:cubicBezTo>
                                  <a:pt x="1068017" y="3072456"/>
                                  <a:pt x="1072977" y="3058019"/>
                                  <a:pt x="1085653" y="3052604"/>
                                </a:cubicBezTo>
                                <a:cubicBezTo>
                                  <a:pt x="1097226" y="3046288"/>
                                  <a:pt x="1112657" y="3050800"/>
                                  <a:pt x="1117618" y="3064335"/>
                                </a:cubicBezTo>
                                <a:lnTo>
                                  <a:pt x="2516364" y="5690186"/>
                                </a:lnTo>
                                <a:cubicBezTo>
                                  <a:pt x="2516364" y="5691990"/>
                                  <a:pt x="2517466" y="5691990"/>
                                  <a:pt x="2517466" y="5692893"/>
                                </a:cubicBezTo>
                                <a:cubicBezTo>
                                  <a:pt x="2523529" y="5704623"/>
                                  <a:pt x="2538960" y="5706428"/>
                                  <a:pt x="2550534" y="5700111"/>
                                </a:cubicBezTo>
                                <a:cubicBezTo>
                                  <a:pt x="2562107" y="5693795"/>
                                  <a:pt x="2564312" y="5679357"/>
                                  <a:pt x="2558249" y="5667627"/>
                                </a:cubicBezTo>
                                <a:lnTo>
                                  <a:pt x="2297569" y="5177649"/>
                                </a:lnTo>
                                <a:cubicBezTo>
                                  <a:pt x="2292609" y="5169528"/>
                                  <a:pt x="2294813" y="5157796"/>
                                  <a:pt x="2301427" y="5149675"/>
                                </a:cubicBezTo>
                                <a:lnTo>
                                  <a:pt x="1943198" y="4478325"/>
                                </a:lnTo>
                                <a:cubicBezTo>
                                  <a:pt x="1942095" y="4479227"/>
                                  <a:pt x="1940442" y="4479227"/>
                                  <a:pt x="1939340" y="4480129"/>
                                </a:cubicBezTo>
                                <a:cubicBezTo>
                                  <a:pt x="1927766" y="4486446"/>
                                  <a:pt x="1913988" y="4481934"/>
                                  <a:pt x="1907375" y="4470203"/>
                                </a:cubicBezTo>
                                <a:close/>
                                <a:moveTo>
                                  <a:pt x="0" y="1503027"/>
                                </a:moveTo>
                                <a:lnTo>
                                  <a:pt x="0" y="1462960"/>
                                </a:lnTo>
                                <a:lnTo>
                                  <a:pt x="1917846" y="5063953"/>
                                </a:lnTo>
                                <a:cubicBezTo>
                                  <a:pt x="1917846" y="5064855"/>
                                  <a:pt x="1917846" y="5064855"/>
                                  <a:pt x="1917846" y="5064855"/>
                                </a:cubicBezTo>
                                <a:cubicBezTo>
                                  <a:pt x="1920602" y="5069366"/>
                                  <a:pt x="1918948" y="5073878"/>
                                  <a:pt x="1913988" y="5076585"/>
                                </a:cubicBezTo>
                                <a:cubicBezTo>
                                  <a:pt x="1909028" y="5079292"/>
                                  <a:pt x="1904068" y="5077487"/>
                                  <a:pt x="1901312" y="5072976"/>
                                </a:cubicBezTo>
                                <a:close/>
                                <a:moveTo>
                                  <a:pt x="0" y="1951136"/>
                                </a:moveTo>
                                <a:lnTo>
                                  <a:pt x="0" y="1691154"/>
                                </a:lnTo>
                                <a:lnTo>
                                  <a:pt x="1361213" y="4247322"/>
                                </a:lnTo>
                                <a:cubicBezTo>
                                  <a:pt x="1366724" y="4257248"/>
                                  <a:pt x="1362867" y="4269881"/>
                                  <a:pt x="1352395" y="4275295"/>
                                </a:cubicBezTo>
                                <a:cubicBezTo>
                                  <a:pt x="1342475" y="4279807"/>
                                  <a:pt x="1329800" y="4276197"/>
                                  <a:pt x="1324288" y="4266271"/>
                                </a:cubicBezTo>
                                <a:lnTo>
                                  <a:pt x="152053" y="2064526"/>
                                </a:lnTo>
                                <a:cubicBezTo>
                                  <a:pt x="147093" y="2054600"/>
                                  <a:pt x="135519" y="2050991"/>
                                  <a:pt x="123945" y="2055503"/>
                                </a:cubicBezTo>
                                <a:cubicBezTo>
                                  <a:pt x="114025" y="2060917"/>
                                  <a:pt x="110167" y="2073550"/>
                                  <a:pt x="115127" y="2083476"/>
                                </a:cubicBezTo>
                                <a:lnTo>
                                  <a:pt x="335025" y="2494949"/>
                                </a:lnTo>
                                <a:cubicBezTo>
                                  <a:pt x="339985" y="2504875"/>
                                  <a:pt x="336127" y="2517508"/>
                                  <a:pt x="326207" y="2522020"/>
                                </a:cubicBezTo>
                                <a:cubicBezTo>
                                  <a:pt x="317389" y="2527434"/>
                                  <a:pt x="304713" y="2523825"/>
                                  <a:pt x="299202" y="2513899"/>
                                </a:cubicBezTo>
                                <a:close/>
                                <a:moveTo>
                                  <a:pt x="0" y="2855562"/>
                                </a:moveTo>
                                <a:lnTo>
                                  <a:pt x="0" y="2751261"/>
                                </a:lnTo>
                                <a:lnTo>
                                  <a:pt x="558780" y="3800656"/>
                                </a:lnTo>
                                <a:cubicBezTo>
                                  <a:pt x="564843" y="3812387"/>
                                  <a:pt x="559883" y="3825922"/>
                                  <a:pt x="548309" y="3832239"/>
                                </a:cubicBezTo>
                                <a:cubicBezTo>
                                  <a:pt x="536736" y="3838555"/>
                                  <a:pt x="522958" y="3834946"/>
                                  <a:pt x="515242" y="3823215"/>
                                </a:cubicBezTo>
                                <a:close/>
                                <a:moveTo>
                                  <a:pt x="0" y="3326152"/>
                                </a:moveTo>
                                <a:lnTo>
                                  <a:pt x="0" y="3138326"/>
                                </a:lnTo>
                                <a:lnTo>
                                  <a:pt x="428716" y="3943228"/>
                                </a:lnTo>
                                <a:cubicBezTo>
                                  <a:pt x="441943" y="3944131"/>
                                  <a:pt x="452965" y="3951350"/>
                                  <a:pt x="459579" y="3963080"/>
                                </a:cubicBezTo>
                                <a:lnTo>
                                  <a:pt x="662942" y="4344776"/>
                                </a:lnTo>
                                <a:cubicBezTo>
                                  <a:pt x="672863" y="4363726"/>
                                  <a:pt x="697112" y="4371847"/>
                                  <a:pt x="715850" y="4361018"/>
                                </a:cubicBezTo>
                                <a:cubicBezTo>
                                  <a:pt x="735139" y="4351093"/>
                                  <a:pt x="742855" y="4326729"/>
                                  <a:pt x="732384" y="4307780"/>
                                </a:cubicBezTo>
                                <a:lnTo>
                                  <a:pt x="642551" y="4138137"/>
                                </a:lnTo>
                                <a:cubicBezTo>
                                  <a:pt x="632079" y="4119187"/>
                                  <a:pt x="639795" y="4094824"/>
                                  <a:pt x="659085" y="4084898"/>
                                </a:cubicBezTo>
                                <a:cubicBezTo>
                                  <a:pt x="677823" y="4074972"/>
                                  <a:pt x="702072" y="4082191"/>
                                  <a:pt x="711992" y="4101140"/>
                                </a:cubicBezTo>
                                <a:lnTo>
                                  <a:pt x="1047625" y="4731886"/>
                                </a:lnTo>
                                <a:cubicBezTo>
                                  <a:pt x="1052585" y="4740910"/>
                                  <a:pt x="1061403" y="4748128"/>
                                  <a:pt x="1071874" y="4750836"/>
                                </a:cubicBezTo>
                                <a:cubicBezTo>
                                  <a:pt x="1093368" y="4757152"/>
                                  <a:pt x="1114862" y="4745421"/>
                                  <a:pt x="1121475" y="4723765"/>
                                </a:cubicBezTo>
                                <a:lnTo>
                                  <a:pt x="0" y="2617309"/>
                                </a:lnTo>
                                <a:lnTo>
                                  <a:pt x="0" y="2430108"/>
                                </a:lnTo>
                                <a:lnTo>
                                  <a:pt x="492646" y="3355796"/>
                                </a:lnTo>
                                <a:cubicBezTo>
                                  <a:pt x="503668" y="3322408"/>
                                  <a:pt x="532878" y="3298947"/>
                                  <a:pt x="567598" y="3292631"/>
                                </a:cubicBezTo>
                                <a:lnTo>
                                  <a:pt x="0" y="2227149"/>
                                </a:lnTo>
                                <a:lnTo>
                                  <a:pt x="0" y="2188753"/>
                                </a:lnTo>
                                <a:lnTo>
                                  <a:pt x="1045" y="2189051"/>
                                </a:lnTo>
                                <a:lnTo>
                                  <a:pt x="586336" y="3289924"/>
                                </a:lnTo>
                                <a:cubicBezTo>
                                  <a:pt x="623262" y="3289924"/>
                                  <a:pt x="657431" y="3309776"/>
                                  <a:pt x="675618" y="3343163"/>
                                </a:cubicBezTo>
                                <a:lnTo>
                                  <a:pt x="2229230" y="6264986"/>
                                </a:lnTo>
                                <a:cubicBezTo>
                                  <a:pt x="2236394" y="6280326"/>
                                  <a:pt x="2247968" y="6292959"/>
                                  <a:pt x="2262297" y="6301982"/>
                                </a:cubicBezTo>
                                <a:lnTo>
                                  <a:pt x="1772901" y="5382484"/>
                                </a:lnTo>
                                <a:cubicBezTo>
                                  <a:pt x="1765185" y="5367143"/>
                                  <a:pt x="1770697" y="5349096"/>
                                  <a:pt x="1785577" y="5341877"/>
                                </a:cubicBezTo>
                                <a:cubicBezTo>
                                  <a:pt x="1801009" y="5333756"/>
                                  <a:pt x="1818644" y="5339170"/>
                                  <a:pt x="1826360" y="5354510"/>
                                </a:cubicBezTo>
                                <a:lnTo>
                                  <a:pt x="2339454" y="6316420"/>
                                </a:lnTo>
                                <a:cubicBezTo>
                                  <a:pt x="2362601" y="6311908"/>
                                  <a:pt x="2381339" y="6300177"/>
                                  <a:pt x="2396771" y="6283935"/>
                                </a:cubicBezTo>
                                <a:lnTo>
                                  <a:pt x="1399241" y="4410648"/>
                                </a:lnTo>
                                <a:cubicBezTo>
                                  <a:pt x="1393178" y="4398917"/>
                                  <a:pt x="1398139" y="4384480"/>
                                  <a:pt x="1409712" y="4378163"/>
                                </a:cubicBezTo>
                                <a:cubicBezTo>
                                  <a:pt x="1421286" y="4371847"/>
                                  <a:pt x="1436166" y="4376358"/>
                                  <a:pt x="1442779" y="4388089"/>
                                </a:cubicBezTo>
                                <a:lnTo>
                                  <a:pt x="2422122" y="6225282"/>
                                </a:lnTo>
                                <a:cubicBezTo>
                                  <a:pt x="2423225" y="6206333"/>
                                  <a:pt x="2419367" y="6187383"/>
                                  <a:pt x="2410549" y="6169336"/>
                                </a:cubicBezTo>
                                <a:lnTo>
                                  <a:pt x="1918948" y="5246227"/>
                                </a:lnTo>
                                <a:cubicBezTo>
                                  <a:pt x="1911233" y="5232693"/>
                                  <a:pt x="1907375" y="5217353"/>
                                  <a:pt x="1907375" y="5202012"/>
                                </a:cubicBezTo>
                                <a:cubicBezTo>
                                  <a:pt x="1906273" y="5146066"/>
                                  <a:pt x="1950913" y="5099143"/>
                                  <a:pt x="2006577" y="5098241"/>
                                </a:cubicBezTo>
                                <a:lnTo>
                                  <a:pt x="546105" y="2355987"/>
                                </a:lnTo>
                                <a:cubicBezTo>
                                  <a:pt x="543349" y="2351475"/>
                                  <a:pt x="546105" y="2346061"/>
                                  <a:pt x="549411" y="2343354"/>
                                </a:cubicBezTo>
                                <a:cubicBezTo>
                                  <a:pt x="554922" y="2340647"/>
                                  <a:pt x="559883" y="2343354"/>
                                  <a:pt x="562087" y="2346963"/>
                                </a:cubicBezTo>
                                <a:lnTo>
                                  <a:pt x="2028070" y="5099143"/>
                                </a:lnTo>
                                <a:cubicBezTo>
                                  <a:pt x="2057280" y="5105460"/>
                                  <a:pt x="2084285" y="5124410"/>
                                  <a:pt x="2098063" y="5151480"/>
                                </a:cubicBezTo>
                                <a:lnTo>
                                  <a:pt x="3167790" y="7162828"/>
                                </a:lnTo>
                                <a:cubicBezTo>
                                  <a:pt x="3181568" y="7188997"/>
                                  <a:pt x="3183221" y="7221481"/>
                                  <a:pt x="3171648" y="7248552"/>
                                </a:cubicBezTo>
                                <a:lnTo>
                                  <a:pt x="4423560" y="9597624"/>
                                </a:lnTo>
                                <a:lnTo>
                                  <a:pt x="4403124" y="9597624"/>
                                </a:lnTo>
                                <a:lnTo>
                                  <a:pt x="3162830" y="7266599"/>
                                </a:lnTo>
                                <a:cubicBezTo>
                                  <a:pt x="3155114" y="7276525"/>
                                  <a:pt x="3146296" y="7285548"/>
                                  <a:pt x="3134722" y="7293670"/>
                                </a:cubicBezTo>
                                <a:lnTo>
                                  <a:pt x="3334228" y="7669049"/>
                                </a:lnTo>
                                <a:cubicBezTo>
                                  <a:pt x="3341944" y="7684389"/>
                                  <a:pt x="3336984" y="7701534"/>
                                  <a:pt x="3321553" y="7709655"/>
                                </a:cubicBezTo>
                                <a:cubicBezTo>
                                  <a:pt x="3306121" y="7716874"/>
                                  <a:pt x="3288485" y="7711460"/>
                                  <a:pt x="3280770" y="7697022"/>
                                </a:cubicBezTo>
                                <a:lnTo>
                                  <a:pt x="3127007" y="7409171"/>
                                </a:lnTo>
                                <a:cubicBezTo>
                                  <a:pt x="3119291" y="7393831"/>
                                  <a:pt x="3101655" y="7388417"/>
                                  <a:pt x="3086224" y="7395636"/>
                                </a:cubicBezTo>
                                <a:cubicBezTo>
                                  <a:pt x="3071344" y="7403757"/>
                                  <a:pt x="3066383" y="7421804"/>
                                  <a:pt x="3073548" y="7436242"/>
                                </a:cubicBezTo>
                                <a:lnTo>
                                  <a:pt x="3142438" y="7564376"/>
                                </a:lnTo>
                                <a:cubicBezTo>
                                  <a:pt x="3145194" y="7570692"/>
                                  <a:pt x="3146296" y="7577009"/>
                                  <a:pt x="3145194" y="7583325"/>
                                </a:cubicBezTo>
                                <a:lnTo>
                                  <a:pt x="4217953" y="9597624"/>
                                </a:lnTo>
                                <a:lnTo>
                                  <a:pt x="4162354" y="9597624"/>
                                </a:lnTo>
                                <a:lnTo>
                                  <a:pt x="3101655" y="7606787"/>
                                </a:lnTo>
                                <a:cubicBezTo>
                                  <a:pt x="3096695" y="7604080"/>
                                  <a:pt x="3091735" y="7598665"/>
                                  <a:pt x="3088979" y="7594154"/>
                                </a:cubicBezTo>
                                <a:lnTo>
                                  <a:pt x="2836015" y="7118613"/>
                                </a:lnTo>
                                <a:cubicBezTo>
                                  <a:pt x="2828850" y="7103273"/>
                                  <a:pt x="2810663" y="7097859"/>
                                  <a:pt x="2795783" y="7105980"/>
                                </a:cubicBezTo>
                                <a:cubicBezTo>
                                  <a:pt x="2780351" y="7113199"/>
                                  <a:pt x="2775391" y="7131246"/>
                                  <a:pt x="2783107" y="7146586"/>
                                </a:cubicBezTo>
                                <a:lnTo>
                                  <a:pt x="3210777" y="7950584"/>
                                </a:lnTo>
                                <a:cubicBezTo>
                                  <a:pt x="3214635" y="7956900"/>
                                  <a:pt x="3216288" y="7963217"/>
                                  <a:pt x="3214635" y="7969533"/>
                                </a:cubicBezTo>
                                <a:lnTo>
                                  <a:pt x="4081780" y="9597624"/>
                                </a:lnTo>
                                <a:lnTo>
                                  <a:pt x="4060610" y="9597624"/>
                                </a:lnTo>
                                <a:lnTo>
                                  <a:pt x="3203613" y="7988483"/>
                                </a:lnTo>
                                <a:cubicBezTo>
                                  <a:pt x="3201959" y="7989385"/>
                                  <a:pt x="3199755" y="7989385"/>
                                  <a:pt x="3198101" y="7991190"/>
                                </a:cubicBezTo>
                                <a:cubicBezTo>
                                  <a:pt x="3184323" y="7998408"/>
                                  <a:pt x="3166688" y="7992092"/>
                                  <a:pt x="3158972" y="7978557"/>
                                </a:cubicBezTo>
                                <a:lnTo>
                                  <a:pt x="2588561" y="6907462"/>
                                </a:lnTo>
                                <a:cubicBezTo>
                                  <a:pt x="2588561" y="6924607"/>
                                  <a:pt x="2592419" y="6940849"/>
                                  <a:pt x="2600135" y="6956189"/>
                                </a:cubicBezTo>
                                <a:lnTo>
                                  <a:pt x="2979857" y="7669049"/>
                                </a:lnTo>
                                <a:cubicBezTo>
                                  <a:pt x="2997493" y="7701534"/>
                                  <a:pt x="2995289" y="7742140"/>
                                  <a:pt x="2974897" y="7772820"/>
                                </a:cubicBezTo>
                                <a:lnTo>
                                  <a:pt x="3947610" y="9597624"/>
                                </a:lnTo>
                                <a:lnTo>
                                  <a:pt x="3926446" y="9597624"/>
                                </a:lnTo>
                                <a:lnTo>
                                  <a:pt x="2962221" y="7786355"/>
                                </a:lnTo>
                                <a:cubicBezTo>
                                  <a:pt x="2936319" y="7811621"/>
                                  <a:pt x="2901047" y="7822449"/>
                                  <a:pt x="2866877" y="7813426"/>
                                </a:cubicBezTo>
                                <a:lnTo>
                                  <a:pt x="3816603" y="9597624"/>
                                </a:lnTo>
                                <a:lnTo>
                                  <a:pt x="3715915" y="9597624"/>
                                </a:lnTo>
                                <a:lnTo>
                                  <a:pt x="1238313" y="4949354"/>
                                </a:lnTo>
                                <a:cubicBezTo>
                                  <a:pt x="1227842" y="4945743"/>
                                  <a:pt x="1216819" y="4947549"/>
                                  <a:pt x="1207451" y="4952061"/>
                                </a:cubicBezTo>
                                <a:cubicBezTo>
                                  <a:pt x="1188712" y="4961986"/>
                                  <a:pt x="1180997" y="4986349"/>
                                  <a:pt x="1190917" y="5005300"/>
                                </a:cubicBezTo>
                                <a:lnTo>
                                  <a:pt x="1386565" y="5371654"/>
                                </a:lnTo>
                                <a:cubicBezTo>
                                  <a:pt x="1397036" y="5390605"/>
                                  <a:pt x="1389320" y="5414967"/>
                                  <a:pt x="1370031" y="5424893"/>
                                </a:cubicBezTo>
                                <a:cubicBezTo>
                                  <a:pt x="1351293" y="5435723"/>
                                  <a:pt x="1327044" y="5427600"/>
                                  <a:pt x="1317124" y="5408651"/>
                                </a:cubicBezTo>
                                <a:lnTo>
                                  <a:pt x="948423" y="4717448"/>
                                </a:lnTo>
                                <a:cubicBezTo>
                                  <a:pt x="938503" y="4698499"/>
                                  <a:pt x="914254" y="4691280"/>
                                  <a:pt x="894964" y="4701206"/>
                                </a:cubicBezTo>
                                <a:cubicBezTo>
                                  <a:pt x="876227" y="4711132"/>
                                  <a:pt x="868511" y="4735496"/>
                                  <a:pt x="878431" y="4754445"/>
                                </a:cubicBezTo>
                                <a:lnTo>
                                  <a:pt x="1403099" y="5738913"/>
                                </a:lnTo>
                                <a:cubicBezTo>
                                  <a:pt x="1409712" y="5749741"/>
                                  <a:pt x="1409712" y="5764179"/>
                                  <a:pt x="1403099" y="5775007"/>
                                </a:cubicBezTo>
                                <a:lnTo>
                                  <a:pt x="3439038" y="9597624"/>
                                </a:lnTo>
                                <a:lnTo>
                                  <a:pt x="3339461" y="9597624"/>
                                </a:lnTo>
                                <a:close/>
                                <a:moveTo>
                                  <a:pt x="0" y="3698612"/>
                                </a:moveTo>
                                <a:lnTo>
                                  <a:pt x="0" y="3658545"/>
                                </a:lnTo>
                                <a:lnTo>
                                  <a:pt x="3163083" y="9597624"/>
                                </a:lnTo>
                                <a:lnTo>
                                  <a:pt x="3141743" y="9597624"/>
                                </a:lnTo>
                                <a:close/>
                                <a:moveTo>
                                  <a:pt x="0" y="4033634"/>
                                </a:moveTo>
                                <a:lnTo>
                                  <a:pt x="0" y="3846531"/>
                                </a:lnTo>
                                <a:lnTo>
                                  <a:pt x="3062732" y="9597624"/>
                                </a:lnTo>
                                <a:lnTo>
                                  <a:pt x="2962153" y="9597624"/>
                                </a:lnTo>
                                <a:close/>
                                <a:moveTo>
                                  <a:pt x="0" y="4319136"/>
                                </a:moveTo>
                                <a:lnTo>
                                  <a:pt x="0" y="4279068"/>
                                </a:lnTo>
                                <a:lnTo>
                                  <a:pt x="2832599" y="9597624"/>
                                </a:lnTo>
                                <a:lnTo>
                                  <a:pt x="2811260" y="9597624"/>
                                </a:lnTo>
                                <a:close/>
                                <a:moveTo>
                                  <a:pt x="0" y="4741813"/>
                                </a:moveTo>
                                <a:lnTo>
                                  <a:pt x="0" y="4554387"/>
                                </a:lnTo>
                                <a:lnTo>
                                  <a:pt x="2685765" y="9597624"/>
                                </a:lnTo>
                                <a:lnTo>
                                  <a:pt x="2585951" y="959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rot="0" spcFirstLastPara="0" vert="horz" wrap="square" lIns="38100" tIns="38100" rIns="38100" bIns="381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Šedý středový stín">
                          <a:extLst>
                            <a:ext uri="{FF2B5EF4-FFF2-40B4-BE49-F238E27FC236}">
                              <a16:creationId xmlns:a16="http://schemas.microsoft.com/office/drawing/2014/main" id="{352A2904-F645-467A-9DAE-E20924F76CA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7253" y="360789"/>
                            <a:ext cx="8852829" cy="6555558"/>
                          </a:xfrm>
                          <a:custGeom>
                            <a:avLst/>
                            <a:gdLst>
                              <a:gd name="T0" fmla="*/ 13961 w 13962"/>
                              <a:gd name="T1" fmla="*/ 10321 h 10322"/>
                              <a:gd name="T2" fmla="*/ 0 w 13962"/>
                              <a:gd name="T3" fmla="*/ 10321 h 10322"/>
                              <a:gd name="T4" fmla="*/ 0 w 13962"/>
                              <a:gd name="T5" fmla="*/ 0 h 10322"/>
                              <a:gd name="T6" fmla="*/ 13961 w 13962"/>
                              <a:gd name="T7" fmla="*/ 0 h 10322"/>
                              <a:gd name="T8" fmla="*/ 13961 w 13962"/>
                              <a:gd name="T9" fmla="*/ 10321 h 10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962" h="10322">
                                <a:moveTo>
                                  <a:pt x="13961" y="10321"/>
                                </a:moveTo>
                                <a:lnTo>
                                  <a:pt x="0" y="10321"/>
                                </a:lnTo>
                                <a:lnTo>
                                  <a:pt x="0" y="0"/>
                                </a:lnTo>
                                <a:lnTo>
                                  <a:pt x="13961" y="0"/>
                                </a:lnTo>
                                <a:lnTo>
                                  <a:pt x="13961" y="10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Bílé středové pole">
                          <a:extLst>
                            <a:ext uri="{FF2B5EF4-FFF2-40B4-BE49-F238E27FC236}">
                              <a16:creationId xmlns:a16="http://schemas.microsoft.com/office/drawing/2014/main" id="{795D5991-4D9D-4D31-996B-B4C70CBF996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04074" y="487821"/>
                            <a:ext cx="8606177" cy="6319299"/>
                          </a:xfrm>
                          <a:custGeom>
                            <a:avLst/>
                            <a:gdLst>
                              <a:gd name="T0" fmla="*/ 13572 w 13573"/>
                              <a:gd name="T1" fmla="*/ 9949 h 9950"/>
                              <a:gd name="T2" fmla="*/ 0 w 13573"/>
                              <a:gd name="T3" fmla="*/ 9949 h 9950"/>
                              <a:gd name="T4" fmla="*/ 0 w 13573"/>
                              <a:gd name="T5" fmla="*/ 0 h 9950"/>
                              <a:gd name="T6" fmla="*/ 13572 w 13573"/>
                              <a:gd name="T7" fmla="*/ 0 h 9950"/>
                              <a:gd name="T8" fmla="*/ 13572 w 13573"/>
                              <a:gd name="T9" fmla="*/ 9949 h 99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573" h="9950">
                                <a:moveTo>
                                  <a:pt x="13572" y="9949"/>
                                </a:moveTo>
                                <a:lnTo>
                                  <a:pt x="0" y="9949"/>
                                </a:lnTo>
                                <a:lnTo>
                                  <a:pt x="0" y="0"/>
                                </a:lnTo>
                                <a:lnTo>
                                  <a:pt x="13572" y="0"/>
                                </a:lnTo>
                                <a:lnTo>
                                  <a:pt x="13572" y="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" name="Ocenění">
                          <a:extLst>
                            <a:ext uri="{FF2B5EF4-FFF2-40B4-BE49-F238E27FC236}">
                              <a16:creationId xmlns:a16="http://schemas.microsoft.com/office/drawing/2014/main" id="{BEAD9C2C-C69E-476B-889A-2FE4149B5605}"/>
                            </a:ext>
                          </a:extLst>
                        </wpg:cNvPr>
                        <wpg:cNvGrpSpPr/>
                        <wpg:grpSpPr>
                          <a:xfrm>
                            <a:off x="4093114" y="1669213"/>
                            <a:ext cx="1441957" cy="1390994"/>
                            <a:chOff x="4093114" y="1669213"/>
                            <a:chExt cx="1443990" cy="1390651"/>
                          </a:xfrm>
                        </wpg:grpSpPr>
                        <wps:wsp>
                          <wps:cNvPr id="16" name="Obrazec">
                            <a:extLst>
                              <a:ext uri="{FF2B5EF4-FFF2-40B4-BE49-F238E27FC236}">
                                <a16:creationId xmlns:a16="http://schemas.microsoft.com/office/drawing/2014/main" id="{9953358B-F6BA-47A3-BAD9-8DFE145A5C36}"/>
                              </a:ext>
                            </a:extLst>
                          </wps:cNvPr>
                          <wps:cNvSpPr/>
                          <wps:spPr>
                            <a:xfrm>
                              <a:off x="4093114" y="1669213"/>
                              <a:ext cx="1443990" cy="139065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5806" y="16471"/>
                                  </a:moveTo>
                                  <a:lnTo>
                                    <a:pt x="16034" y="16471"/>
                                  </a:lnTo>
                                  <a:cubicBezTo>
                                    <a:pt x="16357" y="16235"/>
                                    <a:pt x="16737" y="15978"/>
                                    <a:pt x="17060" y="15662"/>
                                  </a:cubicBezTo>
                                  <a:lnTo>
                                    <a:pt x="17060" y="15584"/>
                                  </a:lnTo>
                                  <a:cubicBezTo>
                                    <a:pt x="16984" y="15505"/>
                                    <a:pt x="16908" y="15505"/>
                                    <a:pt x="16908" y="15505"/>
                                  </a:cubicBezTo>
                                  <a:cubicBezTo>
                                    <a:pt x="16585" y="15741"/>
                                    <a:pt x="16281" y="15998"/>
                                    <a:pt x="15882" y="16235"/>
                                  </a:cubicBezTo>
                                  <a:cubicBezTo>
                                    <a:pt x="15882" y="16313"/>
                                    <a:pt x="15882" y="16392"/>
                                    <a:pt x="15806" y="16471"/>
                                  </a:cubicBezTo>
                                  <a:close/>
                                  <a:moveTo>
                                    <a:pt x="15331" y="1401"/>
                                  </a:moveTo>
                                  <a:cubicBezTo>
                                    <a:pt x="14704" y="1164"/>
                                    <a:pt x="14476" y="2130"/>
                                    <a:pt x="14305" y="2387"/>
                                  </a:cubicBezTo>
                                  <a:cubicBezTo>
                                    <a:pt x="14533" y="2229"/>
                                    <a:pt x="15559" y="2229"/>
                                    <a:pt x="15407" y="1499"/>
                                  </a:cubicBezTo>
                                  <a:cubicBezTo>
                                    <a:pt x="16034" y="1164"/>
                                    <a:pt x="15483" y="355"/>
                                    <a:pt x="15407" y="39"/>
                                  </a:cubicBezTo>
                                  <a:cubicBezTo>
                                    <a:pt x="15331" y="335"/>
                                    <a:pt x="14780" y="986"/>
                                    <a:pt x="15331" y="1401"/>
                                  </a:cubicBezTo>
                                  <a:close/>
                                  <a:moveTo>
                                    <a:pt x="15483" y="1479"/>
                                  </a:moveTo>
                                  <a:lnTo>
                                    <a:pt x="15483" y="1558"/>
                                  </a:lnTo>
                                  <a:cubicBezTo>
                                    <a:pt x="15711" y="1716"/>
                                    <a:pt x="15882" y="1795"/>
                                    <a:pt x="16110" y="1973"/>
                                  </a:cubicBezTo>
                                  <a:lnTo>
                                    <a:pt x="16186" y="1973"/>
                                  </a:lnTo>
                                  <a:cubicBezTo>
                                    <a:pt x="16186" y="1894"/>
                                    <a:pt x="16186" y="1894"/>
                                    <a:pt x="16186" y="1894"/>
                                  </a:cubicBezTo>
                                  <a:cubicBezTo>
                                    <a:pt x="15958" y="1736"/>
                                    <a:pt x="15787" y="1558"/>
                                    <a:pt x="15559" y="1479"/>
                                  </a:cubicBezTo>
                                  <a:cubicBezTo>
                                    <a:pt x="15483" y="1479"/>
                                    <a:pt x="15483" y="1479"/>
                                    <a:pt x="15483" y="1479"/>
                                  </a:cubicBezTo>
                                  <a:close/>
                                  <a:moveTo>
                                    <a:pt x="16661" y="2288"/>
                                  </a:moveTo>
                                  <a:cubicBezTo>
                                    <a:pt x="16661" y="2367"/>
                                    <a:pt x="16661" y="2367"/>
                                    <a:pt x="16661" y="2367"/>
                                  </a:cubicBezTo>
                                  <a:cubicBezTo>
                                    <a:pt x="16813" y="2525"/>
                                    <a:pt x="16984" y="2702"/>
                                    <a:pt x="17136" y="2860"/>
                                  </a:cubicBezTo>
                                  <a:cubicBezTo>
                                    <a:pt x="17212" y="2860"/>
                                    <a:pt x="17212" y="2860"/>
                                    <a:pt x="17288" y="2860"/>
                                  </a:cubicBezTo>
                                  <a:cubicBezTo>
                                    <a:pt x="17288" y="2781"/>
                                    <a:pt x="17288" y="2702"/>
                                    <a:pt x="17288" y="2702"/>
                                  </a:cubicBezTo>
                                  <a:cubicBezTo>
                                    <a:pt x="17136" y="2545"/>
                                    <a:pt x="16965" y="2367"/>
                                    <a:pt x="16737" y="2288"/>
                                  </a:cubicBezTo>
                                  <a:cubicBezTo>
                                    <a:pt x="16737" y="2288"/>
                                    <a:pt x="16737" y="2288"/>
                                    <a:pt x="16661" y="2288"/>
                                  </a:cubicBezTo>
                                  <a:close/>
                                  <a:moveTo>
                                    <a:pt x="15331" y="2860"/>
                                  </a:moveTo>
                                  <a:cubicBezTo>
                                    <a:pt x="15654" y="2781"/>
                                    <a:pt x="16585" y="3018"/>
                                    <a:pt x="16585" y="2209"/>
                                  </a:cubicBezTo>
                                  <a:cubicBezTo>
                                    <a:pt x="17288" y="2052"/>
                                    <a:pt x="16813" y="1144"/>
                                    <a:pt x="16813" y="828"/>
                                  </a:cubicBezTo>
                                  <a:cubicBezTo>
                                    <a:pt x="16737" y="1065"/>
                                    <a:pt x="16034" y="1716"/>
                                    <a:pt x="16490" y="2130"/>
                                  </a:cubicBezTo>
                                  <a:cubicBezTo>
                                    <a:pt x="15958" y="1795"/>
                                    <a:pt x="15559" y="2702"/>
                                    <a:pt x="15331" y="2860"/>
                                  </a:cubicBezTo>
                                  <a:close/>
                                  <a:moveTo>
                                    <a:pt x="4654" y="15584"/>
                                  </a:moveTo>
                                  <a:lnTo>
                                    <a:pt x="4578" y="15662"/>
                                  </a:lnTo>
                                  <a:cubicBezTo>
                                    <a:pt x="4977" y="15998"/>
                                    <a:pt x="5281" y="16235"/>
                                    <a:pt x="5680" y="16471"/>
                                  </a:cubicBezTo>
                                  <a:cubicBezTo>
                                    <a:pt x="5756" y="16471"/>
                                    <a:pt x="5832" y="16471"/>
                                    <a:pt x="5832" y="16471"/>
                                  </a:cubicBezTo>
                                  <a:cubicBezTo>
                                    <a:pt x="5832" y="16392"/>
                                    <a:pt x="5756" y="16313"/>
                                    <a:pt x="5756" y="16235"/>
                                  </a:cubicBezTo>
                                  <a:cubicBezTo>
                                    <a:pt x="5433" y="15998"/>
                                    <a:pt x="5129" y="15741"/>
                                    <a:pt x="4806" y="15505"/>
                                  </a:cubicBezTo>
                                  <a:cubicBezTo>
                                    <a:pt x="4730" y="15505"/>
                                    <a:pt x="4654" y="15505"/>
                                    <a:pt x="4654" y="15584"/>
                                  </a:cubicBezTo>
                                  <a:close/>
                                  <a:moveTo>
                                    <a:pt x="14533" y="1144"/>
                                  </a:moveTo>
                                  <a:cubicBezTo>
                                    <a:pt x="14685" y="1144"/>
                                    <a:pt x="14856" y="1223"/>
                                    <a:pt x="14932" y="1302"/>
                                  </a:cubicBezTo>
                                  <a:cubicBezTo>
                                    <a:pt x="15008" y="1302"/>
                                    <a:pt x="15008" y="1302"/>
                                    <a:pt x="15008" y="1302"/>
                                  </a:cubicBezTo>
                                  <a:cubicBezTo>
                                    <a:pt x="15008" y="1223"/>
                                    <a:pt x="15008" y="1223"/>
                                    <a:pt x="15008" y="1223"/>
                                  </a:cubicBezTo>
                                  <a:cubicBezTo>
                                    <a:pt x="14856" y="1144"/>
                                    <a:pt x="14685" y="1065"/>
                                    <a:pt x="14533" y="986"/>
                                  </a:cubicBezTo>
                                  <a:cubicBezTo>
                                    <a:pt x="14381" y="414"/>
                                    <a:pt x="13583" y="651"/>
                                    <a:pt x="13355" y="572"/>
                                  </a:cubicBezTo>
                                  <a:cubicBezTo>
                                    <a:pt x="13602" y="730"/>
                                    <a:pt x="14153" y="1479"/>
                                    <a:pt x="14533" y="1144"/>
                                  </a:cubicBezTo>
                                  <a:close/>
                                  <a:moveTo>
                                    <a:pt x="6212" y="1558"/>
                                  </a:moveTo>
                                  <a:lnTo>
                                    <a:pt x="6212" y="1479"/>
                                  </a:lnTo>
                                  <a:cubicBezTo>
                                    <a:pt x="6136" y="1479"/>
                                    <a:pt x="6136" y="1479"/>
                                    <a:pt x="6136" y="1479"/>
                                  </a:cubicBezTo>
                                  <a:cubicBezTo>
                                    <a:pt x="5908" y="1558"/>
                                    <a:pt x="5661" y="1716"/>
                                    <a:pt x="5433" y="1894"/>
                                  </a:cubicBezTo>
                                  <a:cubicBezTo>
                                    <a:pt x="5433" y="1894"/>
                                    <a:pt x="5433" y="1894"/>
                                    <a:pt x="5433" y="1973"/>
                                  </a:cubicBezTo>
                                  <a:lnTo>
                                    <a:pt x="5509" y="1973"/>
                                  </a:lnTo>
                                  <a:cubicBezTo>
                                    <a:pt x="5737" y="1795"/>
                                    <a:pt x="5984" y="1716"/>
                                    <a:pt x="6212" y="1558"/>
                                  </a:cubicBezTo>
                                  <a:close/>
                                  <a:moveTo>
                                    <a:pt x="5110" y="2209"/>
                                  </a:moveTo>
                                  <a:cubicBezTo>
                                    <a:pt x="5034" y="3018"/>
                                    <a:pt x="6060" y="2781"/>
                                    <a:pt x="6364" y="2860"/>
                                  </a:cubicBezTo>
                                  <a:cubicBezTo>
                                    <a:pt x="6041" y="2702"/>
                                    <a:pt x="5737" y="1795"/>
                                    <a:pt x="5186" y="2130"/>
                                  </a:cubicBezTo>
                                  <a:cubicBezTo>
                                    <a:pt x="5661" y="1716"/>
                                    <a:pt x="4863" y="1065"/>
                                    <a:pt x="4787" y="828"/>
                                  </a:cubicBezTo>
                                  <a:cubicBezTo>
                                    <a:pt x="4806" y="1144"/>
                                    <a:pt x="4407" y="2052"/>
                                    <a:pt x="5110" y="2209"/>
                                  </a:cubicBezTo>
                                  <a:close/>
                                  <a:moveTo>
                                    <a:pt x="7086" y="1144"/>
                                  </a:moveTo>
                                  <a:cubicBezTo>
                                    <a:pt x="7485" y="1479"/>
                                    <a:pt x="8036" y="730"/>
                                    <a:pt x="8340" y="572"/>
                                  </a:cubicBezTo>
                                  <a:cubicBezTo>
                                    <a:pt x="8017" y="651"/>
                                    <a:pt x="7238" y="414"/>
                                    <a:pt x="7086" y="986"/>
                                  </a:cubicBezTo>
                                  <a:cubicBezTo>
                                    <a:pt x="6934" y="1065"/>
                                    <a:pt x="6763" y="1144"/>
                                    <a:pt x="6611" y="1223"/>
                                  </a:cubicBezTo>
                                  <a:cubicBezTo>
                                    <a:pt x="6611" y="1223"/>
                                    <a:pt x="6611" y="1223"/>
                                    <a:pt x="6611" y="1302"/>
                                  </a:cubicBezTo>
                                  <a:lnTo>
                                    <a:pt x="6687" y="1302"/>
                                  </a:lnTo>
                                  <a:cubicBezTo>
                                    <a:pt x="6839" y="1223"/>
                                    <a:pt x="6915" y="1144"/>
                                    <a:pt x="7086" y="1144"/>
                                  </a:cubicBezTo>
                                  <a:close/>
                                  <a:moveTo>
                                    <a:pt x="6288" y="1479"/>
                                  </a:moveTo>
                                  <a:cubicBezTo>
                                    <a:pt x="6136" y="2209"/>
                                    <a:pt x="7067" y="2209"/>
                                    <a:pt x="7390" y="2367"/>
                                  </a:cubicBezTo>
                                  <a:cubicBezTo>
                                    <a:pt x="7162" y="2130"/>
                                    <a:pt x="6991" y="1144"/>
                                    <a:pt x="6364" y="1381"/>
                                  </a:cubicBezTo>
                                  <a:cubicBezTo>
                                    <a:pt x="6915" y="967"/>
                                    <a:pt x="6288" y="316"/>
                                    <a:pt x="6212" y="0"/>
                                  </a:cubicBezTo>
                                  <a:cubicBezTo>
                                    <a:pt x="6212" y="335"/>
                                    <a:pt x="5661" y="1144"/>
                                    <a:pt x="6288" y="1479"/>
                                  </a:cubicBezTo>
                                  <a:close/>
                                  <a:moveTo>
                                    <a:pt x="19795" y="11007"/>
                                  </a:moveTo>
                                  <a:cubicBezTo>
                                    <a:pt x="19871" y="10672"/>
                                    <a:pt x="19947" y="10356"/>
                                    <a:pt x="19947" y="10021"/>
                                  </a:cubicBezTo>
                                  <a:cubicBezTo>
                                    <a:pt x="19947" y="10021"/>
                                    <a:pt x="19871" y="10021"/>
                                    <a:pt x="19871" y="9942"/>
                                  </a:cubicBezTo>
                                  <a:cubicBezTo>
                                    <a:pt x="19795" y="10021"/>
                                    <a:pt x="19719" y="10021"/>
                                    <a:pt x="19719" y="10021"/>
                                  </a:cubicBezTo>
                                  <a:cubicBezTo>
                                    <a:pt x="19719" y="10356"/>
                                    <a:pt x="19643" y="10593"/>
                                    <a:pt x="19567" y="10830"/>
                                  </a:cubicBezTo>
                                  <a:cubicBezTo>
                                    <a:pt x="19643" y="10908"/>
                                    <a:pt x="19643" y="10987"/>
                                    <a:pt x="19643" y="11066"/>
                                  </a:cubicBezTo>
                                  <a:cubicBezTo>
                                    <a:pt x="19719" y="11007"/>
                                    <a:pt x="19795" y="11007"/>
                                    <a:pt x="19795" y="11007"/>
                                  </a:cubicBezTo>
                                  <a:close/>
                                  <a:moveTo>
                                    <a:pt x="5034" y="2367"/>
                                  </a:moveTo>
                                  <a:cubicBezTo>
                                    <a:pt x="4958" y="2367"/>
                                    <a:pt x="4958" y="2367"/>
                                    <a:pt x="4958" y="2288"/>
                                  </a:cubicBezTo>
                                  <a:lnTo>
                                    <a:pt x="4882" y="2288"/>
                                  </a:lnTo>
                                  <a:cubicBezTo>
                                    <a:pt x="4730" y="2367"/>
                                    <a:pt x="4559" y="2525"/>
                                    <a:pt x="4407" y="2702"/>
                                  </a:cubicBezTo>
                                  <a:cubicBezTo>
                                    <a:pt x="4407" y="2702"/>
                                    <a:pt x="4407" y="2781"/>
                                    <a:pt x="4407" y="2860"/>
                                  </a:cubicBezTo>
                                  <a:cubicBezTo>
                                    <a:pt x="4407" y="2860"/>
                                    <a:pt x="4483" y="2860"/>
                                    <a:pt x="4559" y="2860"/>
                                  </a:cubicBezTo>
                                  <a:cubicBezTo>
                                    <a:pt x="4730" y="2702"/>
                                    <a:pt x="4806" y="2525"/>
                                    <a:pt x="5034" y="2367"/>
                                  </a:cubicBezTo>
                                  <a:close/>
                                  <a:moveTo>
                                    <a:pt x="19795" y="7595"/>
                                  </a:moveTo>
                                  <a:cubicBezTo>
                                    <a:pt x="19472" y="6865"/>
                                    <a:pt x="18541" y="7358"/>
                                    <a:pt x="18142" y="7358"/>
                                  </a:cubicBezTo>
                                  <a:cubicBezTo>
                                    <a:pt x="18541" y="7437"/>
                                    <a:pt x="19244" y="8423"/>
                                    <a:pt x="19795" y="7772"/>
                                  </a:cubicBezTo>
                                  <a:cubicBezTo>
                                    <a:pt x="20574" y="8186"/>
                                    <a:pt x="20897" y="7042"/>
                                    <a:pt x="21125" y="6786"/>
                                  </a:cubicBezTo>
                                  <a:cubicBezTo>
                                    <a:pt x="20821" y="6944"/>
                                    <a:pt x="19719" y="6865"/>
                                    <a:pt x="19795" y="7595"/>
                                  </a:cubicBezTo>
                                  <a:close/>
                                  <a:moveTo>
                                    <a:pt x="16034" y="3748"/>
                                  </a:moveTo>
                                  <a:cubicBezTo>
                                    <a:pt x="16433" y="3669"/>
                                    <a:pt x="17535" y="4083"/>
                                    <a:pt x="17611" y="3176"/>
                                  </a:cubicBezTo>
                                  <a:cubicBezTo>
                                    <a:pt x="18465" y="3097"/>
                                    <a:pt x="18161" y="1953"/>
                                    <a:pt x="18237" y="1539"/>
                                  </a:cubicBezTo>
                                  <a:cubicBezTo>
                                    <a:pt x="18009" y="1874"/>
                                    <a:pt x="17060" y="2426"/>
                                    <a:pt x="17611" y="3097"/>
                                  </a:cubicBezTo>
                                  <a:cubicBezTo>
                                    <a:pt x="16984" y="2624"/>
                                    <a:pt x="16338" y="3590"/>
                                    <a:pt x="16034" y="3748"/>
                                  </a:cubicBezTo>
                                  <a:close/>
                                  <a:moveTo>
                                    <a:pt x="19871" y="9705"/>
                                  </a:moveTo>
                                  <a:cubicBezTo>
                                    <a:pt x="19871" y="8818"/>
                                    <a:pt x="18693" y="9054"/>
                                    <a:pt x="18294" y="8896"/>
                                  </a:cubicBezTo>
                                  <a:cubicBezTo>
                                    <a:pt x="18617" y="9133"/>
                                    <a:pt x="19073" y="10356"/>
                                    <a:pt x="19871" y="9784"/>
                                  </a:cubicBezTo>
                                  <a:cubicBezTo>
                                    <a:pt x="20498" y="10514"/>
                                    <a:pt x="21201" y="9370"/>
                                    <a:pt x="21524" y="9212"/>
                                  </a:cubicBezTo>
                                  <a:cubicBezTo>
                                    <a:pt x="21144" y="9311"/>
                                    <a:pt x="20042" y="8818"/>
                                    <a:pt x="19871" y="9705"/>
                                  </a:cubicBezTo>
                                  <a:close/>
                                  <a:moveTo>
                                    <a:pt x="19339" y="11915"/>
                                  </a:moveTo>
                                  <a:cubicBezTo>
                                    <a:pt x="19187" y="12250"/>
                                    <a:pt x="19016" y="12644"/>
                                    <a:pt x="18864" y="12980"/>
                                  </a:cubicBezTo>
                                  <a:cubicBezTo>
                                    <a:pt x="18864" y="13059"/>
                                    <a:pt x="18864" y="13138"/>
                                    <a:pt x="18864" y="13138"/>
                                  </a:cubicBezTo>
                                  <a:lnTo>
                                    <a:pt x="19092" y="13138"/>
                                  </a:lnTo>
                                  <a:cubicBezTo>
                                    <a:pt x="19244" y="12723"/>
                                    <a:pt x="19415" y="12329"/>
                                    <a:pt x="19567" y="11915"/>
                                  </a:cubicBezTo>
                                  <a:cubicBezTo>
                                    <a:pt x="19491" y="11915"/>
                                    <a:pt x="19491" y="11915"/>
                                    <a:pt x="19491" y="11836"/>
                                  </a:cubicBezTo>
                                  <a:cubicBezTo>
                                    <a:pt x="19415" y="11836"/>
                                    <a:pt x="19339" y="11836"/>
                                    <a:pt x="19339" y="11915"/>
                                  </a:cubicBezTo>
                                  <a:close/>
                                  <a:moveTo>
                                    <a:pt x="21600" y="11342"/>
                                  </a:moveTo>
                                  <a:cubicBezTo>
                                    <a:pt x="21125" y="11342"/>
                                    <a:pt x="19947" y="10534"/>
                                    <a:pt x="19567" y="11500"/>
                                  </a:cubicBezTo>
                                  <a:cubicBezTo>
                                    <a:pt x="19719" y="10435"/>
                                    <a:pt x="18313" y="10435"/>
                                    <a:pt x="17915" y="10119"/>
                                  </a:cubicBezTo>
                                  <a:cubicBezTo>
                                    <a:pt x="18237" y="10534"/>
                                    <a:pt x="18465" y="12072"/>
                                    <a:pt x="19491" y="11678"/>
                                  </a:cubicBezTo>
                                  <a:cubicBezTo>
                                    <a:pt x="20118" y="12644"/>
                                    <a:pt x="21144" y="11500"/>
                                    <a:pt x="21600" y="11342"/>
                                  </a:cubicBezTo>
                                  <a:close/>
                                  <a:moveTo>
                                    <a:pt x="19871" y="9311"/>
                                  </a:moveTo>
                                  <a:cubicBezTo>
                                    <a:pt x="19947" y="9311"/>
                                    <a:pt x="19947" y="9232"/>
                                    <a:pt x="20023" y="9232"/>
                                  </a:cubicBezTo>
                                  <a:lnTo>
                                    <a:pt x="20023" y="8995"/>
                                  </a:lnTo>
                                  <a:cubicBezTo>
                                    <a:pt x="20023" y="8660"/>
                                    <a:pt x="19947" y="8344"/>
                                    <a:pt x="19947" y="8009"/>
                                  </a:cubicBezTo>
                                  <a:cubicBezTo>
                                    <a:pt x="19871" y="8009"/>
                                    <a:pt x="19871" y="8009"/>
                                    <a:pt x="19795" y="7930"/>
                                  </a:cubicBezTo>
                                  <a:cubicBezTo>
                                    <a:pt x="19795" y="8009"/>
                                    <a:pt x="19719" y="8009"/>
                                    <a:pt x="19719" y="8088"/>
                                  </a:cubicBezTo>
                                  <a:cubicBezTo>
                                    <a:pt x="19719" y="8324"/>
                                    <a:pt x="19795" y="8660"/>
                                    <a:pt x="19795" y="8975"/>
                                  </a:cubicBezTo>
                                  <a:cubicBezTo>
                                    <a:pt x="19795" y="9054"/>
                                    <a:pt x="19795" y="9054"/>
                                    <a:pt x="19795" y="9133"/>
                                  </a:cubicBezTo>
                                  <a:cubicBezTo>
                                    <a:pt x="19795" y="9212"/>
                                    <a:pt x="19871" y="9212"/>
                                    <a:pt x="19871" y="9311"/>
                                  </a:cubicBezTo>
                                  <a:close/>
                                  <a:moveTo>
                                    <a:pt x="16889" y="4734"/>
                                  </a:moveTo>
                                  <a:cubicBezTo>
                                    <a:pt x="17288" y="4734"/>
                                    <a:pt x="18294" y="5306"/>
                                    <a:pt x="18617" y="4498"/>
                                  </a:cubicBezTo>
                                  <a:cubicBezTo>
                                    <a:pt x="19472" y="4576"/>
                                    <a:pt x="19320" y="3353"/>
                                    <a:pt x="19472" y="3038"/>
                                  </a:cubicBezTo>
                                  <a:cubicBezTo>
                                    <a:pt x="19244" y="3275"/>
                                    <a:pt x="18142" y="3689"/>
                                    <a:pt x="18522" y="4419"/>
                                  </a:cubicBezTo>
                                  <a:cubicBezTo>
                                    <a:pt x="18066" y="3748"/>
                                    <a:pt x="17288" y="4576"/>
                                    <a:pt x="16889" y="4734"/>
                                  </a:cubicBezTo>
                                  <a:close/>
                                  <a:moveTo>
                                    <a:pt x="17763" y="3353"/>
                                  </a:moveTo>
                                  <a:cubicBezTo>
                                    <a:pt x="17763" y="3353"/>
                                    <a:pt x="17763" y="3432"/>
                                    <a:pt x="17687" y="3432"/>
                                  </a:cubicBezTo>
                                  <a:cubicBezTo>
                                    <a:pt x="17839" y="3590"/>
                                    <a:pt x="18009" y="3768"/>
                                    <a:pt x="18085" y="3925"/>
                                  </a:cubicBezTo>
                                  <a:cubicBezTo>
                                    <a:pt x="18161" y="3925"/>
                                    <a:pt x="18161" y="3925"/>
                                    <a:pt x="18161" y="3925"/>
                                  </a:cubicBezTo>
                                  <a:cubicBezTo>
                                    <a:pt x="18237" y="4004"/>
                                    <a:pt x="18237" y="4004"/>
                                    <a:pt x="18313" y="4004"/>
                                  </a:cubicBezTo>
                                  <a:cubicBezTo>
                                    <a:pt x="18313" y="3925"/>
                                    <a:pt x="18313" y="3925"/>
                                    <a:pt x="18313" y="3847"/>
                                  </a:cubicBezTo>
                                  <a:cubicBezTo>
                                    <a:pt x="18161" y="3610"/>
                                    <a:pt x="17990" y="3432"/>
                                    <a:pt x="17839" y="3275"/>
                                  </a:cubicBezTo>
                                  <a:lnTo>
                                    <a:pt x="17763" y="3353"/>
                                  </a:lnTo>
                                  <a:close/>
                                  <a:moveTo>
                                    <a:pt x="19795" y="7101"/>
                                  </a:moveTo>
                                  <a:cubicBezTo>
                                    <a:pt x="19719" y="6766"/>
                                    <a:pt x="19643" y="6372"/>
                                    <a:pt x="19472" y="6036"/>
                                  </a:cubicBezTo>
                                  <a:cubicBezTo>
                                    <a:pt x="19472" y="6036"/>
                                    <a:pt x="19396" y="6036"/>
                                    <a:pt x="19320" y="6036"/>
                                  </a:cubicBezTo>
                                  <a:cubicBezTo>
                                    <a:pt x="19320" y="6115"/>
                                    <a:pt x="19320" y="6115"/>
                                    <a:pt x="19244" y="6194"/>
                                  </a:cubicBezTo>
                                  <a:cubicBezTo>
                                    <a:pt x="19396" y="6431"/>
                                    <a:pt x="19472" y="6766"/>
                                    <a:pt x="19567" y="7082"/>
                                  </a:cubicBezTo>
                                  <a:cubicBezTo>
                                    <a:pt x="19643" y="7161"/>
                                    <a:pt x="19643" y="7161"/>
                                    <a:pt x="19719" y="7161"/>
                                  </a:cubicBezTo>
                                  <a:lnTo>
                                    <a:pt x="19795" y="7101"/>
                                  </a:lnTo>
                                  <a:close/>
                                  <a:moveTo>
                                    <a:pt x="19092" y="5385"/>
                                  </a:moveTo>
                                  <a:cubicBezTo>
                                    <a:pt x="19092" y="5385"/>
                                    <a:pt x="19168" y="5306"/>
                                    <a:pt x="19168" y="5227"/>
                                  </a:cubicBezTo>
                                  <a:cubicBezTo>
                                    <a:pt x="19092" y="5070"/>
                                    <a:pt x="18940" y="4813"/>
                                    <a:pt x="18845" y="4655"/>
                                  </a:cubicBezTo>
                                  <a:cubicBezTo>
                                    <a:pt x="18769" y="4655"/>
                                    <a:pt x="18769" y="4655"/>
                                    <a:pt x="18693" y="4655"/>
                                  </a:cubicBezTo>
                                  <a:cubicBezTo>
                                    <a:pt x="18693" y="4734"/>
                                    <a:pt x="18693" y="4734"/>
                                    <a:pt x="18617" y="4813"/>
                                  </a:cubicBezTo>
                                  <a:cubicBezTo>
                                    <a:pt x="18769" y="4971"/>
                                    <a:pt x="18845" y="5148"/>
                                    <a:pt x="18940" y="5306"/>
                                  </a:cubicBezTo>
                                  <a:cubicBezTo>
                                    <a:pt x="19016" y="5385"/>
                                    <a:pt x="19092" y="5385"/>
                                    <a:pt x="19092" y="5385"/>
                                  </a:cubicBezTo>
                                  <a:close/>
                                  <a:moveTo>
                                    <a:pt x="19244" y="5799"/>
                                  </a:moveTo>
                                  <a:cubicBezTo>
                                    <a:pt x="18845" y="5070"/>
                                    <a:pt x="17991" y="5799"/>
                                    <a:pt x="17592" y="5799"/>
                                  </a:cubicBezTo>
                                  <a:cubicBezTo>
                                    <a:pt x="17990" y="5878"/>
                                    <a:pt x="18845" y="6687"/>
                                    <a:pt x="19320" y="5878"/>
                                  </a:cubicBezTo>
                                  <a:cubicBezTo>
                                    <a:pt x="20099" y="6115"/>
                                    <a:pt x="20175" y="4892"/>
                                    <a:pt x="20422" y="4576"/>
                                  </a:cubicBezTo>
                                  <a:cubicBezTo>
                                    <a:pt x="20118" y="4813"/>
                                    <a:pt x="19016" y="4971"/>
                                    <a:pt x="19244" y="5799"/>
                                  </a:cubicBezTo>
                                  <a:close/>
                                  <a:moveTo>
                                    <a:pt x="1824" y="9784"/>
                                  </a:moveTo>
                                  <a:cubicBezTo>
                                    <a:pt x="2603" y="10356"/>
                                    <a:pt x="3002" y="9133"/>
                                    <a:pt x="3325" y="8896"/>
                                  </a:cubicBezTo>
                                  <a:cubicBezTo>
                                    <a:pt x="3002" y="9054"/>
                                    <a:pt x="1824" y="8818"/>
                                    <a:pt x="1748" y="9705"/>
                                  </a:cubicBezTo>
                                  <a:cubicBezTo>
                                    <a:pt x="1596" y="8818"/>
                                    <a:pt x="494" y="9291"/>
                                    <a:pt x="95" y="9212"/>
                                  </a:cubicBezTo>
                                  <a:cubicBezTo>
                                    <a:pt x="475" y="9390"/>
                                    <a:pt x="1121" y="10534"/>
                                    <a:pt x="1824" y="9784"/>
                                  </a:cubicBezTo>
                                  <a:close/>
                                  <a:moveTo>
                                    <a:pt x="8093" y="17379"/>
                                  </a:moveTo>
                                  <a:cubicBezTo>
                                    <a:pt x="8093" y="17300"/>
                                    <a:pt x="8017" y="17300"/>
                                    <a:pt x="7941" y="17221"/>
                                  </a:cubicBezTo>
                                  <a:cubicBezTo>
                                    <a:pt x="7466" y="17063"/>
                                    <a:pt x="7086" y="16885"/>
                                    <a:pt x="6611" y="16728"/>
                                  </a:cubicBezTo>
                                  <a:cubicBezTo>
                                    <a:pt x="6611" y="16728"/>
                                    <a:pt x="6535" y="16807"/>
                                    <a:pt x="6459" y="16807"/>
                                  </a:cubicBezTo>
                                  <a:cubicBezTo>
                                    <a:pt x="6459" y="16807"/>
                                    <a:pt x="6459" y="16885"/>
                                    <a:pt x="6535" y="16964"/>
                                  </a:cubicBezTo>
                                  <a:cubicBezTo>
                                    <a:pt x="6934" y="17122"/>
                                    <a:pt x="7485" y="17300"/>
                                    <a:pt x="7941" y="17458"/>
                                  </a:cubicBezTo>
                                  <a:cubicBezTo>
                                    <a:pt x="8017" y="17458"/>
                                    <a:pt x="8093" y="17379"/>
                                    <a:pt x="8093" y="17379"/>
                                  </a:cubicBezTo>
                                  <a:close/>
                                  <a:moveTo>
                                    <a:pt x="8568" y="17458"/>
                                  </a:moveTo>
                                  <a:cubicBezTo>
                                    <a:pt x="9518" y="16649"/>
                                    <a:pt x="8245" y="15662"/>
                                    <a:pt x="8093" y="15169"/>
                                  </a:cubicBezTo>
                                  <a:cubicBezTo>
                                    <a:pt x="8093" y="15662"/>
                                    <a:pt x="7466" y="17122"/>
                                    <a:pt x="8492" y="17458"/>
                                  </a:cubicBezTo>
                                  <a:cubicBezTo>
                                    <a:pt x="7390" y="17379"/>
                                    <a:pt x="7466" y="18917"/>
                                    <a:pt x="7238" y="19410"/>
                                  </a:cubicBezTo>
                                  <a:cubicBezTo>
                                    <a:pt x="7637" y="18996"/>
                                    <a:pt x="9195" y="18602"/>
                                    <a:pt x="8568" y="17458"/>
                                  </a:cubicBezTo>
                                  <a:close/>
                                  <a:moveTo>
                                    <a:pt x="12500" y="18108"/>
                                  </a:moveTo>
                                  <a:lnTo>
                                    <a:pt x="12025" y="17221"/>
                                  </a:lnTo>
                                  <a:cubicBezTo>
                                    <a:pt x="11550" y="17300"/>
                                    <a:pt x="11170" y="17458"/>
                                    <a:pt x="10847" y="17714"/>
                                  </a:cubicBezTo>
                                  <a:cubicBezTo>
                                    <a:pt x="10449" y="17477"/>
                                    <a:pt x="10069" y="17300"/>
                                    <a:pt x="9594" y="17221"/>
                                  </a:cubicBezTo>
                                  <a:lnTo>
                                    <a:pt x="9195" y="18108"/>
                                  </a:lnTo>
                                  <a:cubicBezTo>
                                    <a:pt x="9518" y="18187"/>
                                    <a:pt x="9746" y="18266"/>
                                    <a:pt x="9974" y="18345"/>
                                  </a:cubicBezTo>
                                  <a:cubicBezTo>
                                    <a:pt x="9195" y="19154"/>
                                    <a:pt x="8796" y="20298"/>
                                    <a:pt x="8245" y="21284"/>
                                  </a:cubicBezTo>
                                  <a:lnTo>
                                    <a:pt x="9746" y="19726"/>
                                  </a:lnTo>
                                  <a:lnTo>
                                    <a:pt x="9670" y="21600"/>
                                  </a:lnTo>
                                  <a:cubicBezTo>
                                    <a:pt x="10069" y="20456"/>
                                    <a:pt x="10221" y="19489"/>
                                    <a:pt x="10847" y="18917"/>
                                  </a:cubicBezTo>
                                  <a:cubicBezTo>
                                    <a:pt x="11398" y="19489"/>
                                    <a:pt x="11626" y="20476"/>
                                    <a:pt x="11949" y="21600"/>
                                  </a:cubicBezTo>
                                  <a:lnTo>
                                    <a:pt x="11949" y="19746"/>
                                  </a:lnTo>
                                  <a:lnTo>
                                    <a:pt x="13355" y="21304"/>
                                  </a:lnTo>
                                  <a:cubicBezTo>
                                    <a:pt x="12880" y="20318"/>
                                    <a:pt x="12405" y="19193"/>
                                    <a:pt x="11626" y="18365"/>
                                  </a:cubicBezTo>
                                  <a:cubicBezTo>
                                    <a:pt x="11873" y="18266"/>
                                    <a:pt x="12177" y="18187"/>
                                    <a:pt x="12500" y="18108"/>
                                  </a:cubicBezTo>
                                  <a:close/>
                                  <a:moveTo>
                                    <a:pt x="13127" y="17458"/>
                                  </a:moveTo>
                                  <a:cubicBezTo>
                                    <a:pt x="14229" y="17122"/>
                                    <a:pt x="13526" y="15662"/>
                                    <a:pt x="13602" y="15169"/>
                                  </a:cubicBezTo>
                                  <a:cubicBezTo>
                                    <a:pt x="13374" y="15662"/>
                                    <a:pt x="12101" y="16629"/>
                                    <a:pt x="13051" y="17458"/>
                                  </a:cubicBezTo>
                                  <a:cubicBezTo>
                                    <a:pt x="12500" y="18602"/>
                                    <a:pt x="14077" y="19016"/>
                                    <a:pt x="14381" y="19410"/>
                                  </a:cubicBezTo>
                                  <a:cubicBezTo>
                                    <a:pt x="14153" y="18917"/>
                                    <a:pt x="14229" y="17379"/>
                                    <a:pt x="13127" y="17458"/>
                                  </a:cubicBezTo>
                                  <a:close/>
                                  <a:moveTo>
                                    <a:pt x="5281" y="13138"/>
                                  </a:moveTo>
                                  <a:cubicBezTo>
                                    <a:pt x="5053" y="13631"/>
                                    <a:pt x="3704" y="14439"/>
                                    <a:pt x="4426" y="15347"/>
                                  </a:cubicBezTo>
                                  <a:cubicBezTo>
                                    <a:pt x="3572" y="14617"/>
                                    <a:pt x="2774" y="15998"/>
                                    <a:pt x="2394" y="16333"/>
                                  </a:cubicBezTo>
                                  <a:cubicBezTo>
                                    <a:pt x="2869" y="16175"/>
                                    <a:pt x="4426" y="16668"/>
                                    <a:pt x="4521" y="15445"/>
                                  </a:cubicBezTo>
                                  <a:cubicBezTo>
                                    <a:pt x="5737" y="15248"/>
                                    <a:pt x="5186" y="13710"/>
                                    <a:pt x="5281" y="13138"/>
                                  </a:cubicBezTo>
                                  <a:close/>
                                  <a:moveTo>
                                    <a:pt x="6459" y="14361"/>
                                  </a:moveTo>
                                  <a:cubicBezTo>
                                    <a:pt x="6383" y="14854"/>
                                    <a:pt x="5357" y="15998"/>
                                    <a:pt x="6231" y="16649"/>
                                  </a:cubicBezTo>
                                  <a:cubicBezTo>
                                    <a:pt x="5205" y="16235"/>
                                    <a:pt x="4901" y="17793"/>
                                    <a:pt x="4502" y="18207"/>
                                  </a:cubicBezTo>
                                  <a:cubicBezTo>
                                    <a:pt x="4977" y="17872"/>
                                    <a:pt x="6535" y="17970"/>
                                    <a:pt x="6307" y="16747"/>
                                  </a:cubicBezTo>
                                  <a:cubicBezTo>
                                    <a:pt x="7466" y="16235"/>
                                    <a:pt x="6535" y="14854"/>
                                    <a:pt x="6459" y="14361"/>
                                  </a:cubicBezTo>
                                  <a:close/>
                                  <a:moveTo>
                                    <a:pt x="13678" y="17221"/>
                                  </a:moveTo>
                                  <a:cubicBezTo>
                                    <a:pt x="13602" y="17300"/>
                                    <a:pt x="13602" y="17300"/>
                                    <a:pt x="13526" y="17379"/>
                                  </a:cubicBezTo>
                                  <a:cubicBezTo>
                                    <a:pt x="13602" y="17379"/>
                                    <a:pt x="13678" y="17458"/>
                                    <a:pt x="13678" y="17458"/>
                                  </a:cubicBezTo>
                                  <a:cubicBezTo>
                                    <a:pt x="14229" y="17300"/>
                                    <a:pt x="14704" y="17122"/>
                                    <a:pt x="15179" y="16964"/>
                                  </a:cubicBezTo>
                                  <a:cubicBezTo>
                                    <a:pt x="15179" y="16885"/>
                                    <a:pt x="15179" y="16807"/>
                                    <a:pt x="15179" y="16807"/>
                                  </a:cubicBezTo>
                                  <a:cubicBezTo>
                                    <a:pt x="15103" y="16807"/>
                                    <a:pt x="15103" y="16728"/>
                                    <a:pt x="15027" y="16728"/>
                                  </a:cubicBezTo>
                                  <a:cubicBezTo>
                                    <a:pt x="14628" y="16885"/>
                                    <a:pt x="14153" y="17043"/>
                                    <a:pt x="13678" y="17221"/>
                                  </a:cubicBezTo>
                                  <a:close/>
                                  <a:moveTo>
                                    <a:pt x="18541" y="13788"/>
                                  </a:moveTo>
                                  <a:cubicBezTo>
                                    <a:pt x="18465" y="13788"/>
                                    <a:pt x="18389" y="13788"/>
                                    <a:pt x="18389" y="13788"/>
                                  </a:cubicBezTo>
                                  <a:cubicBezTo>
                                    <a:pt x="18161" y="14203"/>
                                    <a:pt x="17839" y="14518"/>
                                    <a:pt x="17611" y="14854"/>
                                  </a:cubicBezTo>
                                  <a:cubicBezTo>
                                    <a:pt x="17611" y="14854"/>
                                    <a:pt x="17611" y="14933"/>
                                    <a:pt x="17535" y="15012"/>
                                  </a:cubicBezTo>
                                  <a:lnTo>
                                    <a:pt x="17763" y="15012"/>
                                  </a:lnTo>
                                  <a:cubicBezTo>
                                    <a:pt x="18085" y="14676"/>
                                    <a:pt x="18313" y="14282"/>
                                    <a:pt x="18617" y="13946"/>
                                  </a:cubicBezTo>
                                  <a:cubicBezTo>
                                    <a:pt x="18541" y="13867"/>
                                    <a:pt x="18541" y="13867"/>
                                    <a:pt x="18541" y="13788"/>
                                  </a:cubicBezTo>
                                  <a:close/>
                                  <a:moveTo>
                                    <a:pt x="18693" y="13532"/>
                                  </a:moveTo>
                                  <a:cubicBezTo>
                                    <a:pt x="19092" y="12546"/>
                                    <a:pt x="17744" y="12151"/>
                                    <a:pt x="17364" y="11816"/>
                                  </a:cubicBezTo>
                                  <a:cubicBezTo>
                                    <a:pt x="17592" y="12230"/>
                                    <a:pt x="17440" y="13769"/>
                                    <a:pt x="18617" y="13611"/>
                                  </a:cubicBezTo>
                                  <a:cubicBezTo>
                                    <a:pt x="19016" y="14755"/>
                                    <a:pt x="20270" y="13946"/>
                                    <a:pt x="20745" y="13848"/>
                                  </a:cubicBezTo>
                                  <a:cubicBezTo>
                                    <a:pt x="20270" y="13788"/>
                                    <a:pt x="19339" y="12723"/>
                                    <a:pt x="18693" y="13532"/>
                                  </a:cubicBezTo>
                                  <a:close/>
                                  <a:moveTo>
                                    <a:pt x="3154" y="13788"/>
                                  </a:moveTo>
                                  <a:cubicBezTo>
                                    <a:pt x="3078" y="13867"/>
                                    <a:pt x="3078" y="13867"/>
                                    <a:pt x="3078" y="13946"/>
                                  </a:cubicBezTo>
                                  <a:cubicBezTo>
                                    <a:pt x="3306" y="14282"/>
                                    <a:pt x="3628" y="14676"/>
                                    <a:pt x="3856" y="15012"/>
                                  </a:cubicBezTo>
                                  <a:lnTo>
                                    <a:pt x="4084" y="15012"/>
                                  </a:lnTo>
                                  <a:cubicBezTo>
                                    <a:pt x="4084" y="14933"/>
                                    <a:pt x="4084" y="14854"/>
                                    <a:pt x="4084" y="14854"/>
                                  </a:cubicBezTo>
                                  <a:cubicBezTo>
                                    <a:pt x="3761" y="14518"/>
                                    <a:pt x="3533" y="14203"/>
                                    <a:pt x="3306" y="13788"/>
                                  </a:cubicBezTo>
                                  <a:cubicBezTo>
                                    <a:pt x="3230" y="13788"/>
                                    <a:pt x="3154" y="13788"/>
                                    <a:pt x="3154" y="13788"/>
                                  </a:cubicBezTo>
                                  <a:close/>
                                  <a:moveTo>
                                    <a:pt x="15483" y="16649"/>
                                  </a:moveTo>
                                  <a:cubicBezTo>
                                    <a:pt x="16262" y="15998"/>
                                    <a:pt x="15331" y="14854"/>
                                    <a:pt x="15160" y="14361"/>
                                  </a:cubicBezTo>
                                  <a:cubicBezTo>
                                    <a:pt x="15160" y="14854"/>
                                    <a:pt x="14210" y="16235"/>
                                    <a:pt x="15312" y="16728"/>
                                  </a:cubicBezTo>
                                  <a:cubicBezTo>
                                    <a:pt x="15084" y="17951"/>
                                    <a:pt x="16718" y="17872"/>
                                    <a:pt x="17117" y="18187"/>
                                  </a:cubicBezTo>
                                  <a:cubicBezTo>
                                    <a:pt x="16813" y="17773"/>
                                    <a:pt x="16433" y="16235"/>
                                    <a:pt x="15483" y="16649"/>
                                  </a:cubicBezTo>
                                  <a:close/>
                                  <a:moveTo>
                                    <a:pt x="17212" y="15327"/>
                                  </a:moveTo>
                                  <a:cubicBezTo>
                                    <a:pt x="17915" y="14439"/>
                                    <a:pt x="16661" y="13611"/>
                                    <a:pt x="16357" y="13118"/>
                                  </a:cubicBezTo>
                                  <a:cubicBezTo>
                                    <a:pt x="16509" y="13690"/>
                                    <a:pt x="15958" y="15228"/>
                                    <a:pt x="17136" y="15406"/>
                                  </a:cubicBezTo>
                                  <a:cubicBezTo>
                                    <a:pt x="17288" y="16629"/>
                                    <a:pt x="18788" y="16136"/>
                                    <a:pt x="19339" y="16294"/>
                                  </a:cubicBezTo>
                                  <a:cubicBezTo>
                                    <a:pt x="18864" y="15978"/>
                                    <a:pt x="18161" y="14597"/>
                                    <a:pt x="17212" y="15327"/>
                                  </a:cubicBezTo>
                                  <a:close/>
                                  <a:moveTo>
                                    <a:pt x="2204" y="11836"/>
                                  </a:moveTo>
                                  <a:cubicBezTo>
                                    <a:pt x="2128" y="11915"/>
                                    <a:pt x="2128" y="11915"/>
                                    <a:pt x="2128" y="11915"/>
                                  </a:cubicBezTo>
                                  <a:cubicBezTo>
                                    <a:pt x="2204" y="12329"/>
                                    <a:pt x="2356" y="12723"/>
                                    <a:pt x="2603" y="13138"/>
                                  </a:cubicBezTo>
                                  <a:cubicBezTo>
                                    <a:pt x="2679" y="13138"/>
                                    <a:pt x="2679" y="13138"/>
                                    <a:pt x="2755" y="13138"/>
                                  </a:cubicBezTo>
                                  <a:cubicBezTo>
                                    <a:pt x="2755" y="13138"/>
                                    <a:pt x="2755" y="13059"/>
                                    <a:pt x="2755" y="12980"/>
                                  </a:cubicBezTo>
                                  <a:cubicBezTo>
                                    <a:pt x="2603" y="12644"/>
                                    <a:pt x="2432" y="12250"/>
                                    <a:pt x="2356" y="11915"/>
                                  </a:cubicBezTo>
                                  <a:cubicBezTo>
                                    <a:pt x="2299" y="11836"/>
                                    <a:pt x="2204" y="11836"/>
                                    <a:pt x="2204" y="11836"/>
                                  </a:cubicBezTo>
                                  <a:close/>
                                  <a:moveTo>
                                    <a:pt x="1824" y="7101"/>
                                  </a:moveTo>
                                  <a:cubicBezTo>
                                    <a:pt x="1900" y="7101"/>
                                    <a:pt x="1900" y="7180"/>
                                    <a:pt x="1976" y="7180"/>
                                  </a:cubicBezTo>
                                  <a:cubicBezTo>
                                    <a:pt x="1976" y="7180"/>
                                    <a:pt x="2052" y="7180"/>
                                    <a:pt x="2052" y="7101"/>
                                  </a:cubicBezTo>
                                  <a:lnTo>
                                    <a:pt x="2128" y="7101"/>
                                  </a:lnTo>
                                  <a:cubicBezTo>
                                    <a:pt x="2204" y="6766"/>
                                    <a:pt x="2280" y="6450"/>
                                    <a:pt x="2356" y="6214"/>
                                  </a:cubicBezTo>
                                  <a:cubicBezTo>
                                    <a:pt x="2356" y="6135"/>
                                    <a:pt x="2280" y="6135"/>
                                    <a:pt x="2280" y="6056"/>
                                  </a:cubicBezTo>
                                  <a:cubicBezTo>
                                    <a:pt x="2204" y="6056"/>
                                    <a:pt x="2204" y="6056"/>
                                    <a:pt x="2128" y="6056"/>
                                  </a:cubicBezTo>
                                  <a:cubicBezTo>
                                    <a:pt x="2052" y="6372"/>
                                    <a:pt x="1900" y="6766"/>
                                    <a:pt x="1824" y="7101"/>
                                  </a:cubicBezTo>
                                  <a:close/>
                                  <a:moveTo>
                                    <a:pt x="2375" y="5878"/>
                                  </a:moveTo>
                                  <a:cubicBezTo>
                                    <a:pt x="2774" y="6687"/>
                                    <a:pt x="3628" y="5878"/>
                                    <a:pt x="4027" y="5799"/>
                                  </a:cubicBezTo>
                                  <a:cubicBezTo>
                                    <a:pt x="3704" y="5799"/>
                                    <a:pt x="2774" y="5070"/>
                                    <a:pt x="2375" y="5799"/>
                                  </a:cubicBezTo>
                                  <a:cubicBezTo>
                                    <a:pt x="2603" y="4991"/>
                                    <a:pt x="1520" y="4813"/>
                                    <a:pt x="1197" y="4576"/>
                                  </a:cubicBezTo>
                                  <a:cubicBezTo>
                                    <a:pt x="1425" y="4892"/>
                                    <a:pt x="1501" y="6115"/>
                                    <a:pt x="2375" y="5878"/>
                                  </a:cubicBezTo>
                                  <a:close/>
                                  <a:moveTo>
                                    <a:pt x="2831" y="4655"/>
                                  </a:moveTo>
                                  <a:cubicBezTo>
                                    <a:pt x="2679" y="4813"/>
                                    <a:pt x="2603" y="5070"/>
                                    <a:pt x="2508" y="5227"/>
                                  </a:cubicBezTo>
                                  <a:cubicBezTo>
                                    <a:pt x="2508" y="5306"/>
                                    <a:pt x="2508" y="5385"/>
                                    <a:pt x="2508" y="5385"/>
                                  </a:cubicBezTo>
                                  <a:cubicBezTo>
                                    <a:pt x="2584" y="5385"/>
                                    <a:pt x="2660" y="5385"/>
                                    <a:pt x="2660" y="5306"/>
                                  </a:cubicBezTo>
                                  <a:cubicBezTo>
                                    <a:pt x="2660" y="5306"/>
                                    <a:pt x="2660" y="5306"/>
                                    <a:pt x="2736" y="5306"/>
                                  </a:cubicBezTo>
                                  <a:cubicBezTo>
                                    <a:pt x="2812" y="5148"/>
                                    <a:pt x="2888" y="4971"/>
                                    <a:pt x="2964" y="4813"/>
                                  </a:cubicBezTo>
                                  <a:cubicBezTo>
                                    <a:pt x="2964" y="4734"/>
                                    <a:pt x="2964" y="4734"/>
                                    <a:pt x="2888" y="4655"/>
                                  </a:cubicBezTo>
                                  <a:lnTo>
                                    <a:pt x="2831" y="4655"/>
                                  </a:lnTo>
                                  <a:close/>
                                  <a:moveTo>
                                    <a:pt x="3078" y="4498"/>
                                  </a:moveTo>
                                  <a:cubicBezTo>
                                    <a:pt x="3306" y="5306"/>
                                    <a:pt x="4331" y="4734"/>
                                    <a:pt x="4730" y="4734"/>
                                  </a:cubicBezTo>
                                  <a:cubicBezTo>
                                    <a:pt x="4331" y="4576"/>
                                    <a:pt x="3629" y="3748"/>
                                    <a:pt x="3078" y="4399"/>
                                  </a:cubicBezTo>
                                  <a:cubicBezTo>
                                    <a:pt x="3477" y="3669"/>
                                    <a:pt x="2451" y="3255"/>
                                    <a:pt x="2223" y="3018"/>
                                  </a:cubicBezTo>
                                  <a:cubicBezTo>
                                    <a:pt x="2299" y="3353"/>
                                    <a:pt x="2204" y="4576"/>
                                    <a:pt x="3078" y="4498"/>
                                  </a:cubicBezTo>
                                  <a:close/>
                                  <a:moveTo>
                                    <a:pt x="3078" y="13631"/>
                                  </a:moveTo>
                                  <a:cubicBezTo>
                                    <a:pt x="4179" y="13788"/>
                                    <a:pt x="4027" y="12250"/>
                                    <a:pt x="4255" y="11836"/>
                                  </a:cubicBezTo>
                                  <a:cubicBezTo>
                                    <a:pt x="3932" y="12171"/>
                                    <a:pt x="2603" y="12565"/>
                                    <a:pt x="3002" y="13552"/>
                                  </a:cubicBezTo>
                                  <a:cubicBezTo>
                                    <a:pt x="2375" y="12743"/>
                                    <a:pt x="1349" y="13788"/>
                                    <a:pt x="874" y="13887"/>
                                  </a:cubicBezTo>
                                  <a:cubicBezTo>
                                    <a:pt x="1425" y="13946"/>
                                    <a:pt x="2679" y="14755"/>
                                    <a:pt x="3078" y="13631"/>
                                  </a:cubicBezTo>
                                  <a:close/>
                                  <a:moveTo>
                                    <a:pt x="3477" y="3925"/>
                                  </a:moveTo>
                                  <a:cubicBezTo>
                                    <a:pt x="3553" y="3925"/>
                                    <a:pt x="3553" y="3925"/>
                                    <a:pt x="3553" y="3925"/>
                                  </a:cubicBezTo>
                                  <a:cubicBezTo>
                                    <a:pt x="3704" y="3768"/>
                                    <a:pt x="3780" y="3590"/>
                                    <a:pt x="3951" y="3432"/>
                                  </a:cubicBezTo>
                                  <a:lnTo>
                                    <a:pt x="3951" y="3353"/>
                                  </a:lnTo>
                                  <a:cubicBezTo>
                                    <a:pt x="3875" y="3353"/>
                                    <a:pt x="3875" y="3275"/>
                                    <a:pt x="3799" y="3275"/>
                                  </a:cubicBezTo>
                                  <a:cubicBezTo>
                                    <a:pt x="3647" y="3432"/>
                                    <a:pt x="3477" y="3610"/>
                                    <a:pt x="3401" y="3847"/>
                                  </a:cubicBezTo>
                                  <a:lnTo>
                                    <a:pt x="3325" y="3847"/>
                                  </a:lnTo>
                                  <a:cubicBezTo>
                                    <a:pt x="3401" y="3925"/>
                                    <a:pt x="3401" y="3925"/>
                                    <a:pt x="3401" y="4004"/>
                                  </a:cubicBezTo>
                                  <a:cubicBezTo>
                                    <a:pt x="3382" y="4004"/>
                                    <a:pt x="3477" y="4004"/>
                                    <a:pt x="3477" y="3925"/>
                                  </a:cubicBezTo>
                                  <a:close/>
                                  <a:moveTo>
                                    <a:pt x="2128" y="11658"/>
                                  </a:moveTo>
                                  <a:cubicBezTo>
                                    <a:pt x="3154" y="12072"/>
                                    <a:pt x="3382" y="10514"/>
                                    <a:pt x="3704" y="10100"/>
                                  </a:cubicBezTo>
                                  <a:cubicBezTo>
                                    <a:pt x="3306" y="10435"/>
                                    <a:pt x="1900" y="10435"/>
                                    <a:pt x="2128" y="11481"/>
                                  </a:cubicBezTo>
                                  <a:cubicBezTo>
                                    <a:pt x="1653" y="10494"/>
                                    <a:pt x="475" y="11323"/>
                                    <a:pt x="0" y="11323"/>
                                  </a:cubicBezTo>
                                  <a:cubicBezTo>
                                    <a:pt x="475" y="11500"/>
                                    <a:pt x="1501" y="12644"/>
                                    <a:pt x="2128" y="11658"/>
                                  </a:cubicBezTo>
                                  <a:close/>
                                  <a:moveTo>
                                    <a:pt x="4008" y="3176"/>
                                  </a:moveTo>
                                  <a:cubicBezTo>
                                    <a:pt x="4084" y="4064"/>
                                    <a:pt x="5186" y="3669"/>
                                    <a:pt x="5585" y="3748"/>
                                  </a:cubicBezTo>
                                  <a:cubicBezTo>
                                    <a:pt x="5262" y="3590"/>
                                    <a:pt x="4730" y="2604"/>
                                    <a:pt x="4084" y="3097"/>
                                  </a:cubicBezTo>
                                  <a:cubicBezTo>
                                    <a:pt x="4635" y="2446"/>
                                    <a:pt x="3609" y="1874"/>
                                    <a:pt x="3458" y="1539"/>
                                  </a:cubicBezTo>
                                  <a:cubicBezTo>
                                    <a:pt x="3553" y="1953"/>
                                    <a:pt x="3154" y="3097"/>
                                    <a:pt x="4008" y="3176"/>
                                  </a:cubicBezTo>
                                  <a:close/>
                                  <a:moveTo>
                                    <a:pt x="1824" y="9962"/>
                                  </a:moveTo>
                                  <a:cubicBezTo>
                                    <a:pt x="1748" y="10041"/>
                                    <a:pt x="1748" y="10041"/>
                                    <a:pt x="1672" y="10041"/>
                                  </a:cubicBezTo>
                                  <a:cubicBezTo>
                                    <a:pt x="1748" y="10376"/>
                                    <a:pt x="1748" y="10692"/>
                                    <a:pt x="1824" y="11027"/>
                                  </a:cubicBezTo>
                                  <a:cubicBezTo>
                                    <a:pt x="1900" y="11027"/>
                                    <a:pt x="1900" y="11027"/>
                                    <a:pt x="1976" y="11106"/>
                                  </a:cubicBezTo>
                                  <a:cubicBezTo>
                                    <a:pt x="1976" y="11027"/>
                                    <a:pt x="2052" y="10948"/>
                                    <a:pt x="2052" y="10869"/>
                                  </a:cubicBezTo>
                                  <a:cubicBezTo>
                                    <a:pt x="1976" y="10632"/>
                                    <a:pt x="1976" y="10376"/>
                                    <a:pt x="1976" y="10060"/>
                                  </a:cubicBezTo>
                                  <a:cubicBezTo>
                                    <a:pt x="1900" y="10041"/>
                                    <a:pt x="1824" y="10041"/>
                                    <a:pt x="1824" y="9962"/>
                                  </a:cubicBezTo>
                                  <a:close/>
                                  <a:moveTo>
                                    <a:pt x="1653" y="7989"/>
                                  </a:moveTo>
                                  <a:lnTo>
                                    <a:pt x="1653" y="9212"/>
                                  </a:lnTo>
                                  <a:lnTo>
                                    <a:pt x="1729" y="9291"/>
                                  </a:lnTo>
                                  <a:cubicBezTo>
                                    <a:pt x="1729" y="9212"/>
                                    <a:pt x="1805" y="9212"/>
                                    <a:pt x="1881" y="9133"/>
                                  </a:cubicBezTo>
                                  <a:cubicBezTo>
                                    <a:pt x="1881" y="9054"/>
                                    <a:pt x="1881" y="9054"/>
                                    <a:pt x="1881" y="8975"/>
                                  </a:cubicBezTo>
                                  <a:cubicBezTo>
                                    <a:pt x="1881" y="8640"/>
                                    <a:pt x="1881" y="8324"/>
                                    <a:pt x="1957" y="8088"/>
                                  </a:cubicBezTo>
                                  <a:cubicBezTo>
                                    <a:pt x="1881" y="8009"/>
                                    <a:pt x="1881" y="8009"/>
                                    <a:pt x="1805" y="7930"/>
                                  </a:cubicBezTo>
                                  <a:cubicBezTo>
                                    <a:pt x="1824" y="7989"/>
                                    <a:pt x="1748" y="7989"/>
                                    <a:pt x="1653" y="7989"/>
                                  </a:cubicBezTo>
                                  <a:close/>
                                  <a:moveTo>
                                    <a:pt x="1824" y="7752"/>
                                  </a:moveTo>
                                  <a:cubicBezTo>
                                    <a:pt x="2451" y="8403"/>
                                    <a:pt x="3154" y="7417"/>
                                    <a:pt x="3477" y="7338"/>
                                  </a:cubicBezTo>
                                  <a:cubicBezTo>
                                    <a:pt x="3154" y="7338"/>
                                    <a:pt x="2147" y="6845"/>
                                    <a:pt x="1900" y="7575"/>
                                  </a:cubicBezTo>
                                  <a:cubicBezTo>
                                    <a:pt x="1900" y="6845"/>
                                    <a:pt x="798" y="6924"/>
                                    <a:pt x="494" y="6766"/>
                                  </a:cubicBezTo>
                                  <a:cubicBezTo>
                                    <a:pt x="798" y="7022"/>
                                    <a:pt x="1121" y="8167"/>
                                    <a:pt x="1824" y="77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7" name="Obrazec">
                            <a:extLst>
                              <a:ext uri="{FF2B5EF4-FFF2-40B4-BE49-F238E27FC236}">
                                <a16:creationId xmlns:a16="http://schemas.microsoft.com/office/drawing/2014/main" id="{52C7EB39-0B56-4CE7-A8CB-63F6C2F70DD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563014" y="1986713"/>
                              <a:ext cx="516471" cy="51832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218" h="21554" extrusionOk="0">
                                  <a:moveTo>
                                    <a:pt x="6477" y="8826"/>
                                  </a:moveTo>
                                  <a:cubicBezTo>
                                    <a:pt x="4599" y="8245"/>
                                    <a:pt x="2356" y="6450"/>
                                    <a:pt x="1364" y="4549"/>
                                  </a:cubicBezTo>
                                  <a:cubicBezTo>
                                    <a:pt x="947" y="3756"/>
                                    <a:pt x="634" y="2700"/>
                                    <a:pt x="1208" y="1802"/>
                                  </a:cubicBezTo>
                                  <a:cubicBezTo>
                                    <a:pt x="1573" y="1221"/>
                                    <a:pt x="2042" y="957"/>
                                    <a:pt x="2564" y="905"/>
                                  </a:cubicBezTo>
                                  <a:cubicBezTo>
                                    <a:pt x="3295" y="852"/>
                                    <a:pt x="4025" y="1221"/>
                                    <a:pt x="4599" y="1644"/>
                                  </a:cubicBezTo>
                                  <a:cubicBezTo>
                                    <a:pt x="4547" y="1169"/>
                                    <a:pt x="4547" y="799"/>
                                    <a:pt x="4547" y="535"/>
                                  </a:cubicBezTo>
                                  <a:cubicBezTo>
                                    <a:pt x="3973" y="218"/>
                                    <a:pt x="3243" y="-46"/>
                                    <a:pt x="2512" y="7"/>
                                  </a:cubicBezTo>
                                  <a:cubicBezTo>
                                    <a:pt x="1677" y="60"/>
                                    <a:pt x="999" y="482"/>
                                    <a:pt x="477" y="1274"/>
                                  </a:cubicBezTo>
                                  <a:cubicBezTo>
                                    <a:pt x="-201" y="2225"/>
                                    <a:pt x="-149" y="3545"/>
                                    <a:pt x="582" y="4971"/>
                                  </a:cubicBezTo>
                                  <a:cubicBezTo>
                                    <a:pt x="1886" y="7506"/>
                                    <a:pt x="4964" y="9724"/>
                                    <a:pt x="7312" y="9935"/>
                                  </a:cubicBezTo>
                                  <a:cubicBezTo>
                                    <a:pt x="6999" y="9619"/>
                                    <a:pt x="6686" y="9249"/>
                                    <a:pt x="6477" y="8826"/>
                                  </a:cubicBezTo>
                                  <a:close/>
                                  <a:moveTo>
                                    <a:pt x="9451" y="11044"/>
                                  </a:moveTo>
                                  <a:cubicBezTo>
                                    <a:pt x="9660" y="12048"/>
                                    <a:pt x="10025" y="14266"/>
                                    <a:pt x="9295" y="16590"/>
                                  </a:cubicBezTo>
                                  <a:lnTo>
                                    <a:pt x="11903" y="16590"/>
                                  </a:lnTo>
                                  <a:cubicBezTo>
                                    <a:pt x="11173" y="14213"/>
                                    <a:pt x="11486" y="12048"/>
                                    <a:pt x="11747" y="11044"/>
                                  </a:cubicBezTo>
                                  <a:cubicBezTo>
                                    <a:pt x="16338" y="9671"/>
                                    <a:pt x="16286" y="165"/>
                                    <a:pt x="16286" y="165"/>
                                  </a:cubicBezTo>
                                  <a:lnTo>
                                    <a:pt x="4912" y="165"/>
                                  </a:lnTo>
                                  <a:cubicBezTo>
                                    <a:pt x="4912" y="165"/>
                                    <a:pt x="4860" y="9671"/>
                                    <a:pt x="9451" y="11044"/>
                                  </a:cubicBezTo>
                                  <a:close/>
                                  <a:moveTo>
                                    <a:pt x="7103" y="6872"/>
                                  </a:moveTo>
                                  <a:cubicBezTo>
                                    <a:pt x="6790" y="6080"/>
                                    <a:pt x="6634" y="5288"/>
                                    <a:pt x="6582" y="4654"/>
                                  </a:cubicBezTo>
                                  <a:cubicBezTo>
                                    <a:pt x="6582" y="4496"/>
                                    <a:pt x="6529" y="4337"/>
                                    <a:pt x="6529" y="4232"/>
                                  </a:cubicBezTo>
                                  <a:cubicBezTo>
                                    <a:pt x="6529" y="4126"/>
                                    <a:pt x="6529" y="4021"/>
                                    <a:pt x="6529" y="3915"/>
                                  </a:cubicBezTo>
                                  <a:cubicBezTo>
                                    <a:pt x="6529" y="3756"/>
                                    <a:pt x="6529" y="3651"/>
                                    <a:pt x="6529" y="3651"/>
                                  </a:cubicBezTo>
                                  <a:cubicBezTo>
                                    <a:pt x="6529" y="3651"/>
                                    <a:pt x="6582" y="3756"/>
                                    <a:pt x="6634" y="3915"/>
                                  </a:cubicBezTo>
                                  <a:cubicBezTo>
                                    <a:pt x="6686" y="4073"/>
                                    <a:pt x="6790" y="4337"/>
                                    <a:pt x="6895" y="4601"/>
                                  </a:cubicBezTo>
                                  <a:cubicBezTo>
                                    <a:pt x="6999" y="4865"/>
                                    <a:pt x="7103" y="5235"/>
                                    <a:pt x="7260" y="5605"/>
                                  </a:cubicBezTo>
                                  <a:cubicBezTo>
                                    <a:pt x="7312" y="5763"/>
                                    <a:pt x="7416" y="5975"/>
                                    <a:pt x="7469" y="6133"/>
                                  </a:cubicBezTo>
                                  <a:cubicBezTo>
                                    <a:pt x="7521" y="6291"/>
                                    <a:pt x="7625" y="6503"/>
                                    <a:pt x="7677" y="6714"/>
                                  </a:cubicBezTo>
                                  <a:cubicBezTo>
                                    <a:pt x="7729" y="6925"/>
                                    <a:pt x="7834" y="7084"/>
                                    <a:pt x="7886" y="7242"/>
                                  </a:cubicBezTo>
                                  <a:cubicBezTo>
                                    <a:pt x="7938" y="7348"/>
                                    <a:pt x="7990" y="7400"/>
                                    <a:pt x="7990" y="7506"/>
                                  </a:cubicBezTo>
                                  <a:cubicBezTo>
                                    <a:pt x="8043" y="7612"/>
                                    <a:pt x="8095" y="7665"/>
                                    <a:pt x="8095" y="7770"/>
                                  </a:cubicBezTo>
                                  <a:cubicBezTo>
                                    <a:pt x="8147" y="7929"/>
                                    <a:pt x="8251" y="8087"/>
                                    <a:pt x="8356" y="8245"/>
                                  </a:cubicBezTo>
                                  <a:cubicBezTo>
                                    <a:pt x="8460" y="8404"/>
                                    <a:pt x="8512" y="8510"/>
                                    <a:pt x="8616" y="8668"/>
                                  </a:cubicBezTo>
                                  <a:cubicBezTo>
                                    <a:pt x="8721" y="8774"/>
                                    <a:pt x="8773" y="8932"/>
                                    <a:pt x="8825" y="8985"/>
                                  </a:cubicBezTo>
                                  <a:cubicBezTo>
                                    <a:pt x="8877" y="9090"/>
                                    <a:pt x="8982" y="9196"/>
                                    <a:pt x="9034" y="9249"/>
                                  </a:cubicBezTo>
                                  <a:cubicBezTo>
                                    <a:pt x="9138" y="9407"/>
                                    <a:pt x="9190" y="9460"/>
                                    <a:pt x="9190" y="9460"/>
                                  </a:cubicBezTo>
                                  <a:cubicBezTo>
                                    <a:pt x="9190" y="9460"/>
                                    <a:pt x="9086" y="9407"/>
                                    <a:pt x="8930" y="9302"/>
                                  </a:cubicBezTo>
                                  <a:cubicBezTo>
                                    <a:pt x="8825" y="9249"/>
                                    <a:pt x="8773" y="9196"/>
                                    <a:pt x="8669" y="9090"/>
                                  </a:cubicBezTo>
                                  <a:cubicBezTo>
                                    <a:pt x="8564" y="9038"/>
                                    <a:pt x="8460" y="8932"/>
                                    <a:pt x="8356" y="8826"/>
                                  </a:cubicBezTo>
                                  <a:cubicBezTo>
                                    <a:pt x="8251" y="8721"/>
                                    <a:pt x="8147" y="8562"/>
                                    <a:pt x="7990" y="8457"/>
                                  </a:cubicBezTo>
                                  <a:cubicBezTo>
                                    <a:pt x="7886" y="8298"/>
                                    <a:pt x="7782" y="8140"/>
                                    <a:pt x="7677" y="7981"/>
                                  </a:cubicBezTo>
                                  <a:cubicBezTo>
                                    <a:pt x="7573" y="7823"/>
                                    <a:pt x="7469" y="7612"/>
                                    <a:pt x="7364" y="7453"/>
                                  </a:cubicBezTo>
                                  <a:cubicBezTo>
                                    <a:pt x="7312" y="7295"/>
                                    <a:pt x="7208" y="7084"/>
                                    <a:pt x="7103" y="6872"/>
                                  </a:cubicBezTo>
                                  <a:close/>
                                  <a:moveTo>
                                    <a:pt x="5486" y="21554"/>
                                  </a:moveTo>
                                  <a:lnTo>
                                    <a:pt x="15712" y="21554"/>
                                  </a:lnTo>
                                  <a:lnTo>
                                    <a:pt x="15712" y="16959"/>
                                  </a:lnTo>
                                  <a:lnTo>
                                    <a:pt x="5486" y="16959"/>
                                  </a:lnTo>
                                  <a:lnTo>
                                    <a:pt x="5486" y="21554"/>
                                  </a:lnTo>
                                  <a:close/>
                                  <a:moveTo>
                                    <a:pt x="7469" y="18174"/>
                                  </a:moveTo>
                                  <a:lnTo>
                                    <a:pt x="13729" y="18174"/>
                                  </a:lnTo>
                                  <a:lnTo>
                                    <a:pt x="13729" y="20392"/>
                                  </a:lnTo>
                                  <a:lnTo>
                                    <a:pt x="7469" y="20392"/>
                                  </a:lnTo>
                                  <a:lnTo>
                                    <a:pt x="7469" y="18174"/>
                                  </a:lnTo>
                                  <a:close/>
                                  <a:moveTo>
                                    <a:pt x="20721" y="1274"/>
                                  </a:moveTo>
                                  <a:cubicBezTo>
                                    <a:pt x="20199" y="482"/>
                                    <a:pt x="19469" y="60"/>
                                    <a:pt x="18686" y="7"/>
                                  </a:cubicBezTo>
                                  <a:cubicBezTo>
                                    <a:pt x="17955" y="-46"/>
                                    <a:pt x="17277" y="218"/>
                                    <a:pt x="16651" y="535"/>
                                  </a:cubicBezTo>
                                  <a:cubicBezTo>
                                    <a:pt x="16651" y="799"/>
                                    <a:pt x="16651" y="1169"/>
                                    <a:pt x="16599" y="1644"/>
                                  </a:cubicBezTo>
                                  <a:cubicBezTo>
                                    <a:pt x="17173" y="1221"/>
                                    <a:pt x="17955" y="852"/>
                                    <a:pt x="18634" y="905"/>
                                  </a:cubicBezTo>
                                  <a:cubicBezTo>
                                    <a:pt x="19156" y="957"/>
                                    <a:pt x="19625" y="1221"/>
                                    <a:pt x="19990" y="1802"/>
                                  </a:cubicBezTo>
                                  <a:cubicBezTo>
                                    <a:pt x="20564" y="2647"/>
                                    <a:pt x="20251" y="3756"/>
                                    <a:pt x="19834" y="4549"/>
                                  </a:cubicBezTo>
                                  <a:cubicBezTo>
                                    <a:pt x="18842" y="6450"/>
                                    <a:pt x="16599" y="8245"/>
                                    <a:pt x="14721" y="8826"/>
                                  </a:cubicBezTo>
                                  <a:cubicBezTo>
                                    <a:pt x="14460" y="9249"/>
                                    <a:pt x="14199" y="9619"/>
                                    <a:pt x="13886" y="9935"/>
                                  </a:cubicBezTo>
                                  <a:cubicBezTo>
                                    <a:pt x="16234" y="9777"/>
                                    <a:pt x="19312" y="7506"/>
                                    <a:pt x="20616" y="4971"/>
                                  </a:cubicBezTo>
                                  <a:cubicBezTo>
                                    <a:pt x="21399" y="3598"/>
                                    <a:pt x="21399" y="2278"/>
                                    <a:pt x="20721" y="127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8" name="Bílý kruh – vlevo nahoře">
                          <a:extLst>
                            <a:ext uri="{FF2B5EF4-FFF2-40B4-BE49-F238E27FC236}">
                              <a16:creationId xmlns:a16="http://schemas.microsoft.com/office/drawing/2014/main" id="{323B9C6B-8E75-4F72-9155-9AAE27A7784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765300" y="2"/>
                            <a:ext cx="1733550" cy="1123950"/>
                          </a:xfrm>
                          <a:custGeom>
                            <a:avLst/>
                            <a:gdLst>
                              <a:gd name="T0" fmla="*/ 1086 w 1092"/>
                              <a:gd name="T1" fmla="*/ 74 h 708"/>
                              <a:gd name="T2" fmla="*/ 1072 w 1092"/>
                              <a:gd name="T3" fmla="*/ 16 h 708"/>
                              <a:gd name="T4" fmla="*/ 24 w 1092"/>
                              <a:gd name="T5" fmla="*/ 0 h 708"/>
                              <a:gd name="T6" fmla="*/ 12 w 1092"/>
                              <a:gd name="T7" fmla="*/ 44 h 708"/>
                              <a:gd name="T8" fmla="*/ 4 w 1092"/>
                              <a:gd name="T9" fmla="*/ 102 h 708"/>
                              <a:gd name="T10" fmla="*/ 0 w 1092"/>
                              <a:gd name="T11" fmla="*/ 162 h 708"/>
                              <a:gd name="T12" fmla="*/ 4 w 1092"/>
                              <a:gd name="T13" fmla="*/ 220 h 708"/>
                              <a:gd name="T14" fmla="*/ 12 w 1092"/>
                              <a:gd name="T15" fmla="*/ 278 h 708"/>
                              <a:gd name="T16" fmla="*/ 28 w 1092"/>
                              <a:gd name="T17" fmla="*/ 334 h 708"/>
                              <a:gd name="T18" fmla="*/ 48 w 1092"/>
                              <a:gd name="T19" fmla="*/ 388 h 708"/>
                              <a:gd name="T20" fmla="*/ 74 w 1092"/>
                              <a:gd name="T21" fmla="*/ 438 h 708"/>
                              <a:gd name="T22" fmla="*/ 106 w 1092"/>
                              <a:gd name="T23" fmla="*/ 484 h 708"/>
                              <a:gd name="T24" fmla="*/ 140 w 1092"/>
                              <a:gd name="T25" fmla="*/ 528 h 708"/>
                              <a:gd name="T26" fmla="*/ 180 w 1092"/>
                              <a:gd name="T27" fmla="*/ 568 h 708"/>
                              <a:gd name="T28" fmla="*/ 224 w 1092"/>
                              <a:gd name="T29" fmla="*/ 602 h 708"/>
                              <a:gd name="T30" fmla="*/ 270 w 1092"/>
                              <a:gd name="T31" fmla="*/ 634 h 708"/>
                              <a:gd name="T32" fmla="*/ 320 w 1092"/>
                              <a:gd name="T33" fmla="*/ 660 h 708"/>
                              <a:gd name="T34" fmla="*/ 374 w 1092"/>
                              <a:gd name="T35" fmla="*/ 680 h 708"/>
                              <a:gd name="T36" fmla="*/ 428 w 1092"/>
                              <a:gd name="T37" fmla="*/ 696 h 708"/>
                              <a:gd name="T38" fmla="*/ 486 w 1092"/>
                              <a:gd name="T39" fmla="*/ 706 h 708"/>
                              <a:gd name="T40" fmla="*/ 546 w 1092"/>
                              <a:gd name="T41" fmla="*/ 708 h 708"/>
                              <a:gd name="T42" fmla="*/ 606 w 1092"/>
                              <a:gd name="T43" fmla="*/ 706 h 708"/>
                              <a:gd name="T44" fmla="*/ 664 w 1092"/>
                              <a:gd name="T45" fmla="*/ 696 h 708"/>
                              <a:gd name="T46" fmla="*/ 718 w 1092"/>
                              <a:gd name="T47" fmla="*/ 680 h 708"/>
                              <a:gd name="T48" fmla="*/ 772 w 1092"/>
                              <a:gd name="T49" fmla="*/ 660 h 708"/>
                              <a:gd name="T50" fmla="*/ 822 w 1092"/>
                              <a:gd name="T51" fmla="*/ 634 h 708"/>
                              <a:gd name="T52" fmla="*/ 868 w 1092"/>
                              <a:gd name="T53" fmla="*/ 602 h 708"/>
                              <a:gd name="T54" fmla="*/ 912 w 1092"/>
                              <a:gd name="T55" fmla="*/ 568 h 708"/>
                              <a:gd name="T56" fmla="*/ 952 w 1092"/>
                              <a:gd name="T57" fmla="*/ 528 h 708"/>
                              <a:gd name="T58" fmla="*/ 986 w 1092"/>
                              <a:gd name="T59" fmla="*/ 484 h 708"/>
                              <a:gd name="T60" fmla="*/ 1018 w 1092"/>
                              <a:gd name="T61" fmla="*/ 438 h 708"/>
                              <a:gd name="T62" fmla="*/ 1044 w 1092"/>
                              <a:gd name="T63" fmla="*/ 388 h 708"/>
                              <a:gd name="T64" fmla="*/ 1064 w 1092"/>
                              <a:gd name="T65" fmla="*/ 334 h 708"/>
                              <a:gd name="T66" fmla="*/ 1080 w 1092"/>
                              <a:gd name="T67" fmla="*/ 278 h 708"/>
                              <a:gd name="T68" fmla="*/ 1090 w 1092"/>
                              <a:gd name="T69" fmla="*/ 220 h 708"/>
                              <a:gd name="T70" fmla="*/ 1092 w 1092"/>
                              <a:gd name="T71" fmla="*/ 162 h 708"/>
                              <a:gd name="T72" fmla="*/ 1090 w 1092"/>
                              <a:gd name="T73" fmla="*/ 102 h 7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092" h="708">
                                <a:moveTo>
                                  <a:pt x="1090" y="102"/>
                                </a:moveTo>
                                <a:lnTo>
                                  <a:pt x="1086" y="74"/>
                                </a:lnTo>
                                <a:lnTo>
                                  <a:pt x="1080" y="44"/>
                                </a:lnTo>
                                <a:lnTo>
                                  <a:pt x="1072" y="16"/>
                                </a:lnTo>
                                <a:lnTo>
                                  <a:pt x="1068" y="0"/>
                                </a:lnTo>
                                <a:lnTo>
                                  <a:pt x="24" y="0"/>
                                </a:lnTo>
                                <a:lnTo>
                                  <a:pt x="20" y="16"/>
                                </a:lnTo>
                                <a:lnTo>
                                  <a:pt x="12" y="44"/>
                                </a:lnTo>
                                <a:lnTo>
                                  <a:pt x="6" y="74"/>
                                </a:lnTo>
                                <a:lnTo>
                                  <a:pt x="4" y="102"/>
                                </a:lnTo>
                                <a:lnTo>
                                  <a:pt x="0" y="132"/>
                                </a:lnTo>
                                <a:lnTo>
                                  <a:pt x="0" y="162"/>
                                </a:lnTo>
                                <a:lnTo>
                                  <a:pt x="0" y="192"/>
                                </a:lnTo>
                                <a:lnTo>
                                  <a:pt x="4" y="220"/>
                                </a:lnTo>
                                <a:lnTo>
                                  <a:pt x="6" y="250"/>
                                </a:lnTo>
                                <a:lnTo>
                                  <a:pt x="12" y="278"/>
                                </a:lnTo>
                                <a:lnTo>
                                  <a:pt x="20" y="306"/>
                                </a:lnTo>
                                <a:lnTo>
                                  <a:pt x="28" y="334"/>
                                </a:lnTo>
                                <a:lnTo>
                                  <a:pt x="38" y="362"/>
                                </a:lnTo>
                                <a:lnTo>
                                  <a:pt x="48" y="388"/>
                                </a:lnTo>
                                <a:lnTo>
                                  <a:pt x="60" y="412"/>
                                </a:lnTo>
                                <a:lnTo>
                                  <a:pt x="74" y="438"/>
                                </a:lnTo>
                                <a:lnTo>
                                  <a:pt x="90" y="462"/>
                                </a:lnTo>
                                <a:lnTo>
                                  <a:pt x="106" y="484"/>
                                </a:lnTo>
                                <a:lnTo>
                                  <a:pt x="122" y="506"/>
                                </a:lnTo>
                                <a:lnTo>
                                  <a:pt x="140" y="528"/>
                                </a:lnTo>
                                <a:lnTo>
                                  <a:pt x="160" y="548"/>
                                </a:lnTo>
                                <a:lnTo>
                                  <a:pt x="180" y="568"/>
                                </a:lnTo>
                                <a:lnTo>
                                  <a:pt x="202" y="586"/>
                                </a:lnTo>
                                <a:lnTo>
                                  <a:pt x="224" y="602"/>
                                </a:lnTo>
                                <a:lnTo>
                                  <a:pt x="246" y="618"/>
                                </a:lnTo>
                                <a:lnTo>
                                  <a:pt x="270" y="634"/>
                                </a:lnTo>
                                <a:lnTo>
                                  <a:pt x="294" y="648"/>
                                </a:lnTo>
                                <a:lnTo>
                                  <a:pt x="320" y="660"/>
                                </a:lnTo>
                                <a:lnTo>
                                  <a:pt x="346" y="670"/>
                                </a:lnTo>
                                <a:lnTo>
                                  <a:pt x="374" y="680"/>
                                </a:lnTo>
                                <a:lnTo>
                                  <a:pt x="400" y="688"/>
                                </a:lnTo>
                                <a:lnTo>
                                  <a:pt x="428" y="696"/>
                                </a:lnTo>
                                <a:lnTo>
                                  <a:pt x="458" y="702"/>
                                </a:lnTo>
                                <a:lnTo>
                                  <a:pt x="486" y="706"/>
                                </a:lnTo>
                                <a:lnTo>
                                  <a:pt x="516" y="708"/>
                                </a:lnTo>
                                <a:lnTo>
                                  <a:pt x="546" y="708"/>
                                </a:lnTo>
                                <a:lnTo>
                                  <a:pt x="576" y="708"/>
                                </a:lnTo>
                                <a:lnTo>
                                  <a:pt x="606" y="706"/>
                                </a:lnTo>
                                <a:lnTo>
                                  <a:pt x="634" y="702"/>
                                </a:lnTo>
                                <a:lnTo>
                                  <a:pt x="664" y="696"/>
                                </a:lnTo>
                                <a:lnTo>
                                  <a:pt x="692" y="688"/>
                                </a:lnTo>
                                <a:lnTo>
                                  <a:pt x="718" y="680"/>
                                </a:lnTo>
                                <a:lnTo>
                                  <a:pt x="746" y="670"/>
                                </a:lnTo>
                                <a:lnTo>
                                  <a:pt x="772" y="660"/>
                                </a:lnTo>
                                <a:lnTo>
                                  <a:pt x="798" y="648"/>
                                </a:lnTo>
                                <a:lnTo>
                                  <a:pt x="822" y="634"/>
                                </a:lnTo>
                                <a:lnTo>
                                  <a:pt x="846" y="618"/>
                                </a:lnTo>
                                <a:lnTo>
                                  <a:pt x="868" y="602"/>
                                </a:lnTo>
                                <a:lnTo>
                                  <a:pt x="890" y="586"/>
                                </a:lnTo>
                                <a:lnTo>
                                  <a:pt x="912" y="568"/>
                                </a:lnTo>
                                <a:lnTo>
                                  <a:pt x="932" y="548"/>
                                </a:lnTo>
                                <a:lnTo>
                                  <a:pt x="952" y="528"/>
                                </a:lnTo>
                                <a:lnTo>
                                  <a:pt x="970" y="506"/>
                                </a:lnTo>
                                <a:lnTo>
                                  <a:pt x="986" y="484"/>
                                </a:lnTo>
                                <a:lnTo>
                                  <a:pt x="1002" y="462"/>
                                </a:lnTo>
                                <a:lnTo>
                                  <a:pt x="1018" y="438"/>
                                </a:lnTo>
                                <a:lnTo>
                                  <a:pt x="1032" y="412"/>
                                </a:lnTo>
                                <a:lnTo>
                                  <a:pt x="1044" y="388"/>
                                </a:lnTo>
                                <a:lnTo>
                                  <a:pt x="1054" y="362"/>
                                </a:lnTo>
                                <a:lnTo>
                                  <a:pt x="1064" y="334"/>
                                </a:lnTo>
                                <a:lnTo>
                                  <a:pt x="1072" y="306"/>
                                </a:lnTo>
                                <a:lnTo>
                                  <a:pt x="1080" y="278"/>
                                </a:lnTo>
                                <a:lnTo>
                                  <a:pt x="1086" y="250"/>
                                </a:lnTo>
                                <a:lnTo>
                                  <a:pt x="1090" y="220"/>
                                </a:lnTo>
                                <a:lnTo>
                                  <a:pt x="1092" y="192"/>
                                </a:lnTo>
                                <a:lnTo>
                                  <a:pt x="1092" y="162"/>
                                </a:lnTo>
                                <a:lnTo>
                                  <a:pt x="1092" y="132"/>
                                </a:lnTo>
                                <a:lnTo>
                                  <a:pt x="1090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Bílý kruh – vpravo">
                          <a:extLst>
                            <a:ext uri="{FF2B5EF4-FFF2-40B4-BE49-F238E27FC236}">
                              <a16:creationId xmlns:a16="http://schemas.microsoft.com/office/drawing/2014/main" id="{B0861F03-1BB7-47F1-AA42-0F2EC0C6502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8491764" y="1225552"/>
                            <a:ext cx="1123950" cy="1712913"/>
                          </a:xfrm>
                          <a:custGeom>
                            <a:avLst/>
                            <a:gdLst>
                              <a:gd name="T0" fmla="*/ 538 w 708"/>
                              <a:gd name="T1" fmla="*/ 0 h 1079"/>
                              <a:gd name="T2" fmla="*/ 484 w 708"/>
                              <a:gd name="T3" fmla="*/ 4 h 1079"/>
                              <a:gd name="T4" fmla="*/ 430 w 708"/>
                              <a:gd name="T5" fmla="*/ 12 h 1079"/>
                              <a:gd name="T6" fmla="*/ 378 w 708"/>
                              <a:gd name="T7" fmla="*/ 24 h 1079"/>
                              <a:gd name="T8" fmla="*/ 328 w 708"/>
                              <a:gd name="T9" fmla="*/ 44 h 1079"/>
                              <a:gd name="T10" fmla="*/ 282 w 708"/>
                              <a:gd name="T11" fmla="*/ 66 h 1079"/>
                              <a:gd name="T12" fmla="*/ 236 w 708"/>
                              <a:gd name="T13" fmla="*/ 92 h 1079"/>
                              <a:gd name="T14" fmla="*/ 196 w 708"/>
                              <a:gd name="T15" fmla="*/ 124 h 1079"/>
                              <a:gd name="T16" fmla="*/ 158 w 708"/>
                              <a:gd name="T17" fmla="*/ 158 h 1079"/>
                              <a:gd name="T18" fmla="*/ 122 w 708"/>
                              <a:gd name="T19" fmla="*/ 198 h 1079"/>
                              <a:gd name="T20" fmla="*/ 92 w 708"/>
                              <a:gd name="T21" fmla="*/ 238 h 1079"/>
                              <a:gd name="T22" fmla="*/ 64 w 708"/>
                              <a:gd name="T23" fmla="*/ 284 h 1079"/>
                              <a:gd name="T24" fmla="*/ 42 w 708"/>
                              <a:gd name="T25" fmla="*/ 330 h 1079"/>
                              <a:gd name="T26" fmla="*/ 24 w 708"/>
                              <a:gd name="T27" fmla="*/ 380 h 1079"/>
                              <a:gd name="T28" fmla="*/ 10 w 708"/>
                              <a:gd name="T29" fmla="*/ 431 h 1079"/>
                              <a:gd name="T30" fmla="*/ 2 w 708"/>
                              <a:gd name="T31" fmla="*/ 485 h 1079"/>
                              <a:gd name="T32" fmla="*/ 0 w 708"/>
                              <a:gd name="T33" fmla="*/ 539 h 1079"/>
                              <a:gd name="T34" fmla="*/ 0 w 708"/>
                              <a:gd name="T35" fmla="*/ 567 h 1079"/>
                              <a:gd name="T36" fmla="*/ 6 w 708"/>
                              <a:gd name="T37" fmla="*/ 621 h 1079"/>
                              <a:gd name="T38" fmla="*/ 16 w 708"/>
                              <a:gd name="T39" fmla="*/ 675 h 1079"/>
                              <a:gd name="T40" fmla="*/ 32 w 708"/>
                              <a:gd name="T41" fmla="*/ 725 h 1079"/>
                              <a:gd name="T42" fmla="*/ 52 w 708"/>
                              <a:gd name="T43" fmla="*/ 773 h 1079"/>
                              <a:gd name="T44" fmla="*/ 78 w 708"/>
                              <a:gd name="T45" fmla="*/ 819 h 1079"/>
                              <a:gd name="T46" fmla="*/ 106 w 708"/>
                              <a:gd name="T47" fmla="*/ 861 h 1079"/>
                              <a:gd name="T48" fmla="*/ 140 w 708"/>
                              <a:gd name="T49" fmla="*/ 901 h 1079"/>
                              <a:gd name="T50" fmla="*/ 176 w 708"/>
                              <a:gd name="T51" fmla="*/ 939 h 1079"/>
                              <a:gd name="T52" fmla="*/ 216 w 708"/>
                              <a:gd name="T53" fmla="*/ 971 h 1079"/>
                              <a:gd name="T54" fmla="*/ 258 w 708"/>
                              <a:gd name="T55" fmla="*/ 1001 h 1079"/>
                              <a:gd name="T56" fmla="*/ 304 w 708"/>
                              <a:gd name="T57" fmla="*/ 1025 h 1079"/>
                              <a:gd name="T58" fmla="*/ 354 w 708"/>
                              <a:gd name="T59" fmla="*/ 1045 h 1079"/>
                              <a:gd name="T60" fmla="*/ 404 w 708"/>
                              <a:gd name="T61" fmla="*/ 1061 h 1079"/>
                              <a:gd name="T62" fmla="*/ 456 w 708"/>
                              <a:gd name="T63" fmla="*/ 1073 h 1079"/>
                              <a:gd name="T64" fmla="*/ 510 w 708"/>
                              <a:gd name="T65" fmla="*/ 1079 h 1079"/>
                              <a:gd name="T66" fmla="*/ 538 w 708"/>
                              <a:gd name="T67" fmla="*/ 1079 h 1079"/>
                              <a:gd name="T68" fmla="*/ 626 w 708"/>
                              <a:gd name="T69" fmla="*/ 1071 h 1079"/>
                              <a:gd name="T70" fmla="*/ 708 w 708"/>
                              <a:gd name="T71" fmla="*/ 1051 h 1079"/>
                              <a:gd name="T72" fmla="*/ 708 w 708"/>
                              <a:gd name="T73" fmla="*/ 28 h 1079"/>
                              <a:gd name="T74" fmla="*/ 626 w 708"/>
                              <a:gd name="T75" fmla="*/ 8 h 1079"/>
                              <a:gd name="T76" fmla="*/ 538 w 708"/>
                              <a:gd name="T77" fmla="*/ 0 h 10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08" h="1079">
                                <a:moveTo>
                                  <a:pt x="538" y="0"/>
                                </a:moveTo>
                                <a:lnTo>
                                  <a:pt x="538" y="0"/>
                                </a:lnTo>
                                <a:lnTo>
                                  <a:pt x="510" y="2"/>
                                </a:lnTo>
                                <a:lnTo>
                                  <a:pt x="484" y="4"/>
                                </a:lnTo>
                                <a:lnTo>
                                  <a:pt x="456" y="6"/>
                                </a:lnTo>
                                <a:lnTo>
                                  <a:pt x="430" y="12"/>
                                </a:lnTo>
                                <a:lnTo>
                                  <a:pt x="404" y="18"/>
                                </a:lnTo>
                                <a:lnTo>
                                  <a:pt x="378" y="24"/>
                                </a:lnTo>
                                <a:lnTo>
                                  <a:pt x="354" y="34"/>
                                </a:lnTo>
                                <a:lnTo>
                                  <a:pt x="328" y="44"/>
                                </a:lnTo>
                                <a:lnTo>
                                  <a:pt x="304" y="54"/>
                                </a:lnTo>
                                <a:lnTo>
                                  <a:pt x="282" y="66"/>
                                </a:lnTo>
                                <a:lnTo>
                                  <a:pt x="258" y="78"/>
                                </a:lnTo>
                                <a:lnTo>
                                  <a:pt x="236" y="92"/>
                                </a:lnTo>
                                <a:lnTo>
                                  <a:pt x="216" y="108"/>
                                </a:lnTo>
                                <a:lnTo>
                                  <a:pt x="196" y="124"/>
                                </a:lnTo>
                                <a:lnTo>
                                  <a:pt x="176" y="140"/>
                                </a:lnTo>
                                <a:lnTo>
                                  <a:pt x="158" y="158"/>
                                </a:lnTo>
                                <a:lnTo>
                                  <a:pt x="140" y="178"/>
                                </a:lnTo>
                                <a:lnTo>
                                  <a:pt x="122" y="198"/>
                                </a:lnTo>
                                <a:lnTo>
                                  <a:pt x="106" y="218"/>
                                </a:lnTo>
                                <a:lnTo>
                                  <a:pt x="92" y="238"/>
                                </a:lnTo>
                                <a:lnTo>
                                  <a:pt x="78" y="260"/>
                                </a:lnTo>
                                <a:lnTo>
                                  <a:pt x="64" y="284"/>
                                </a:lnTo>
                                <a:lnTo>
                                  <a:pt x="52" y="306"/>
                                </a:lnTo>
                                <a:lnTo>
                                  <a:pt x="42" y="330"/>
                                </a:lnTo>
                                <a:lnTo>
                                  <a:pt x="32" y="354"/>
                                </a:lnTo>
                                <a:lnTo>
                                  <a:pt x="24" y="380"/>
                                </a:lnTo>
                                <a:lnTo>
                                  <a:pt x="16" y="405"/>
                                </a:lnTo>
                                <a:lnTo>
                                  <a:pt x="10" y="431"/>
                                </a:lnTo>
                                <a:lnTo>
                                  <a:pt x="6" y="457"/>
                                </a:lnTo>
                                <a:lnTo>
                                  <a:pt x="2" y="485"/>
                                </a:lnTo>
                                <a:lnTo>
                                  <a:pt x="0" y="511"/>
                                </a:lnTo>
                                <a:lnTo>
                                  <a:pt x="0" y="539"/>
                                </a:lnTo>
                                <a:lnTo>
                                  <a:pt x="0" y="539"/>
                                </a:lnTo>
                                <a:lnTo>
                                  <a:pt x="0" y="567"/>
                                </a:lnTo>
                                <a:lnTo>
                                  <a:pt x="2" y="595"/>
                                </a:lnTo>
                                <a:lnTo>
                                  <a:pt x="6" y="621"/>
                                </a:lnTo>
                                <a:lnTo>
                                  <a:pt x="10" y="647"/>
                                </a:lnTo>
                                <a:lnTo>
                                  <a:pt x="16" y="675"/>
                                </a:lnTo>
                                <a:lnTo>
                                  <a:pt x="24" y="699"/>
                                </a:lnTo>
                                <a:lnTo>
                                  <a:pt x="32" y="725"/>
                                </a:lnTo>
                                <a:lnTo>
                                  <a:pt x="42" y="749"/>
                                </a:lnTo>
                                <a:lnTo>
                                  <a:pt x="52" y="773"/>
                                </a:lnTo>
                                <a:lnTo>
                                  <a:pt x="64" y="797"/>
                                </a:lnTo>
                                <a:lnTo>
                                  <a:pt x="78" y="819"/>
                                </a:lnTo>
                                <a:lnTo>
                                  <a:pt x="92" y="841"/>
                                </a:lnTo>
                                <a:lnTo>
                                  <a:pt x="106" y="861"/>
                                </a:lnTo>
                                <a:lnTo>
                                  <a:pt x="122" y="883"/>
                                </a:lnTo>
                                <a:lnTo>
                                  <a:pt x="140" y="901"/>
                                </a:lnTo>
                                <a:lnTo>
                                  <a:pt x="158" y="921"/>
                                </a:lnTo>
                                <a:lnTo>
                                  <a:pt x="176" y="939"/>
                                </a:lnTo>
                                <a:lnTo>
                                  <a:pt x="196" y="955"/>
                                </a:lnTo>
                                <a:lnTo>
                                  <a:pt x="216" y="971"/>
                                </a:lnTo>
                                <a:lnTo>
                                  <a:pt x="236" y="987"/>
                                </a:lnTo>
                                <a:lnTo>
                                  <a:pt x="258" y="1001"/>
                                </a:lnTo>
                                <a:lnTo>
                                  <a:pt x="282" y="1013"/>
                                </a:lnTo>
                                <a:lnTo>
                                  <a:pt x="304" y="1025"/>
                                </a:lnTo>
                                <a:lnTo>
                                  <a:pt x="328" y="1037"/>
                                </a:lnTo>
                                <a:lnTo>
                                  <a:pt x="354" y="1045"/>
                                </a:lnTo>
                                <a:lnTo>
                                  <a:pt x="378" y="1055"/>
                                </a:lnTo>
                                <a:lnTo>
                                  <a:pt x="404" y="1061"/>
                                </a:lnTo>
                                <a:lnTo>
                                  <a:pt x="430" y="1067"/>
                                </a:lnTo>
                                <a:lnTo>
                                  <a:pt x="456" y="1073"/>
                                </a:lnTo>
                                <a:lnTo>
                                  <a:pt x="484" y="1075"/>
                                </a:lnTo>
                                <a:lnTo>
                                  <a:pt x="510" y="1079"/>
                                </a:lnTo>
                                <a:lnTo>
                                  <a:pt x="538" y="1079"/>
                                </a:lnTo>
                                <a:lnTo>
                                  <a:pt x="538" y="1079"/>
                                </a:lnTo>
                                <a:lnTo>
                                  <a:pt x="582" y="1077"/>
                                </a:lnTo>
                                <a:lnTo>
                                  <a:pt x="626" y="1071"/>
                                </a:lnTo>
                                <a:lnTo>
                                  <a:pt x="668" y="1063"/>
                                </a:lnTo>
                                <a:lnTo>
                                  <a:pt x="708" y="1051"/>
                                </a:lnTo>
                                <a:lnTo>
                                  <a:pt x="708" y="28"/>
                                </a:lnTo>
                                <a:lnTo>
                                  <a:pt x="708" y="28"/>
                                </a:lnTo>
                                <a:lnTo>
                                  <a:pt x="668" y="16"/>
                                </a:lnTo>
                                <a:lnTo>
                                  <a:pt x="626" y="8"/>
                                </a:lnTo>
                                <a:lnTo>
                                  <a:pt x="582" y="2"/>
                                </a:lnTo>
                                <a:lnTo>
                                  <a:pt x="538" y="0"/>
                                </a:lnTo>
                                <a:lnTo>
                                  <a:pt x="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Bílý kruh – vlevo">
                          <a:extLst>
                            <a:ext uri="{FF2B5EF4-FFF2-40B4-BE49-F238E27FC236}">
                              <a16:creationId xmlns:a16="http://schemas.microsoft.com/office/drawing/2014/main" id="{392EAC6D-275A-44D6-87A5-399CABFA436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4094165"/>
                            <a:ext cx="1066800" cy="1712913"/>
                          </a:xfrm>
                          <a:custGeom>
                            <a:avLst/>
                            <a:gdLst>
                              <a:gd name="T0" fmla="*/ 132 w 672"/>
                              <a:gd name="T1" fmla="*/ 0 h 1079"/>
                              <a:gd name="T2" fmla="*/ 66 w 672"/>
                              <a:gd name="T3" fmla="*/ 4 h 1079"/>
                              <a:gd name="T4" fmla="*/ 0 w 672"/>
                              <a:gd name="T5" fmla="*/ 16 h 1079"/>
                              <a:gd name="T6" fmla="*/ 0 w 672"/>
                              <a:gd name="T7" fmla="*/ 1061 h 1079"/>
                              <a:gd name="T8" fmla="*/ 66 w 672"/>
                              <a:gd name="T9" fmla="*/ 1075 h 1079"/>
                              <a:gd name="T10" fmla="*/ 132 w 672"/>
                              <a:gd name="T11" fmla="*/ 1079 h 1079"/>
                              <a:gd name="T12" fmla="*/ 160 w 672"/>
                              <a:gd name="T13" fmla="*/ 1077 h 1079"/>
                              <a:gd name="T14" fmla="*/ 216 w 672"/>
                              <a:gd name="T15" fmla="*/ 1073 h 1079"/>
                              <a:gd name="T16" fmla="*/ 268 w 672"/>
                              <a:gd name="T17" fmla="*/ 1061 h 1079"/>
                              <a:gd name="T18" fmla="*/ 318 w 672"/>
                              <a:gd name="T19" fmla="*/ 1045 h 1079"/>
                              <a:gd name="T20" fmla="*/ 366 w 672"/>
                              <a:gd name="T21" fmla="*/ 1025 h 1079"/>
                              <a:gd name="T22" fmla="*/ 412 w 672"/>
                              <a:gd name="T23" fmla="*/ 1001 h 1079"/>
                              <a:gd name="T24" fmla="*/ 456 w 672"/>
                              <a:gd name="T25" fmla="*/ 971 h 1079"/>
                              <a:gd name="T26" fmla="*/ 496 w 672"/>
                              <a:gd name="T27" fmla="*/ 939 h 1079"/>
                              <a:gd name="T28" fmla="*/ 532 w 672"/>
                              <a:gd name="T29" fmla="*/ 901 h 1079"/>
                              <a:gd name="T30" fmla="*/ 566 w 672"/>
                              <a:gd name="T31" fmla="*/ 862 h 1079"/>
                              <a:gd name="T32" fmla="*/ 594 w 672"/>
                              <a:gd name="T33" fmla="*/ 820 h 1079"/>
                              <a:gd name="T34" fmla="*/ 620 w 672"/>
                              <a:gd name="T35" fmla="*/ 774 h 1079"/>
                              <a:gd name="T36" fmla="*/ 640 w 672"/>
                              <a:gd name="T37" fmla="*/ 726 h 1079"/>
                              <a:gd name="T38" fmla="*/ 656 w 672"/>
                              <a:gd name="T39" fmla="*/ 674 h 1079"/>
                              <a:gd name="T40" fmla="*/ 666 w 672"/>
                              <a:gd name="T41" fmla="*/ 622 h 1079"/>
                              <a:gd name="T42" fmla="*/ 672 w 672"/>
                              <a:gd name="T43" fmla="*/ 568 h 1079"/>
                              <a:gd name="T44" fmla="*/ 672 w 672"/>
                              <a:gd name="T45" fmla="*/ 540 h 1079"/>
                              <a:gd name="T46" fmla="*/ 670 w 672"/>
                              <a:gd name="T47" fmla="*/ 484 h 1079"/>
                              <a:gd name="T48" fmla="*/ 662 w 672"/>
                              <a:gd name="T49" fmla="*/ 430 h 1079"/>
                              <a:gd name="T50" fmla="*/ 648 w 672"/>
                              <a:gd name="T51" fmla="*/ 378 h 1079"/>
                              <a:gd name="T52" fmla="*/ 630 w 672"/>
                              <a:gd name="T53" fmla="*/ 330 h 1079"/>
                              <a:gd name="T54" fmla="*/ 608 w 672"/>
                              <a:gd name="T55" fmla="*/ 282 h 1079"/>
                              <a:gd name="T56" fmla="*/ 580 w 672"/>
                              <a:gd name="T57" fmla="*/ 238 h 1079"/>
                              <a:gd name="T58" fmla="*/ 550 w 672"/>
                              <a:gd name="T59" fmla="*/ 196 h 1079"/>
                              <a:gd name="T60" fmla="*/ 514 w 672"/>
                              <a:gd name="T61" fmla="*/ 158 h 1079"/>
                              <a:gd name="T62" fmla="*/ 476 w 672"/>
                              <a:gd name="T63" fmla="*/ 122 h 1079"/>
                              <a:gd name="T64" fmla="*/ 434 w 672"/>
                              <a:gd name="T65" fmla="*/ 92 h 1079"/>
                              <a:gd name="T66" fmla="*/ 390 w 672"/>
                              <a:gd name="T67" fmla="*/ 64 h 1079"/>
                              <a:gd name="T68" fmla="*/ 342 w 672"/>
                              <a:gd name="T69" fmla="*/ 42 h 1079"/>
                              <a:gd name="T70" fmla="*/ 294 w 672"/>
                              <a:gd name="T71" fmla="*/ 24 h 1079"/>
                              <a:gd name="T72" fmla="*/ 242 w 672"/>
                              <a:gd name="T73" fmla="*/ 10 h 1079"/>
                              <a:gd name="T74" fmla="*/ 188 w 672"/>
                              <a:gd name="T75" fmla="*/ 2 h 1079"/>
                              <a:gd name="T76" fmla="*/ 132 w 672"/>
                              <a:gd name="T77" fmla="*/ 0 h 10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72" h="1079">
                                <a:moveTo>
                                  <a:pt x="132" y="0"/>
                                </a:moveTo>
                                <a:lnTo>
                                  <a:pt x="132" y="0"/>
                                </a:lnTo>
                                <a:lnTo>
                                  <a:pt x="98" y="0"/>
                                </a:lnTo>
                                <a:lnTo>
                                  <a:pt x="66" y="4"/>
                                </a:lnTo>
                                <a:lnTo>
                                  <a:pt x="32" y="8"/>
                                </a:lnTo>
                                <a:lnTo>
                                  <a:pt x="0" y="16"/>
                                </a:lnTo>
                                <a:lnTo>
                                  <a:pt x="0" y="1061"/>
                                </a:lnTo>
                                <a:lnTo>
                                  <a:pt x="0" y="1061"/>
                                </a:lnTo>
                                <a:lnTo>
                                  <a:pt x="32" y="1069"/>
                                </a:lnTo>
                                <a:lnTo>
                                  <a:pt x="66" y="1075"/>
                                </a:lnTo>
                                <a:lnTo>
                                  <a:pt x="98" y="1077"/>
                                </a:lnTo>
                                <a:lnTo>
                                  <a:pt x="132" y="1079"/>
                                </a:lnTo>
                                <a:lnTo>
                                  <a:pt x="132" y="1079"/>
                                </a:lnTo>
                                <a:lnTo>
                                  <a:pt x="160" y="1077"/>
                                </a:lnTo>
                                <a:lnTo>
                                  <a:pt x="188" y="1075"/>
                                </a:lnTo>
                                <a:lnTo>
                                  <a:pt x="216" y="1073"/>
                                </a:lnTo>
                                <a:lnTo>
                                  <a:pt x="242" y="1067"/>
                                </a:lnTo>
                                <a:lnTo>
                                  <a:pt x="268" y="1061"/>
                                </a:lnTo>
                                <a:lnTo>
                                  <a:pt x="294" y="1055"/>
                                </a:lnTo>
                                <a:lnTo>
                                  <a:pt x="318" y="1045"/>
                                </a:lnTo>
                                <a:lnTo>
                                  <a:pt x="342" y="1035"/>
                                </a:lnTo>
                                <a:lnTo>
                                  <a:pt x="366" y="1025"/>
                                </a:lnTo>
                                <a:lnTo>
                                  <a:pt x="390" y="1013"/>
                                </a:lnTo>
                                <a:lnTo>
                                  <a:pt x="412" y="1001"/>
                                </a:lnTo>
                                <a:lnTo>
                                  <a:pt x="434" y="987"/>
                                </a:lnTo>
                                <a:lnTo>
                                  <a:pt x="456" y="971"/>
                                </a:lnTo>
                                <a:lnTo>
                                  <a:pt x="476" y="955"/>
                                </a:lnTo>
                                <a:lnTo>
                                  <a:pt x="496" y="939"/>
                                </a:lnTo>
                                <a:lnTo>
                                  <a:pt x="514" y="921"/>
                                </a:lnTo>
                                <a:lnTo>
                                  <a:pt x="532" y="901"/>
                                </a:lnTo>
                                <a:lnTo>
                                  <a:pt x="550" y="881"/>
                                </a:lnTo>
                                <a:lnTo>
                                  <a:pt x="566" y="862"/>
                                </a:lnTo>
                                <a:lnTo>
                                  <a:pt x="580" y="842"/>
                                </a:lnTo>
                                <a:lnTo>
                                  <a:pt x="594" y="820"/>
                                </a:lnTo>
                                <a:lnTo>
                                  <a:pt x="608" y="796"/>
                                </a:lnTo>
                                <a:lnTo>
                                  <a:pt x="620" y="774"/>
                                </a:lnTo>
                                <a:lnTo>
                                  <a:pt x="630" y="750"/>
                                </a:lnTo>
                                <a:lnTo>
                                  <a:pt x="640" y="726"/>
                                </a:lnTo>
                                <a:lnTo>
                                  <a:pt x="648" y="700"/>
                                </a:lnTo>
                                <a:lnTo>
                                  <a:pt x="656" y="674"/>
                                </a:lnTo>
                                <a:lnTo>
                                  <a:pt x="662" y="648"/>
                                </a:lnTo>
                                <a:lnTo>
                                  <a:pt x="666" y="622"/>
                                </a:lnTo>
                                <a:lnTo>
                                  <a:pt x="670" y="594"/>
                                </a:lnTo>
                                <a:lnTo>
                                  <a:pt x="672" y="568"/>
                                </a:lnTo>
                                <a:lnTo>
                                  <a:pt x="672" y="540"/>
                                </a:lnTo>
                                <a:lnTo>
                                  <a:pt x="672" y="540"/>
                                </a:lnTo>
                                <a:lnTo>
                                  <a:pt x="672" y="512"/>
                                </a:lnTo>
                                <a:lnTo>
                                  <a:pt x="670" y="484"/>
                                </a:lnTo>
                                <a:lnTo>
                                  <a:pt x="666" y="458"/>
                                </a:lnTo>
                                <a:lnTo>
                                  <a:pt x="662" y="430"/>
                                </a:lnTo>
                                <a:lnTo>
                                  <a:pt x="656" y="404"/>
                                </a:lnTo>
                                <a:lnTo>
                                  <a:pt x="648" y="378"/>
                                </a:lnTo>
                                <a:lnTo>
                                  <a:pt x="640" y="354"/>
                                </a:lnTo>
                                <a:lnTo>
                                  <a:pt x="630" y="330"/>
                                </a:lnTo>
                                <a:lnTo>
                                  <a:pt x="620" y="306"/>
                                </a:lnTo>
                                <a:lnTo>
                                  <a:pt x="608" y="282"/>
                                </a:lnTo>
                                <a:lnTo>
                                  <a:pt x="594" y="260"/>
                                </a:lnTo>
                                <a:lnTo>
                                  <a:pt x="580" y="238"/>
                                </a:lnTo>
                                <a:lnTo>
                                  <a:pt x="566" y="216"/>
                                </a:lnTo>
                                <a:lnTo>
                                  <a:pt x="550" y="196"/>
                                </a:lnTo>
                                <a:lnTo>
                                  <a:pt x="532" y="176"/>
                                </a:lnTo>
                                <a:lnTo>
                                  <a:pt x="514" y="158"/>
                                </a:lnTo>
                                <a:lnTo>
                                  <a:pt x="496" y="140"/>
                                </a:lnTo>
                                <a:lnTo>
                                  <a:pt x="476" y="122"/>
                                </a:lnTo>
                                <a:lnTo>
                                  <a:pt x="456" y="106"/>
                                </a:lnTo>
                                <a:lnTo>
                                  <a:pt x="434" y="92"/>
                                </a:lnTo>
                                <a:lnTo>
                                  <a:pt x="412" y="78"/>
                                </a:lnTo>
                                <a:lnTo>
                                  <a:pt x="390" y="64"/>
                                </a:lnTo>
                                <a:lnTo>
                                  <a:pt x="366" y="52"/>
                                </a:lnTo>
                                <a:lnTo>
                                  <a:pt x="342" y="42"/>
                                </a:lnTo>
                                <a:lnTo>
                                  <a:pt x="318" y="32"/>
                                </a:lnTo>
                                <a:lnTo>
                                  <a:pt x="294" y="24"/>
                                </a:lnTo>
                                <a:lnTo>
                                  <a:pt x="268" y="16"/>
                                </a:lnTo>
                                <a:lnTo>
                                  <a:pt x="242" y="10"/>
                                </a:lnTo>
                                <a:lnTo>
                                  <a:pt x="216" y="6"/>
                                </a:lnTo>
                                <a:lnTo>
                                  <a:pt x="188" y="2"/>
                                </a:lnTo>
                                <a:lnTo>
                                  <a:pt x="160" y="0"/>
                                </a:lnTo>
                                <a:lnTo>
                                  <a:pt x="132" y="0"/>
                                </a:lnTo>
                                <a:lnTo>
                                  <a:pt x="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Bílý kruh – vpravo dole">
                          <a:extLst>
                            <a:ext uri="{FF2B5EF4-FFF2-40B4-BE49-F238E27FC236}">
                              <a16:creationId xmlns:a16="http://schemas.microsoft.com/office/drawing/2014/main" id="{9FD417F0-B0D7-4452-863C-7315C391CF8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381750" y="6088291"/>
                            <a:ext cx="1714500" cy="1238250"/>
                          </a:xfrm>
                          <a:custGeom>
                            <a:avLst/>
                            <a:gdLst>
                              <a:gd name="T0" fmla="*/ 1080 w 1080"/>
                              <a:gd name="T1" fmla="*/ 538 h 780"/>
                              <a:gd name="T2" fmla="*/ 1078 w 1080"/>
                              <a:gd name="T3" fmla="*/ 484 h 780"/>
                              <a:gd name="T4" fmla="*/ 1070 w 1080"/>
                              <a:gd name="T5" fmla="*/ 430 h 780"/>
                              <a:gd name="T6" fmla="*/ 1056 w 1080"/>
                              <a:gd name="T7" fmla="*/ 378 h 780"/>
                              <a:gd name="T8" fmla="*/ 1038 w 1080"/>
                              <a:gd name="T9" fmla="*/ 328 h 780"/>
                              <a:gd name="T10" fmla="*/ 1014 w 1080"/>
                              <a:gd name="T11" fmla="*/ 282 h 780"/>
                              <a:gd name="T12" fmla="*/ 988 w 1080"/>
                              <a:gd name="T13" fmla="*/ 238 h 780"/>
                              <a:gd name="T14" fmla="*/ 956 w 1080"/>
                              <a:gd name="T15" fmla="*/ 196 h 780"/>
                              <a:gd name="T16" fmla="*/ 922 w 1080"/>
                              <a:gd name="T17" fmla="*/ 158 h 780"/>
                              <a:gd name="T18" fmla="*/ 884 w 1080"/>
                              <a:gd name="T19" fmla="*/ 122 h 780"/>
                              <a:gd name="T20" fmla="*/ 842 w 1080"/>
                              <a:gd name="T21" fmla="*/ 92 h 780"/>
                              <a:gd name="T22" fmla="*/ 798 w 1080"/>
                              <a:gd name="T23" fmla="*/ 64 h 780"/>
                              <a:gd name="T24" fmla="*/ 750 w 1080"/>
                              <a:gd name="T25" fmla="*/ 42 h 780"/>
                              <a:gd name="T26" fmla="*/ 700 w 1080"/>
                              <a:gd name="T27" fmla="*/ 24 h 780"/>
                              <a:gd name="T28" fmla="*/ 650 w 1080"/>
                              <a:gd name="T29" fmla="*/ 10 h 780"/>
                              <a:gd name="T30" fmla="*/ 596 w 1080"/>
                              <a:gd name="T31" fmla="*/ 2 h 780"/>
                              <a:gd name="T32" fmla="*/ 540 w 1080"/>
                              <a:gd name="T33" fmla="*/ 0 h 780"/>
                              <a:gd name="T34" fmla="*/ 512 w 1080"/>
                              <a:gd name="T35" fmla="*/ 0 h 780"/>
                              <a:gd name="T36" fmla="*/ 458 w 1080"/>
                              <a:gd name="T37" fmla="*/ 6 h 780"/>
                              <a:gd name="T38" fmla="*/ 406 w 1080"/>
                              <a:gd name="T39" fmla="*/ 16 h 780"/>
                              <a:gd name="T40" fmla="*/ 354 w 1080"/>
                              <a:gd name="T41" fmla="*/ 32 h 780"/>
                              <a:gd name="T42" fmla="*/ 306 w 1080"/>
                              <a:gd name="T43" fmla="*/ 52 h 780"/>
                              <a:gd name="T44" fmla="*/ 260 w 1080"/>
                              <a:gd name="T45" fmla="*/ 78 h 780"/>
                              <a:gd name="T46" fmla="*/ 218 w 1080"/>
                              <a:gd name="T47" fmla="*/ 106 h 780"/>
                              <a:gd name="T48" fmla="*/ 178 w 1080"/>
                              <a:gd name="T49" fmla="*/ 140 h 780"/>
                              <a:gd name="T50" fmla="*/ 142 w 1080"/>
                              <a:gd name="T51" fmla="*/ 176 h 780"/>
                              <a:gd name="T52" fmla="*/ 108 w 1080"/>
                              <a:gd name="T53" fmla="*/ 216 h 780"/>
                              <a:gd name="T54" fmla="*/ 80 w 1080"/>
                              <a:gd name="T55" fmla="*/ 260 h 780"/>
                              <a:gd name="T56" fmla="*/ 54 w 1080"/>
                              <a:gd name="T57" fmla="*/ 306 h 780"/>
                              <a:gd name="T58" fmla="*/ 34 w 1080"/>
                              <a:gd name="T59" fmla="*/ 354 h 780"/>
                              <a:gd name="T60" fmla="*/ 18 w 1080"/>
                              <a:gd name="T61" fmla="*/ 404 h 780"/>
                              <a:gd name="T62" fmla="*/ 8 w 1080"/>
                              <a:gd name="T63" fmla="*/ 456 h 780"/>
                              <a:gd name="T64" fmla="*/ 2 w 1080"/>
                              <a:gd name="T65" fmla="*/ 512 h 780"/>
                              <a:gd name="T66" fmla="*/ 0 w 1080"/>
                              <a:gd name="T67" fmla="*/ 538 h 780"/>
                              <a:gd name="T68" fmla="*/ 4 w 1080"/>
                              <a:gd name="T69" fmla="*/ 602 h 780"/>
                              <a:gd name="T70" fmla="*/ 16 w 1080"/>
                              <a:gd name="T71" fmla="*/ 664 h 780"/>
                              <a:gd name="T72" fmla="*/ 34 w 1080"/>
                              <a:gd name="T73" fmla="*/ 724 h 780"/>
                              <a:gd name="T74" fmla="*/ 58 w 1080"/>
                              <a:gd name="T75" fmla="*/ 780 h 780"/>
                              <a:gd name="T76" fmla="*/ 1024 w 1080"/>
                              <a:gd name="T77" fmla="*/ 780 h 780"/>
                              <a:gd name="T78" fmla="*/ 1048 w 1080"/>
                              <a:gd name="T79" fmla="*/ 724 h 780"/>
                              <a:gd name="T80" fmla="*/ 1066 w 1080"/>
                              <a:gd name="T81" fmla="*/ 664 h 780"/>
                              <a:gd name="T82" fmla="*/ 1076 w 1080"/>
                              <a:gd name="T83" fmla="*/ 602 h 780"/>
                              <a:gd name="T84" fmla="*/ 1080 w 1080"/>
                              <a:gd name="T85" fmla="*/ 538 h 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80" h="780">
                                <a:moveTo>
                                  <a:pt x="1080" y="538"/>
                                </a:moveTo>
                                <a:lnTo>
                                  <a:pt x="1080" y="538"/>
                                </a:lnTo>
                                <a:lnTo>
                                  <a:pt x="1080" y="512"/>
                                </a:lnTo>
                                <a:lnTo>
                                  <a:pt x="1078" y="484"/>
                                </a:lnTo>
                                <a:lnTo>
                                  <a:pt x="1074" y="456"/>
                                </a:lnTo>
                                <a:lnTo>
                                  <a:pt x="1070" y="430"/>
                                </a:lnTo>
                                <a:lnTo>
                                  <a:pt x="1064" y="404"/>
                                </a:lnTo>
                                <a:lnTo>
                                  <a:pt x="1056" y="378"/>
                                </a:lnTo>
                                <a:lnTo>
                                  <a:pt x="1048" y="354"/>
                                </a:lnTo>
                                <a:lnTo>
                                  <a:pt x="1038" y="328"/>
                                </a:lnTo>
                                <a:lnTo>
                                  <a:pt x="1026" y="306"/>
                                </a:lnTo>
                                <a:lnTo>
                                  <a:pt x="1014" y="282"/>
                                </a:lnTo>
                                <a:lnTo>
                                  <a:pt x="1002" y="260"/>
                                </a:lnTo>
                                <a:lnTo>
                                  <a:pt x="988" y="238"/>
                                </a:lnTo>
                                <a:lnTo>
                                  <a:pt x="972" y="216"/>
                                </a:lnTo>
                                <a:lnTo>
                                  <a:pt x="956" y="196"/>
                                </a:lnTo>
                                <a:lnTo>
                                  <a:pt x="940" y="176"/>
                                </a:lnTo>
                                <a:lnTo>
                                  <a:pt x="922" y="158"/>
                                </a:lnTo>
                                <a:lnTo>
                                  <a:pt x="904" y="140"/>
                                </a:lnTo>
                                <a:lnTo>
                                  <a:pt x="884" y="122"/>
                                </a:lnTo>
                                <a:lnTo>
                                  <a:pt x="864" y="106"/>
                                </a:lnTo>
                                <a:lnTo>
                                  <a:pt x="842" y="92"/>
                                </a:lnTo>
                                <a:lnTo>
                                  <a:pt x="820" y="78"/>
                                </a:lnTo>
                                <a:lnTo>
                                  <a:pt x="798" y="64"/>
                                </a:lnTo>
                                <a:lnTo>
                                  <a:pt x="774" y="52"/>
                                </a:lnTo>
                                <a:lnTo>
                                  <a:pt x="750" y="42"/>
                                </a:lnTo>
                                <a:lnTo>
                                  <a:pt x="726" y="32"/>
                                </a:lnTo>
                                <a:lnTo>
                                  <a:pt x="700" y="24"/>
                                </a:lnTo>
                                <a:lnTo>
                                  <a:pt x="676" y="16"/>
                                </a:lnTo>
                                <a:lnTo>
                                  <a:pt x="650" y="10"/>
                                </a:lnTo>
                                <a:lnTo>
                                  <a:pt x="622" y="6"/>
                                </a:lnTo>
                                <a:lnTo>
                                  <a:pt x="596" y="2"/>
                                </a:lnTo>
                                <a:lnTo>
                                  <a:pt x="568" y="0"/>
                                </a:lnTo>
                                <a:lnTo>
                                  <a:pt x="540" y="0"/>
                                </a:lnTo>
                                <a:lnTo>
                                  <a:pt x="540" y="0"/>
                                </a:lnTo>
                                <a:lnTo>
                                  <a:pt x="512" y="0"/>
                                </a:lnTo>
                                <a:lnTo>
                                  <a:pt x="486" y="2"/>
                                </a:lnTo>
                                <a:lnTo>
                                  <a:pt x="458" y="6"/>
                                </a:lnTo>
                                <a:lnTo>
                                  <a:pt x="432" y="10"/>
                                </a:lnTo>
                                <a:lnTo>
                                  <a:pt x="406" y="16"/>
                                </a:lnTo>
                                <a:lnTo>
                                  <a:pt x="380" y="24"/>
                                </a:lnTo>
                                <a:lnTo>
                                  <a:pt x="354" y="32"/>
                                </a:lnTo>
                                <a:lnTo>
                                  <a:pt x="330" y="42"/>
                                </a:lnTo>
                                <a:lnTo>
                                  <a:pt x="306" y="52"/>
                                </a:lnTo>
                                <a:lnTo>
                                  <a:pt x="284" y="64"/>
                                </a:lnTo>
                                <a:lnTo>
                                  <a:pt x="260" y="78"/>
                                </a:lnTo>
                                <a:lnTo>
                                  <a:pt x="238" y="92"/>
                                </a:lnTo>
                                <a:lnTo>
                                  <a:pt x="218" y="106"/>
                                </a:lnTo>
                                <a:lnTo>
                                  <a:pt x="198" y="122"/>
                                </a:lnTo>
                                <a:lnTo>
                                  <a:pt x="178" y="140"/>
                                </a:lnTo>
                                <a:lnTo>
                                  <a:pt x="158" y="158"/>
                                </a:lnTo>
                                <a:lnTo>
                                  <a:pt x="142" y="176"/>
                                </a:lnTo>
                                <a:lnTo>
                                  <a:pt x="124" y="196"/>
                                </a:lnTo>
                                <a:lnTo>
                                  <a:pt x="108" y="216"/>
                                </a:lnTo>
                                <a:lnTo>
                                  <a:pt x="94" y="238"/>
                                </a:lnTo>
                                <a:lnTo>
                                  <a:pt x="80" y="260"/>
                                </a:lnTo>
                                <a:lnTo>
                                  <a:pt x="66" y="282"/>
                                </a:lnTo>
                                <a:lnTo>
                                  <a:pt x="54" y="306"/>
                                </a:lnTo>
                                <a:lnTo>
                                  <a:pt x="44" y="328"/>
                                </a:lnTo>
                                <a:lnTo>
                                  <a:pt x="34" y="354"/>
                                </a:lnTo>
                                <a:lnTo>
                                  <a:pt x="26" y="378"/>
                                </a:lnTo>
                                <a:lnTo>
                                  <a:pt x="18" y="404"/>
                                </a:lnTo>
                                <a:lnTo>
                                  <a:pt x="12" y="430"/>
                                </a:lnTo>
                                <a:lnTo>
                                  <a:pt x="8" y="456"/>
                                </a:lnTo>
                                <a:lnTo>
                                  <a:pt x="4" y="484"/>
                                </a:lnTo>
                                <a:lnTo>
                                  <a:pt x="2" y="512"/>
                                </a:lnTo>
                                <a:lnTo>
                                  <a:pt x="0" y="538"/>
                                </a:lnTo>
                                <a:lnTo>
                                  <a:pt x="0" y="538"/>
                                </a:lnTo>
                                <a:lnTo>
                                  <a:pt x="2" y="572"/>
                                </a:lnTo>
                                <a:lnTo>
                                  <a:pt x="4" y="602"/>
                                </a:lnTo>
                                <a:lnTo>
                                  <a:pt x="10" y="634"/>
                                </a:lnTo>
                                <a:lnTo>
                                  <a:pt x="16" y="664"/>
                                </a:lnTo>
                                <a:lnTo>
                                  <a:pt x="24" y="694"/>
                                </a:lnTo>
                                <a:lnTo>
                                  <a:pt x="34" y="724"/>
                                </a:lnTo>
                                <a:lnTo>
                                  <a:pt x="44" y="752"/>
                                </a:lnTo>
                                <a:lnTo>
                                  <a:pt x="58" y="780"/>
                                </a:lnTo>
                                <a:lnTo>
                                  <a:pt x="1024" y="780"/>
                                </a:lnTo>
                                <a:lnTo>
                                  <a:pt x="1024" y="780"/>
                                </a:lnTo>
                                <a:lnTo>
                                  <a:pt x="1036" y="752"/>
                                </a:lnTo>
                                <a:lnTo>
                                  <a:pt x="1048" y="724"/>
                                </a:lnTo>
                                <a:lnTo>
                                  <a:pt x="1058" y="694"/>
                                </a:lnTo>
                                <a:lnTo>
                                  <a:pt x="1066" y="664"/>
                                </a:lnTo>
                                <a:lnTo>
                                  <a:pt x="1072" y="634"/>
                                </a:lnTo>
                                <a:lnTo>
                                  <a:pt x="1076" y="602"/>
                                </a:lnTo>
                                <a:lnTo>
                                  <a:pt x="1080" y="572"/>
                                </a:lnTo>
                                <a:lnTo>
                                  <a:pt x="1080" y="538"/>
                                </a:lnTo>
                                <a:lnTo>
                                  <a:pt x="1080" y="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Fotbalový míč – nahoře">
                          <a:extLst>
                            <a:ext uri="{FF2B5EF4-FFF2-40B4-BE49-F238E27FC236}">
                              <a16:creationId xmlns:a16="http://schemas.microsoft.com/office/drawing/2014/main" id="{EBA49E6D-1C1B-48D9-A9BF-78D7AA68E429}"/>
                            </a:ext>
                          </a:extLst>
                        </wps:cNvPr>
                        <wps:cNvSpPr/>
                        <wps:spPr>
                          <a:xfrm>
                            <a:off x="1858646" y="0"/>
                            <a:ext cx="1548765" cy="1015684"/>
                          </a:xfrm>
                          <a:custGeom>
                            <a:avLst/>
                            <a:gdLst>
                              <a:gd name="connsiteX0" fmla="*/ 481121 w 1548765"/>
                              <a:gd name="connsiteY0" fmla="*/ 888687 h 1015684"/>
                              <a:gd name="connsiteX1" fmla="*/ 412574 w 1548765"/>
                              <a:gd name="connsiteY1" fmla="*/ 896297 h 1015684"/>
                              <a:gd name="connsiteX2" fmla="*/ 665180 w 1548765"/>
                              <a:gd name="connsiteY2" fmla="*/ 981368 h 1015684"/>
                              <a:gd name="connsiteX3" fmla="*/ 486212 w 1548765"/>
                              <a:gd name="connsiteY3" fmla="*/ 895005 h 1015684"/>
                              <a:gd name="connsiteX4" fmla="*/ 481121 w 1548765"/>
                              <a:gd name="connsiteY4" fmla="*/ 888687 h 1015684"/>
                              <a:gd name="connsiteX5" fmla="*/ 818838 w 1548765"/>
                              <a:gd name="connsiteY5" fmla="*/ 641011 h 1015684"/>
                              <a:gd name="connsiteX6" fmla="*/ 490012 w 1548765"/>
                              <a:gd name="connsiteY6" fmla="*/ 754080 h 1015684"/>
                              <a:gd name="connsiteX7" fmla="*/ 495103 w 1548765"/>
                              <a:gd name="connsiteY7" fmla="*/ 872175 h 1015684"/>
                              <a:gd name="connsiteX8" fmla="*/ 500194 w 1548765"/>
                              <a:gd name="connsiteY8" fmla="*/ 873468 h 1015684"/>
                              <a:gd name="connsiteX9" fmla="*/ 771873 w 1548765"/>
                              <a:gd name="connsiteY9" fmla="*/ 989050 h 1015684"/>
                              <a:gd name="connsiteX10" fmla="*/ 773092 w 1548765"/>
                              <a:gd name="connsiteY10" fmla="*/ 989050 h 1015684"/>
                              <a:gd name="connsiteX11" fmla="*/ 1077754 w 1548765"/>
                              <a:gd name="connsiteY11" fmla="*/ 924223 h 1015684"/>
                              <a:gd name="connsiteX12" fmla="*/ 1103208 w 1548765"/>
                              <a:gd name="connsiteY12" fmla="*/ 762982 h 1015684"/>
                              <a:gd name="connsiteX13" fmla="*/ 818838 w 1548765"/>
                              <a:gd name="connsiteY13" fmla="*/ 641011 h 1015684"/>
                              <a:gd name="connsiteX14" fmla="*/ 1487818 w 1548765"/>
                              <a:gd name="connsiteY14" fmla="*/ 460673 h 1015684"/>
                              <a:gd name="connsiteX15" fmla="*/ 1335523 w 1548765"/>
                              <a:gd name="connsiteY15" fmla="*/ 494989 h 1015684"/>
                              <a:gd name="connsiteX16" fmla="*/ 1329142 w 1548765"/>
                              <a:gd name="connsiteY16" fmla="*/ 494989 h 1015684"/>
                              <a:gd name="connsiteX17" fmla="*/ 1128591 w 1548765"/>
                              <a:gd name="connsiteY17" fmla="*/ 752788 h 1015684"/>
                              <a:gd name="connsiteX18" fmla="*/ 1128591 w 1548765"/>
                              <a:gd name="connsiteY18" fmla="*/ 755301 h 1015684"/>
                              <a:gd name="connsiteX19" fmla="*/ 1108228 w 1548765"/>
                              <a:gd name="connsiteY19" fmla="*/ 909004 h 1015684"/>
                              <a:gd name="connsiteX20" fmla="*/ 1487818 w 1548765"/>
                              <a:gd name="connsiteY20" fmla="*/ 460673 h 1015684"/>
                              <a:gd name="connsiteX21" fmla="*/ 540777 w 1548765"/>
                              <a:gd name="connsiteY21" fmla="*/ 55561 h 1015684"/>
                              <a:gd name="connsiteX22" fmla="*/ 279280 w 1548765"/>
                              <a:gd name="connsiteY22" fmla="*/ 154631 h 1015684"/>
                              <a:gd name="connsiteX23" fmla="*/ 279280 w 1548765"/>
                              <a:gd name="connsiteY23" fmla="*/ 160949 h 1015684"/>
                              <a:gd name="connsiteX24" fmla="*/ 238696 w 1548765"/>
                              <a:gd name="connsiteY24" fmla="*/ 489892 h 1015684"/>
                              <a:gd name="connsiteX25" fmla="*/ 233606 w 1548765"/>
                              <a:gd name="connsiteY25" fmla="*/ 501307 h 1015684"/>
                              <a:gd name="connsiteX26" fmla="*/ 474811 w 1548765"/>
                              <a:gd name="connsiteY26" fmla="*/ 727374 h 1015684"/>
                              <a:gd name="connsiteX27" fmla="*/ 809947 w 1548765"/>
                              <a:gd name="connsiteY27" fmla="*/ 613084 h 1015684"/>
                              <a:gd name="connsiteX28" fmla="*/ 846730 w 1548765"/>
                              <a:gd name="connsiteY28" fmla="*/ 318457 h 1015684"/>
                              <a:gd name="connsiteX29" fmla="*/ 543359 w 1548765"/>
                              <a:gd name="connsiteY29" fmla="*/ 58074 h 1015684"/>
                              <a:gd name="connsiteX30" fmla="*/ 540777 w 1548765"/>
                              <a:gd name="connsiteY30" fmla="*/ 55561 h 1015684"/>
                              <a:gd name="connsiteX31" fmla="*/ 42550 w 1548765"/>
                              <a:gd name="connsiteY31" fmla="*/ 0 h 1015684"/>
                              <a:gd name="connsiteX32" fmla="*/ 68467 w 1548765"/>
                              <a:gd name="connsiteY32" fmla="*/ 0 h 1015684"/>
                              <a:gd name="connsiteX33" fmla="*/ 40135 w 1548765"/>
                              <a:gd name="connsiteY33" fmla="*/ 92721 h 1015684"/>
                              <a:gd name="connsiteX34" fmla="*/ 25383 w 1548765"/>
                              <a:gd name="connsiteY34" fmla="*/ 240995 h 1015684"/>
                              <a:gd name="connsiteX35" fmla="*/ 92639 w 1548765"/>
                              <a:gd name="connsiteY35" fmla="*/ 552134 h 1015684"/>
                              <a:gd name="connsiteX36" fmla="*/ 217114 w 1548765"/>
                              <a:gd name="connsiteY36" fmla="*/ 498794 h 1015684"/>
                              <a:gd name="connsiteX37" fmla="*/ 214533 w 1548765"/>
                              <a:gd name="connsiteY37" fmla="*/ 492476 h 1015684"/>
                              <a:gd name="connsiteX38" fmla="*/ 257697 w 1548765"/>
                              <a:gd name="connsiteY38" fmla="*/ 155924 h 1015684"/>
                              <a:gd name="connsiteX39" fmla="*/ 260279 w 1548765"/>
                              <a:gd name="connsiteY39" fmla="*/ 150827 h 1015684"/>
                              <a:gd name="connsiteX40" fmla="*/ 182814 w 1548765"/>
                              <a:gd name="connsiteY40" fmla="*/ 11769 h 1015684"/>
                              <a:gd name="connsiteX41" fmla="*/ 178190 w 1548765"/>
                              <a:gd name="connsiteY41" fmla="*/ 0 h 1015684"/>
                              <a:gd name="connsiteX42" fmla="*/ 565623 w 1548765"/>
                              <a:gd name="connsiteY42" fmla="*/ 0 h 1015684"/>
                              <a:gd name="connsiteX43" fmla="*/ 565622 w 1548765"/>
                              <a:gd name="connsiteY43" fmla="*/ 3 h 1015684"/>
                              <a:gd name="connsiteX44" fmla="*/ 558559 w 1548765"/>
                              <a:gd name="connsiteY44" fmla="*/ 39049 h 1015684"/>
                              <a:gd name="connsiteX45" fmla="*/ 561141 w 1548765"/>
                              <a:gd name="connsiteY45" fmla="*/ 40341 h 1015684"/>
                              <a:gd name="connsiteX46" fmla="*/ 864512 w 1548765"/>
                              <a:gd name="connsiteY46" fmla="*/ 301945 h 1015684"/>
                              <a:gd name="connsiteX47" fmla="*/ 1179356 w 1548765"/>
                              <a:gd name="connsiteY47" fmla="*/ 207972 h 1015684"/>
                              <a:gd name="connsiteX48" fmla="*/ 1211474 w 1548765"/>
                              <a:gd name="connsiteY48" fmla="*/ 4946 h 1015684"/>
                              <a:gd name="connsiteX49" fmla="*/ 1211901 w 1548765"/>
                              <a:gd name="connsiteY49" fmla="*/ 0 h 1015684"/>
                              <a:gd name="connsiteX50" fmla="*/ 1238568 w 1548765"/>
                              <a:gd name="connsiteY50" fmla="*/ 0 h 1015684"/>
                              <a:gd name="connsiteX51" fmla="*/ 1236503 w 1548765"/>
                              <a:gd name="connsiteY51" fmla="*/ 20910 h 1015684"/>
                              <a:gd name="connsiteX52" fmla="*/ 1204739 w 1548765"/>
                              <a:gd name="connsiteY52" fmla="*/ 214289 h 1015684"/>
                              <a:gd name="connsiteX53" fmla="*/ 1203448 w 1548765"/>
                              <a:gd name="connsiteY53" fmla="*/ 215581 h 1015684"/>
                              <a:gd name="connsiteX54" fmla="*/ 1331651 w 1548765"/>
                              <a:gd name="connsiteY54" fmla="*/ 470868 h 1015684"/>
                              <a:gd name="connsiteX55" fmla="*/ 1496709 w 1548765"/>
                              <a:gd name="connsiteY55" fmla="*/ 431455 h 1015684"/>
                              <a:gd name="connsiteX56" fmla="*/ 1522092 w 1548765"/>
                              <a:gd name="connsiteY56" fmla="*/ 239703 h 1015684"/>
                              <a:gd name="connsiteX57" fmla="*/ 1511982 w 1548765"/>
                              <a:gd name="connsiteY57" fmla="*/ 113998 h 1015684"/>
                              <a:gd name="connsiteX58" fmla="*/ 1465649 w 1548765"/>
                              <a:gd name="connsiteY58" fmla="*/ 12121 h 1015684"/>
                              <a:gd name="connsiteX59" fmla="*/ 1457763 w 1548765"/>
                              <a:gd name="connsiteY59" fmla="*/ 0 h 1015684"/>
                              <a:gd name="connsiteX60" fmla="*/ 1508903 w 1548765"/>
                              <a:gd name="connsiteY60" fmla="*/ 0 h 1015684"/>
                              <a:gd name="connsiteX61" fmla="*/ 1537365 w 1548765"/>
                              <a:gd name="connsiteY61" fmla="*/ 107609 h 1015684"/>
                              <a:gd name="connsiteX62" fmla="*/ 1541165 w 1548765"/>
                              <a:gd name="connsiteY62" fmla="*/ 136827 h 1015684"/>
                              <a:gd name="connsiteX63" fmla="*/ 1541165 w 1548765"/>
                              <a:gd name="connsiteY63" fmla="*/ 140632 h 1015684"/>
                              <a:gd name="connsiteX64" fmla="*/ 1543674 w 1548765"/>
                              <a:gd name="connsiteY64" fmla="*/ 168559 h 1015684"/>
                              <a:gd name="connsiteX65" fmla="*/ 1548765 w 1548765"/>
                              <a:gd name="connsiteY65" fmla="*/ 240995 h 1015684"/>
                              <a:gd name="connsiteX66" fmla="*/ 1071444 w 1548765"/>
                              <a:gd name="connsiteY66" fmla="*/ 956026 h 1015684"/>
                              <a:gd name="connsiteX67" fmla="*/ 804856 w 1548765"/>
                              <a:gd name="connsiteY67" fmla="*/ 1014392 h 1015684"/>
                              <a:gd name="connsiteX68" fmla="*/ 774383 w 1548765"/>
                              <a:gd name="connsiteY68" fmla="*/ 1015684 h 1015684"/>
                              <a:gd name="connsiteX69" fmla="*/ 769292 w 1548765"/>
                              <a:gd name="connsiteY69" fmla="*/ 1015684 h 1015684"/>
                              <a:gd name="connsiteX70" fmla="*/ 0 w 1548765"/>
                              <a:gd name="connsiteY70" fmla="*/ 240995 h 1015684"/>
                              <a:gd name="connsiteX71" fmla="*/ 27358 w 1548765"/>
                              <a:gd name="connsiteY71" fmla="*/ 36268 h 10156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</a:cxnLst>
                            <a:rect l="l" t="t" r="r" b="b"/>
                            <a:pathLst>
                              <a:path w="1548765" h="1015684">
                                <a:moveTo>
                                  <a:pt x="481121" y="888687"/>
                                </a:moveTo>
                                <a:cubicBezTo>
                                  <a:pt x="453229" y="892492"/>
                                  <a:pt x="415084" y="896297"/>
                                  <a:pt x="412574" y="896297"/>
                                </a:cubicBezTo>
                                <a:cubicBezTo>
                                  <a:pt x="490012" y="939515"/>
                                  <a:pt x="575051" y="968661"/>
                                  <a:pt x="665180" y="981368"/>
                                </a:cubicBezTo>
                                <a:cubicBezTo>
                                  <a:pt x="567450" y="943319"/>
                                  <a:pt x="491303" y="897589"/>
                                  <a:pt x="486212" y="895005"/>
                                </a:cubicBezTo>
                                <a:cubicBezTo>
                                  <a:pt x="483702" y="892492"/>
                                  <a:pt x="482412" y="891200"/>
                                  <a:pt x="481121" y="888687"/>
                                </a:cubicBezTo>
                                <a:close/>
                                <a:moveTo>
                                  <a:pt x="818838" y="641011"/>
                                </a:moveTo>
                                <a:cubicBezTo>
                                  <a:pt x="696944" y="698156"/>
                                  <a:pt x="526867" y="743886"/>
                                  <a:pt x="490012" y="754080"/>
                                </a:cubicBezTo>
                                <a:cubicBezTo>
                                  <a:pt x="487503" y="811225"/>
                                  <a:pt x="492522" y="851859"/>
                                  <a:pt x="495103" y="872175"/>
                                </a:cubicBezTo>
                                <a:cubicBezTo>
                                  <a:pt x="496394" y="872175"/>
                                  <a:pt x="498903" y="872175"/>
                                  <a:pt x="500194" y="873468"/>
                                </a:cubicBezTo>
                                <a:cubicBezTo>
                                  <a:pt x="501413" y="874688"/>
                                  <a:pt x="633488" y="952150"/>
                                  <a:pt x="771873" y="989050"/>
                                </a:cubicBezTo>
                                <a:cubicBezTo>
                                  <a:pt x="771873" y="989050"/>
                                  <a:pt x="773092" y="989050"/>
                                  <a:pt x="773092" y="989050"/>
                                </a:cubicBezTo>
                                <a:cubicBezTo>
                                  <a:pt x="881004" y="989050"/>
                                  <a:pt x="985115" y="966149"/>
                                  <a:pt x="1077754" y="924223"/>
                                </a:cubicBezTo>
                                <a:cubicBezTo>
                                  <a:pt x="1100627" y="850566"/>
                                  <a:pt x="1103208" y="782007"/>
                                  <a:pt x="1103208" y="762982"/>
                                </a:cubicBezTo>
                                <a:cubicBezTo>
                                  <a:pt x="966042" y="747691"/>
                                  <a:pt x="853112" y="667717"/>
                                  <a:pt x="818838" y="641011"/>
                                </a:cubicBezTo>
                                <a:close/>
                                <a:moveTo>
                                  <a:pt x="1487818" y="460673"/>
                                </a:moveTo>
                                <a:cubicBezTo>
                                  <a:pt x="1410380" y="491184"/>
                                  <a:pt x="1355815" y="494989"/>
                                  <a:pt x="1335523" y="494989"/>
                                </a:cubicBezTo>
                                <a:cubicBezTo>
                                  <a:pt x="1332942" y="494989"/>
                                  <a:pt x="1330432" y="494989"/>
                                  <a:pt x="1329142" y="494989"/>
                                </a:cubicBezTo>
                                <a:cubicBezTo>
                                  <a:pt x="1275795" y="619474"/>
                                  <a:pt x="1165374" y="721057"/>
                                  <a:pt x="1128591" y="752788"/>
                                </a:cubicBezTo>
                                <a:cubicBezTo>
                                  <a:pt x="1128591" y="754080"/>
                                  <a:pt x="1128591" y="754080"/>
                                  <a:pt x="1128591" y="755301"/>
                                </a:cubicBezTo>
                                <a:cubicBezTo>
                                  <a:pt x="1128591" y="759177"/>
                                  <a:pt x="1129810" y="827737"/>
                                  <a:pt x="1108228" y="909004"/>
                                </a:cubicBezTo>
                                <a:cubicBezTo>
                                  <a:pt x="1288487" y="818835"/>
                                  <a:pt x="1426872" y="657522"/>
                                  <a:pt x="1487818" y="460673"/>
                                </a:cubicBezTo>
                                <a:close/>
                                <a:moveTo>
                                  <a:pt x="540777" y="55561"/>
                                </a:moveTo>
                                <a:cubicBezTo>
                                  <a:pt x="401173" y="101291"/>
                                  <a:pt x="311044" y="139412"/>
                                  <a:pt x="279280" y="154631"/>
                                </a:cubicBezTo>
                                <a:cubicBezTo>
                                  <a:pt x="279280" y="157144"/>
                                  <a:pt x="280570" y="158436"/>
                                  <a:pt x="279280" y="160949"/>
                                </a:cubicBezTo>
                                <a:cubicBezTo>
                                  <a:pt x="279280" y="163533"/>
                                  <a:pt x="227224" y="324774"/>
                                  <a:pt x="238696" y="489892"/>
                                </a:cubicBezTo>
                                <a:cubicBezTo>
                                  <a:pt x="239915" y="494989"/>
                                  <a:pt x="237406" y="498794"/>
                                  <a:pt x="233606" y="501307"/>
                                </a:cubicBezTo>
                                <a:cubicBezTo>
                                  <a:pt x="311044" y="607987"/>
                                  <a:pt x="434156" y="700740"/>
                                  <a:pt x="474811" y="727374"/>
                                </a:cubicBezTo>
                                <a:cubicBezTo>
                                  <a:pt x="477321" y="727374"/>
                                  <a:pt x="675362" y="676619"/>
                                  <a:pt x="809947" y="613084"/>
                                </a:cubicBezTo>
                                <a:cubicBezTo>
                                  <a:pt x="825148" y="519111"/>
                                  <a:pt x="841639" y="366700"/>
                                  <a:pt x="846730" y="318457"/>
                                </a:cubicBezTo>
                                <a:cubicBezTo>
                                  <a:pt x="649980" y="147022"/>
                                  <a:pt x="544577" y="59366"/>
                                  <a:pt x="543359" y="58074"/>
                                </a:cubicBezTo>
                                <a:cubicBezTo>
                                  <a:pt x="542068" y="58074"/>
                                  <a:pt x="542068" y="56853"/>
                                  <a:pt x="540777" y="55561"/>
                                </a:cubicBezTo>
                                <a:close/>
                                <a:moveTo>
                                  <a:pt x="42550" y="0"/>
                                </a:moveTo>
                                <a:lnTo>
                                  <a:pt x="68467" y="0"/>
                                </a:lnTo>
                                <a:lnTo>
                                  <a:pt x="40135" y="92721"/>
                                </a:lnTo>
                                <a:cubicBezTo>
                                  <a:pt x="30456" y="140668"/>
                                  <a:pt x="25383" y="190204"/>
                                  <a:pt x="25383" y="240995"/>
                                </a:cubicBezTo>
                                <a:cubicBezTo>
                                  <a:pt x="25383" y="351480"/>
                                  <a:pt x="49475" y="456869"/>
                                  <a:pt x="92639" y="552134"/>
                                </a:cubicBezTo>
                                <a:cubicBezTo>
                                  <a:pt x="156167" y="531818"/>
                                  <a:pt x="198041" y="510209"/>
                                  <a:pt x="217114" y="498794"/>
                                </a:cubicBezTo>
                                <a:cubicBezTo>
                                  <a:pt x="215823" y="496281"/>
                                  <a:pt x="214533" y="494989"/>
                                  <a:pt x="214533" y="492476"/>
                                </a:cubicBezTo>
                                <a:cubicBezTo>
                                  <a:pt x="203132" y="322262"/>
                                  <a:pt x="253897" y="160949"/>
                                  <a:pt x="257697" y="155924"/>
                                </a:cubicBezTo>
                                <a:cubicBezTo>
                                  <a:pt x="257697" y="153339"/>
                                  <a:pt x="258988" y="152119"/>
                                  <a:pt x="260279" y="150827"/>
                                </a:cubicBezTo>
                                <a:cubicBezTo>
                                  <a:pt x="223460" y="95584"/>
                                  <a:pt x="199009" y="48597"/>
                                  <a:pt x="182814" y="11769"/>
                                </a:cubicBezTo>
                                <a:lnTo>
                                  <a:pt x="178190" y="0"/>
                                </a:lnTo>
                                <a:lnTo>
                                  <a:pt x="565623" y="0"/>
                                </a:lnTo>
                                <a:lnTo>
                                  <a:pt x="565622" y="3"/>
                                </a:lnTo>
                                <a:cubicBezTo>
                                  <a:pt x="562463" y="16911"/>
                                  <a:pt x="560155" y="30165"/>
                                  <a:pt x="558559" y="39049"/>
                                </a:cubicBezTo>
                                <a:cubicBezTo>
                                  <a:pt x="559850" y="39049"/>
                                  <a:pt x="559850" y="39049"/>
                                  <a:pt x="561141" y="40341"/>
                                </a:cubicBezTo>
                                <a:cubicBezTo>
                                  <a:pt x="562360" y="41562"/>
                                  <a:pt x="667762" y="129218"/>
                                  <a:pt x="864512" y="301945"/>
                                </a:cubicBezTo>
                                <a:cubicBezTo>
                                  <a:pt x="1006697" y="268922"/>
                                  <a:pt x="1137482" y="223191"/>
                                  <a:pt x="1179356" y="207972"/>
                                </a:cubicBezTo>
                                <a:cubicBezTo>
                                  <a:pt x="1196484" y="124623"/>
                                  <a:pt x="1206120" y="56993"/>
                                  <a:pt x="1211474" y="4946"/>
                                </a:cubicBezTo>
                                <a:lnTo>
                                  <a:pt x="1211901" y="0"/>
                                </a:lnTo>
                                <a:lnTo>
                                  <a:pt x="1238568" y="0"/>
                                </a:lnTo>
                                <a:lnTo>
                                  <a:pt x="1236503" y="20910"/>
                                </a:lnTo>
                                <a:cubicBezTo>
                                  <a:pt x="1230689" y="71842"/>
                                  <a:pt x="1220925" y="136190"/>
                                  <a:pt x="1204739" y="214289"/>
                                </a:cubicBezTo>
                                <a:cubicBezTo>
                                  <a:pt x="1203448" y="214289"/>
                                  <a:pt x="1203448" y="215581"/>
                                  <a:pt x="1203448" y="215581"/>
                                </a:cubicBezTo>
                                <a:cubicBezTo>
                                  <a:pt x="1297378" y="332456"/>
                                  <a:pt x="1324051" y="436552"/>
                                  <a:pt x="1331651" y="470868"/>
                                </a:cubicBezTo>
                                <a:cubicBezTo>
                                  <a:pt x="1343124" y="470868"/>
                                  <a:pt x="1405289" y="470868"/>
                                  <a:pt x="1496709" y="431455"/>
                                </a:cubicBezTo>
                                <a:cubicBezTo>
                                  <a:pt x="1513201" y="370505"/>
                                  <a:pt x="1522092" y="305750"/>
                                  <a:pt x="1522092" y="239703"/>
                                </a:cubicBezTo>
                                <a:cubicBezTo>
                                  <a:pt x="1522092" y="196557"/>
                                  <a:pt x="1518292" y="154631"/>
                                  <a:pt x="1511982" y="113998"/>
                                </a:cubicBezTo>
                                <a:cubicBezTo>
                                  <a:pt x="1498646" y="76219"/>
                                  <a:pt x="1482454" y="42087"/>
                                  <a:pt x="1465649" y="12121"/>
                                </a:cubicBezTo>
                                <a:lnTo>
                                  <a:pt x="1457763" y="0"/>
                                </a:lnTo>
                                <a:lnTo>
                                  <a:pt x="1508903" y="0"/>
                                </a:lnTo>
                                <a:lnTo>
                                  <a:pt x="1537365" y="107609"/>
                                </a:lnTo>
                                <a:cubicBezTo>
                                  <a:pt x="1538583" y="117803"/>
                                  <a:pt x="1539874" y="126705"/>
                                  <a:pt x="1541165" y="136827"/>
                                </a:cubicBezTo>
                                <a:cubicBezTo>
                                  <a:pt x="1541165" y="138120"/>
                                  <a:pt x="1541165" y="139412"/>
                                  <a:pt x="1541165" y="140632"/>
                                </a:cubicBezTo>
                                <a:cubicBezTo>
                                  <a:pt x="1541165" y="149534"/>
                                  <a:pt x="1542384" y="159729"/>
                                  <a:pt x="1543674" y="168559"/>
                                </a:cubicBezTo>
                                <a:cubicBezTo>
                                  <a:pt x="1546256" y="192752"/>
                                  <a:pt x="1547475" y="215581"/>
                                  <a:pt x="1548765" y="240995"/>
                                </a:cubicBezTo>
                                <a:cubicBezTo>
                                  <a:pt x="1548765" y="562328"/>
                                  <a:pt x="1352015" y="839152"/>
                                  <a:pt x="1071444" y="956026"/>
                                </a:cubicBezTo>
                                <a:cubicBezTo>
                                  <a:pt x="988915" y="990270"/>
                                  <a:pt x="898786" y="1010587"/>
                                  <a:pt x="804856" y="1014392"/>
                                </a:cubicBezTo>
                                <a:cubicBezTo>
                                  <a:pt x="794674" y="1015684"/>
                                  <a:pt x="784564" y="1015684"/>
                                  <a:pt x="774383" y="1015684"/>
                                </a:cubicBezTo>
                                <a:cubicBezTo>
                                  <a:pt x="773092" y="1015684"/>
                                  <a:pt x="770582" y="1015684"/>
                                  <a:pt x="769292" y="1015684"/>
                                </a:cubicBezTo>
                                <a:cubicBezTo>
                                  <a:pt x="345317" y="1013171"/>
                                  <a:pt x="0" y="666424"/>
                                  <a:pt x="0" y="240995"/>
                                </a:cubicBezTo>
                                <a:cubicBezTo>
                                  <a:pt x="0" y="170192"/>
                                  <a:pt x="9523" y="101534"/>
                                  <a:pt x="27358" y="3626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rot="0" spcFirstLastPara="0" vert="horz" wrap="square" lIns="38100" tIns="38100" rIns="38100" bIns="381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otbalový míč – dole">
                          <a:extLst>
                            <a:ext uri="{FF2B5EF4-FFF2-40B4-BE49-F238E27FC236}">
                              <a16:creationId xmlns:a16="http://schemas.microsoft.com/office/drawing/2014/main" id="{44A031E8-901B-464F-B599-ED0D1D8C3FD7}"/>
                            </a:ext>
                          </a:extLst>
                        </wps:cNvPr>
                        <wps:cNvSpPr/>
                        <wps:spPr>
                          <a:xfrm>
                            <a:off x="6466205" y="6157914"/>
                            <a:ext cx="1548765" cy="1160773"/>
                          </a:xfrm>
                          <a:custGeom>
                            <a:avLst/>
                            <a:gdLst>
                              <a:gd name="connsiteX0" fmla="*/ 154877 w 1548765"/>
                              <a:gd name="connsiteY0" fmla="*/ 468647 h 1160773"/>
                              <a:gd name="connsiteX1" fmla="*/ 82529 w 1548765"/>
                              <a:gd name="connsiteY1" fmla="*/ 488964 h 1160773"/>
                              <a:gd name="connsiteX2" fmla="*/ 25383 w 1548765"/>
                              <a:gd name="connsiteY2" fmla="*/ 775981 h 1160773"/>
                              <a:gd name="connsiteX3" fmla="*/ 92639 w 1548765"/>
                              <a:gd name="connsiteY3" fmla="*/ 1087120 h 1160773"/>
                              <a:gd name="connsiteX4" fmla="*/ 217114 w 1548765"/>
                              <a:gd name="connsiteY4" fmla="*/ 1033780 h 1160773"/>
                              <a:gd name="connsiteX5" fmla="*/ 214533 w 1548765"/>
                              <a:gd name="connsiteY5" fmla="*/ 1027463 h 1160773"/>
                              <a:gd name="connsiteX6" fmla="*/ 257698 w 1548765"/>
                              <a:gd name="connsiteY6" fmla="*/ 690910 h 1160773"/>
                              <a:gd name="connsiteX7" fmla="*/ 260279 w 1548765"/>
                              <a:gd name="connsiteY7" fmla="*/ 685813 h 1160773"/>
                              <a:gd name="connsiteX8" fmla="*/ 154877 w 1548765"/>
                              <a:gd name="connsiteY8" fmla="*/ 468647 h 1160773"/>
                              <a:gd name="connsiteX9" fmla="*/ 1355815 w 1548765"/>
                              <a:gd name="connsiteY9" fmla="*/ 400016 h 1160773"/>
                              <a:gd name="connsiteX10" fmla="*/ 1244103 w 1548765"/>
                              <a:gd name="connsiteY10" fmla="*/ 411502 h 1160773"/>
                              <a:gd name="connsiteX11" fmla="*/ 1204739 w 1548765"/>
                              <a:gd name="connsiteY11" fmla="*/ 749275 h 1160773"/>
                              <a:gd name="connsiteX12" fmla="*/ 1203448 w 1548765"/>
                              <a:gd name="connsiteY12" fmla="*/ 750568 h 1160773"/>
                              <a:gd name="connsiteX13" fmla="*/ 1331651 w 1548765"/>
                              <a:gd name="connsiteY13" fmla="*/ 1005854 h 1160773"/>
                              <a:gd name="connsiteX14" fmla="*/ 1496709 w 1548765"/>
                              <a:gd name="connsiteY14" fmla="*/ 966441 h 1160773"/>
                              <a:gd name="connsiteX15" fmla="*/ 1522092 w 1548765"/>
                              <a:gd name="connsiteY15" fmla="*/ 774689 h 1160773"/>
                              <a:gd name="connsiteX16" fmla="*/ 1511982 w 1548765"/>
                              <a:gd name="connsiteY16" fmla="*/ 648984 h 1160773"/>
                              <a:gd name="connsiteX17" fmla="*/ 1358324 w 1548765"/>
                              <a:gd name="connsiteY17" fmla="*/ 403892 h 1160773"/>
                              <a:gd name="connsiteX18" fmla="*/ 1355815 w 1548765"/>
                              <a:gd name="connsiteY18" fmla="*/ 400016 h 1160773"/>
                              <a:gd name="connsiteX19" fmla="*/ 1374816 w 1548765"/>
                              <a:gd name="connsiteY19" fmla="*/ 330236 h 1160773"/>
                              <a:gd name="connsiteX20" fmla="*/ 1371016 w 1548765"/>
                              <a:gd name="connsiteY20" fmla="*/ 383576 h 1160773"/>
                              <a:gd name="connsiteX21" fmla="*/ 1374816 w 1548765"/>
                              <a:gd name="connsiteY21" fmla="*/ 386088 h 1160773"/>
                              <a:gd name="connsiteX22" fmla="*/ 1475127 w 1548765"/>
                              <a:gd name="connsiteY22" fmla="*/ 514378 h 1160773"/>
                              <a:gd name="connsiteX23" fmla="*/ 1374816 w 1548765"/>
                              <a:gd name="connsiteY23" fmla="*/ 330236 h 1160773"/>
                              <a:gd name="connsiteX24" fmla="*/ 968624 w 1548765"/>
                              <a:gd name="connsiteY24" fmla="*/ 198141 h 1160773"/>
                              <a:gd name="connsiteX25" fmla="*/ 963533 w 1548765"/>
                              <a:gd name="connsiteY25" fmla="*/ 199362 h 1160773"/>
                              <a:gd name="connsiteX26" fmla="*/ 628397 w 1548765"/>
                              <a:gd name="connsiteY26" fmla="*/ 301017 h 1160773"/>
                              <a:gd name="connsiteX27" fmla="*/ 622016 w 1548765"/>
                              <a:gd name="connsiteY27" fmla="*/ 303530 h 1160773"/>
                              <a:gd name="connsiteX28" fmla="*/ 620797 w 1548765"/>
                              <a:gd name="connsiteY28" fmla="*/ 303530 h 1160773"/>
                              <a:gd name="connsiteX29" fmla="*/ 558559 w 1548765"/>
                              <a:gd name="connsiteY29" fmla="*/ 574035 h 1160773"/>
                              <a:gd name="connsiteX30" fmla="*/ 561141 w 1548765"/>
                              <a:gd name="connsiteY30" fmla="*/ 575328 h 1160773"/>
                              <a:gd name="connsiteX31" fmla="*/ 864512 w 1548765"/>
                              <a:gd name="connsiteY31" fmla="*/ 836931 h 1160773"/>
                              <a:gd name="connsiteX32" fmla="*/ 1179356 w 1548765"/>
                              <a:gd name="connsiteY32" fmla="*/ 742958 h 1160773"/>
                              <a:gd name="connsiteX33" fmla="*/ 1217430 w 1548765"/>
                              <a:gd name="connsiteY33" fmla="*/ 408918 h 1160773"/>
                              <a:gd name="connsiteX34" fmla="*/ 1221230 w 1548765"/>
                              <a:gd name="connsiteY34" fmla="*/ 400016 h 1160773"/>
                              <a:gd name="connsiteX35" fmla="*/ 968624 w 1548765"/>
                              <a:gd name="connsiteY35" fmla="*/ 198141 h 1160773"/>
                              <a:gd name="connsiteX36" fmla="*/ 370700 w 1548765"/>
                              <a:gd name="connsiteY36" fmla="*/ 142217 h 1160773"/>
                              <a:gd name="connsiteX37" fmla="*/ 95221 w 1548765"/>
                              <a:gd name="connsiteY37" fmla="*/ 454648 h 1160773"/>
                              <a:gd name="connsiteX38" fmla="*/ 152367 w 1548765"/>
                              <a:gd name="connsiteY38" fmla="*/ 440721 h 1160773"/>
                              <a:gd name="connsiteX39" fmla="*/ 158677 w 1548765"/>
                              <a:gd name="connsiteY39" fmla="*/ 441941 h 1160773"/>
                              <a:gd name="connsiteX40" fmla="*/ 363100 w 1548765"/>
                              <a:gd name="connsiteY40" fmla="*/ 219678 h 1160773"/>
                              <a:gd name="connsiteX41" fmla="*/ 370700 w 1548765"/>
                              <a:gd name="connsiteY41" fmla="*/ 142217 h 1160773"/>
                              <a:gd name="connsiteX42" fmla="*/ 771873 w 1548765"/>
                              <a:gd name="connsiteY42" fmla="*/ 25414 h 1160773"/>
                              <a:gd name="connsiteX43" fmla="*/ 399883 w 1548765"/>
                              <a:gd name="connsiteY43" fmla="*/ 124485 h 1160773"/>
                              <a:gd name="connsiteX44" fmla="*/ 387191 w 1548765"/>
                              <a:gd name="connsiteY44" fmla="*/ 213361 h 1160773"/>
                              <a:gd name="connsiteX45" fmla="*/ 611906 w 1548765"/>
                              <a:gd name="connsiteY45" fmla="*/ 280700 h 1160773"/>
                              <a:gd name="connsiteX46" fmla="*/ 613125 w 1548765"/>
                              <a:gd name="connsiteY46" fmla="*/ 279408 h 1160773"/>
                              <a:gd name="connsiteX47" fmla="*/ 952132 w 1548765"/>
                              <a:gd name="connsiteY47" fmla="*/ 175240 h 1160773"/>
                              <a:gd name="connsiteX48" fmla="*/ 980024 w 1548765"/>
                              <a:gd name="connsiteY48" fmla="*/ 54633 h 1160773"/>
                              <a:gd name="connsiteX49" fmla="*/ 771873 w 1548765"/>
                              <a:gd name="connsiteY49" fmla="*/ 25414 h 1160773"/>
                              <a:gd name="connsiteX50" fmla="*/ 774383 w 1548765"/>
                              <a:gd name="connsiteY50" fmla="*/ 0 h 1160773"/>
                              <a:gd name="connsiteX51" fmla="*/ 1537365 w 1548765"/>
                              <a:gd name="connsiteY51" fmla="*/ 642595 h 1160773"/>
                              <a:gd name="connsiteX52" fmla="*/ 1541165 w 1548765"/>
                              <a:gd name="connsiteY52" fmla="*/ 671814 h 1160773"/>
                              <a:gd name="connsiteX53" fmla="*/ 1541165 w 1548765"/>
                              <a:gd name="connsiteY53" fmla="*/ 675619 h 1160773"/>
                              <a:gd name="connsiteX54" fmla="*/ 1543674 w 1548765"/>
                              <a:gd name="connsiteY54" fmla="*/ 703545 h 1160773"/>
                              <a:gd name="connsiteX55" fmla="*/ 1548765 w 1548765"/>
                              <a:gd name="connsiteY55" fmla="*/ 775981 h 1160773"/>
                              <a:gd name="connsiteX56" fmla="*/ 1471716 w 1548765"/>
                              <a:gd name="connsiteY56" fmla="*/ 1112616 h 1160773"/>
                              <a:gd name="connsiteX57" fmla="*/ 1443876 w 1548765"/>
                              <a:gd name="connsiteY57" fmla="*/ 1160773 h 1160773"/>
                              <a:gd name="connsiteX58" fmla="*/ 1411106 w 1548765"/>
                              <a:gd name="connsiteY58" fmla="*/ 1160773 h 1160773"/>
                              <a:gd name="connsiteX59" fmla="*/ 1428144 w 1548765"/>
                              <a:gd name="connsiteY59" fmla="*/ 1136077 h 1160773"/>
                              <a:gd name="connsiteX60" fmla="*/ 1487818 w 1548765"/>
                              <a:gd name="connsiteY60" fmla="*/ 995660 h 1160773"/>
                              <a:gd name="connsiteX61" fmla="*/ 1335523 w 1548765"/>
                              <a:gd name="connsiteY61" fmla="*/ 1029975 h 1160773"/>
                              <a:gd name="connsiteX62" fmla="*/ 1329142 w 1548765"/>
                              <a:gd name="connsiteY62" fmla="*/ 1029975 h 1160773"/>
                              <a:gd name="connsiteX63" fmla="*/ 1280473 w 1548765"/>
                              <a:gd name="connsiteY63" fmla="*/ 1118311 h 1160773"/>
                              <a:gd name="connsiteX64" fmla="*/ 1247889 w 1548765"/>
                              <a:gd name="connsiteY64" fmla="*/ 1160773 h 1160773"/>
                              <a:gd name="connsiteX65" fmla="*/ 779004 w 1548765"/>
                              <a:gd name="connsiteY65" fmla="*/ 1160773 h 1160773"/>
                              <a:gd name="connsiteX66" fmla="*/ 809947 w 1548765"/>
                              <a:gd name="connsiteY66" fmla="*/ 1148070 h 1160773"/>
                              <a:gd name="connsiteX67" fmla="*/ 846730 w 1548765"/>
                              <a:gd name="connsiteY67" fmla="*/ 853443 h 1160773"/>
                              <a:gd name="connsiteX68" fmla="*/ 543359 w 1548765"/>
                              <a:gd name="connsiteY68" fmla="*/ 593060 h 1160773"/>
                              <a:gd name="connsiteX69" fmla="*/ 540777 w 1548765"/>
                              <a:gd name="connsiteY69" fmla="*/ 590547 h 1160773"/>
                              <a:gd name="connsiteX70" fmla="*/ 279280 w 1548765"/>
                              <a:gd name="connsiteY70" fmla="*/ 689618 h 1160773"/>
                              <a:gd name="connsiteX71" fmla="*/ 279280 w 1548765"/>
                              <a:gd name="connsiteY71" fmla="*/ 695935 h 1160773"/>
                              <a:gd name="connsiteX72" fmla="*/ 238696 w 1548765"/>
                              <a:gd name="connsiteY72" fmla="*/ 1024878 h 1160773"/>
                              <a:gd name="connsiteX73" fmla="*/ 233606 w 1548765"/>
                              <a:gd name="connsiteY73" fmla="*/ 1036293 h 1160773"/>
                              <a:gd name="connsiteX74" fmla="*/ 298246 w 1548765"/>
                              <a:gd name="connsiteY74" fmla="*/ 1112876 h 1160773"/>
                              <a:gd name="connsiteX75" fmla="*/ 348513 w 1548765"/>
                              <a:gd name="connsiteY75" fmla="*/ 1160773 h 1160773"/>
                              <a:gd name="connsiteX76" fmla="*/ 106385 w 1548765"/>
                              <a:gd name="connsiteY76" fmla="*/ 1160773 h 1160773"/>
                              <a:gd name="connsiteX77" fmla="*/ 60581 w 1548765"/>
                              <a:gd name="connsiteY77" fmla="*/ 1076151 h 1160773"/>
                              <a:gd name="connsiteX78" fmla="*/ 0 w 1548765"/>
                              <a:gd name="connsiteY78" fmla="*/ 775981 h 1160773"/>
                              <a:gd name="connsiteX79" fmla="*/ 379591 w 1548765"/>
                              <a:gd name="connsiteY79" fmla="*/ 109193 h 1160773"/>
                              <a:gd name="connsiteX80" fmla="*/ 412574 w 1548765"/>
                              <a:gd name="connsiteY80" fmla="*/ 90169 h 1160773"/>
                              <a:gd name="connsiteX81" fmla="*/ 774383 w 1548765"/>
                              <a:gd name="connsiteY81" fmla="*/ 0 h 11607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</a:cxnLst>
                            <a:rect l="l" t="t" r="r" b="b"/>
                            <a:pathLst>
                              <a:path w="1548765" h="1160773">
                                <a:moveTo>
                                  <a:pt x="154877" y="468647"/>
                                </a:moveTo>
                                <a:cubicBezTo>
                                  <a:pt x="145986" y="469868"/>
                                  <a:pt x="113003" y="477549"/>
                                  <a:pt x="82529" y="488964"/>
                                </a:cubicBezTo>
                                <a:cubicBezTo>
                                  <a:pt x="45674" y="577840"/>
                                  <a:pt x="25383" y="674398"/>
                                  <a:pt x="25383" y="775981"/>
                                </a:cubicBezTo>
                                <a:cubicBezTo>
                                  <a:pt x="25383" y="886467"/>
                                  <a:pt x="49475" y="991855"/>
                                  <a:pt x="92639" y="1087120"/>
                                </a:cubicBezTo>
                                <a:cubicBezTo>
                                  <a:pt x="156167" y="1066804"/>
                                  <a:pt x="198041" y="1045195"/>
                                  <a:pt x="217114" y="1033780"/>
                                </a:cubicBezTo>
                                <a:cubicBezTo>
                                  <a:pt x="215824" y="1031268"/>
                                  <a:pt x="214533" y="1029975"/>
                                  <a:pt x="214533" y="1027463"/>
                                </a:cubicBezTo>
                                <a:cubicBezTo>
                                  <a:pt x="203132" y="857248"/>
                                  <a:pt x="253897" y="695935"/>
                                  <a:pt x="257698" y="690910"/>
                                </a:cubicBezTo>
                                <a:cubicBezTo>
                                  <a:pt x="257698" y="688325"/>
                                  <a:pt x="258988" y="687105"/>
                                  <a:pt x="260279" y="685813"/>
                                </a:cubicBezTo>
                                <a:cubicBezTo>
                                  <a:pt x="186641" y="575328"/>
                                  <a:pt x="162477" y="497866"/>
                                  <a:pt x="154877" y="468647"/>
                                </a:cubicBezTo>
                                <a:close/>
                                <a:moveTo>
                                  <a:pt x="1355815" y="400016"/>
                                </a:moveTo>
                                <a:cubicBezTo>
                                  <a:pt x="1330432" y="403892"/>
                                  <a:pt x="1279667" y="408918"/>
                                  <a:pt x="1244103" y="411502"/>
                                </a:cubicBezTo>
                                <a:cubicBezTo>
                                  <a:pt x="1245394" y="430527"/>
                                  <a:pt x="1247903" y="541012"/>
                                  <a:pt x="1204739" y="749275"/>
                                </a:cubicBezTo>
                                <a:cubicBezTo>
                                  <a:pt x="1203448" y="749275"/>
                                  <a:pt x="1203448" y="750568"/>
                                  <a:pt x="1203448" y="750568"/>
                                </a:cubicBezTo>
                                <a:cubicBezTo>
                                  <a:pt x="1297378" y="867442"/>
                                  <a:pt x="1324051" y="971538"/>
                                  <a:pt x="1331651" y="1005854"/>
                                </a:cubicBezTo>
                                <a:cubicBezTo>
                                  <a:pt x="1343124" y="1005854"/>
                                  <a:pt x="1405289" y="1005854"/>
                                  <a:pt x="1496709" y="966441"/>
                                </a:cubicBezTo>
                                <a:cubicBezTo>
                                  <a:pt x="1513201" y="905491"/>
                                  <a:pt x="1522092" y="840736"/>
                                  <a:pt x="1522092" y="774689"/>
                                </a:cubicBezTo>
                                <a:cubicBezTo>
                                  <a:pt x="1522092" y="731543"/>
                                  <a:pt x="1518292" y="689618"/>
                                  <a:pt x="1511982" y="648984"/>
                                </a:cubicBezTo>
                                <a:cubicBezTo>
                                  <a:pt x="1458636" y="497866"/>
                                  <a:pt x="1359615" y="405113"/>
                                  <a:pt x="1358324" y="403892"/>
                                </a:cubicBezTo>
                                <a:cubicBezTo>
                                  <a:pt x="1357106" y="402600"/>
                                  <a:pt x="1357106" y="401308"/>
                                  <a:pt x="1355815" y="400016"/>
                                </a:cubicBezTo>
                                <a:close/>
                                <a:moveTo>
                                  <a:pt x="1374816" y="330236"/>
                                </a:moveTo>
                                <a:cubicBezTo>
                                  <a:pt x="1373597" y="342871"/>
                                  <a:pt x="1372306" y="363187"/>
                                  <a:pt x="1371016" y="383576"/>
                                </a:cubicBezTo>
                                <a:cubicBezTo>
                                  <a:pt x="1372306" y="384796"/>
                                  <a:pt x="1373597" y="384796"/>
                                  <a:pt x="1374816" y="386088"/>
                                </a:cubicBezTo>
                                <a:cubicBezTo>
                                  <a:pt x="1378688" y="388601"/>
                                  <a:pt x="1426872" y="434331"/>
                                  <a:pt x="1475127" y="514378"/>
                                </a:cubicBezTo>
                                <a:cubicBezTo>
                                  <a:pt x="1449745" y="448331"/>
                                  <a:pt x="1416762" y="386088"/>
                                  <a:pt x="1374816" y="330236"/>
                                </a:cubicBezTo>
                                <a:close/>
                                <a:moveTo>
                                  <a:pt x="968624" y="198141"/>
                                </a:moveTo>
                                <a:cubicBezTo>
                                  <a:pt x="967333" y="198141"/>
                                  <a:pt x="964823" y="199362"/>
                                  <a:pt x="963533" y="199362"/>
                                </a:cubicBezTo>
                                <a:cubicBezTo>
                                  <a:pt x="741400" y="228580"/>
                                  <a:pt x="629688" y="299725"/>
                                  <a:pt x="628397" y="301017"/>
                                </a:cubicBezTo>
                                <a:cubicBezTo>
                                  <a:pt x="627107" y="302237"/>
                                  <a:pt x="624597" y="303530"/>
                                  <a:pt x="622016" y="303530"/>
                                </a:cubicBezTo>
                                <a:cubicBezTo>
                                  <a:pt x="620797" y="303530"/>
                                  <a:pt x="620797" y="303530"/>
                                  <a:pt x="620797" y="303530"/>
                                </a:cubicBezTo>
                                <a:cubicBezTo>
                                  <a:pt x="582723" y="433039"/>
                                  <a:pt x="564941" y="538499"/>
                                  <a:pt x="558559" y="574035"/>
                                </a:cubicBezTo>
                                <a:cubicBezTo>
                                  <a:pt x="559850" y="574035"/>
                                  <a:pt x="559850" y="574035"/>
                                  <a:pt x="561141" y="575328"/>
                                </a:cubicBezTo>
                                <a:cubicBezTo>
                                  <a:pt x="562360" y="576548"/>
                                  <a:pt x="667762" y="664204"/>
                                  <a:pt x="864512" y="836931"/>
                                </a:cubicBezTo>
                                <a:cubicBezTo>
                                  <a:pt x="1006697" y="803908"/>
                                  <a:pt x="1137482" y="758177"/>
                                  <a:pt x="1179356" y="742958"/>
                                </a:cubicBezTo>
                                <a:cubicBezTo>
                                  <a:pt x="1225030" y="520695"/>
                                  <a:pt x="1217430" y="410210"/>
                                  <a:pt x="1217430" y="408918"/>
                                </a:cubicBezTo>
                                <a:cubicBezTo>
                                  <a:pt x="1217430" y="406405"/>
                                  <a:pt x="1218720" y="402600"/>
                                  <a:pt x="1221230" y="400016"/>
                                </a:cubicBezTo>
                                <a:cubicBezTo>
                                  <a:pt x="1192047" y="365772"/>
                                  <a:pt x="1098118" y="265409"/>
                                  <a:pt x="968624" y="198141"/>
                                </a:cubicBezTo>
                                <a:close/>
                                <a:moveTo>
                                  <a:pt x="370700" y="142217"/>
                                </a:moveTo>
                                <a:cubicBezTo>
                                  <a:pt x="252607" y="218458"/>
                                  <a:pt x="156167" y="327651"/>
                                  <a:pt x="95221" y="454648"/>
                                </a:cubicBezTo>
                                <a:cubicBezTo>
                                  <a:pt x="124403" y="445746"/>
                                  <a:pt x="151077" y="440721"/>
                                  <a:pt x="152367" y="440721"/>
                                </a:cubicBezTo>
                                <a:cubicBezTo>
                                  <a:pt x="154877" y="440721"/>
                                  <a:pt x="156167" y="440721"/>
                                  <a:pt x="158677" y="441941"/>
                                </a:cubicBezTo>
                                <a:cubicBezTo>
                                  <a:pt x="243716" y="302237"/>
                                  <a:pt x="331336" y="238775"/>
                                  <a:pt x="363100" y="219678"/>
                                </a:cubicBezTo>
                                <a:cubicBezTo>
                                  <a:pt x="363100" y="217166"/>
                                  <a:pt x="364319" y="180337"/>
                                  <a:pt x="370700" y="142217"/>
                                </a:cubicBezTo>
                                <a:close/>
                                <a:moveTo>
                                  <a:pt x="771873" y="25414"/>
                                </a:moveTo>
                                <a:cubicBezTo>
                                  <a:pt x="637288" y="25414"/>
                                  <a:pt x="509085" y="60950"/>
                                  <a:pt x="399883" y="124485"/>
                                </a:cubicBezTo>
                                <a:cubicBezTo>
                                  <a:pt x="392282" y="160021"/>
                                  <a:pt x="389701" y="199362"/>
                                  <a:pt x="387191" y="213361"/>
                                </a:cubicBezTo>
                                <a:cubicBezTo>
                                  <a:pt x="509085" y="227360"/>
                                  <a:pt x="583942" y="264188"/>
                                  <a:pt x="611906" y="280700"/>
                                </a:cubicBezTo>
                                <a:cubicBezTo>
                                  <a:pt x="611906" y="280700"/>
                                  <a:pt x="613125" y="279408"/>
                                  <a:pt x="613125" y="279408"/>
                                </a:cubicBezTo>
                                <a:cubicBezTo>
                                  <a:pt x="618216" y="276895"/>
                                  <a:pt x="729927" y="204459"/>
                                  <a:pt x="952132" y="175240"/>
                                </a:cubicBezTo>
                                <a:cubicBezTo>
                                  <a:pt x="957151" y="154924"/>
                                  <a:pt x="968624" y="111778"/>
                                  <a:pt x="980024" y="54633"/>
                                </a:cubicBezTo>
                                <a:cubicBezTo>
                                  <a:pt x="914058" y="35536"/>
                                  <a:pt x="844221" y="25414"/>
                                  <a:pt x="771873" y="25414"/>
                                </a:cubicBezTo>
                                <a:close/>
                                <a:moveTo>
                                  <a:pt x="774383" y="0"/>
                                </a:moveTo>
                                <a:cubicBezTo>
                                  <a:pt x="1156483" y="0"/>
                                  <a:pt x="1475127" y="278116"/>
                                  <a:pt x="1537365" y="642595"/>
                                </a:cubicBezTo>
                                <a:cubicBezTo>
                                  <a:pt x="1538583" y="652789"/>
                                  <a:pt x="1539874" y="661691"/>
                                  <a:pt x="1541165" y="671814"/>
                                </a:cubicBezTo>
                                <a:cubicBezTo>
                                  <a:pt x="1541165" y="673106"/>
                                  <a:pt x="1541165" y="674398"/>
                                  <a:pt x="1541165" y="675619"/>
                                </a:cubicBezTo>
                                <a:cubicBezTo>
                                  <a:pt x="1541165" y="684521"/>
                                  <a:pt x="1542384" y="694715"/>
                                  <a:pt x="1543674" y="703545"/>
                                </a:cubicBezTo>
                                <a:cubicBezTo>
                                  <a:pt x="1546256" y="727738"/>
                                  <a:pt x="1547475" y="750568"/>
                                  <a:pt x="1548765" y="775981"/>
                                </a:cubicBezTo>
                                <a:cubicBezTo>
                                  <a:pt x="1548765" y="896481"/>
                                  <a:pt x="1521097" y="1010722"/>
                                  <a:pt x="1471716" y="1112616"/>
                                </a:cubicBezTo>
                                <a:lnTo>
                                  <a:pt x="1443876" y="1160773"/>
                                </a:lnTo>
                                <a:lnTo>
                                  <a:pt x="1411106" y="1160773"/>
                                </a:lnTo>
                                <a:lnTo>
                                  <a:pt x="1428144" y="1136077"/>
                                </a:lnTo>
                                <a:cubicBezTo>
                                  <a:pt x="1452505" y="1091863"/>
                                  <a:pt x="1472582" y="1044872"/>
                                  <a:pt x="1487818" y="995660"/>
                                </a:cubicBezTo>
                                <a:cubicBezTo>
                                  <a:pt x="1410380" y="1026170"/>
                                  <a:pt x="1355815" y="1029975"/>
                                  <a:pt x="1335523" y="1029975"/>
                                </a:cubicBezTo>
                                <a:cubicBezTo>
                                  <a:pt x="1332942" y="1029975"/>
                                  <a:pt x="1330432" y="1029975"/>
                                  <a:pt x="1329142" y="1029975"/>
                                </a:cubicBezTo>
                                <a:cubicBezTo>
                                  <a:pt x="1315805" y="1061096"/>
                                  <a:pt x="1298901" y="1090786"/>
                                  <a:pt x="1280473" y="1118311"/>
                                </a:cubicBezTo>
                                <a:lnTo>
                                  <a:pt x="1247889" y="1160773"/>
                                </a:lnTo>
                                <a:lnTo>
                                  <a:pt x="779004" y="1160773"/>
                                </a:lnTo>
                                <a:lnTo>
                                  <a:pt x="809947" y="1148070"/>
                                </a:lnTo>
                                <a:cubicBezTo>
                                  <a:pt x="825148" y="1054097"/>
                                  <a:pt x="841639" y="901686"/>
                                  <a:pt x="846730" y="853443"/>
                                </a:cubicBezTo>
                                <a:cubicBezTo>
                                  <a:pt x="649980" y="682008"/>
                                  <a:pt x="544578" y="594352"/>
                                  <a:pt x="543359" y="593060"/>
                                </a:cubicBezTo>
                                <a:cubicBezTo>
                                  <a:pt x="542068" y="593060"/>
                                  <a:pt x="542068" y="591839"/>
                                  <a:pt x="540777" y="590547"/>
                                </a:cubicBezTo>
                                <a:cubicBezTo>
                                  <a:pt x="401173" y="636277"/>
                                  <a:pt x="311044" y="674398"/>
                                  <a:pt x="279280" y="689618"/>
                                </a:cubicBezTo>
                                <a:cubicBezTo>
                                  <a:pt x="279280" y="692130"/>
                                  <a:pt x="280570" y="693423"/>
                                  <a:pt x="279280" y="695935"/>
                                </a:cubicBezTo>
                                <a:cubicBezTo>
                                  <a:pt x="279280" y="698520"/>
                                  <a:pt x="227224" y="859761"/>
                                  <a:pt x="238696" y="1024878"/>
                                </a:cubicBezTo>
                                <a:cubicBezTo>
                                  <a:pt x="239915" y="1029975"/>
                                  <a:pt x="237406" y="1033780"/>
                                  <a:pt x="233606" y="1036293"/>
                                </a:cubicBezTo>
                                <a:cubicBezTo>
                                  <a:pt x="252965" y="1062963"/>
                                  <a:pt x="275179" y="1088763"/>
                                  <a:pt x="298246" y="1112876"/>
                                </a:cubicBezTo>
                                <a:lnTo>
                                  <a:pt x="348513" y="1160773"/>
                                </a:lnTo>
                                <a:lnTo>
                                  <a:pt x="106385" y="1160773"/>
                                </a:lnTo>
                                <a:lnTo>
                                  <a:pt x="60581" y="1076151"/>
                                </a:lnTo>
                                <a:cubicBezTo>
                                  <a:pt x="21583" y="983778"/>
                                  <a:pt x="0" y="882339"/>
                                  <a:pt x="0" y="775981"/>
                                </a:cubicBezTo>
                                <a:cubicBezTo>
                                  <a:pt x="0" y="492769"/>
                                  <a:pt x="152367" y="243872"/>
                                  <a:pt x="379591" y="109193"/>
                                </a:cubicBezTo>
                                <a:cubicBezTo>
                                  <a:pt x="389701" y="102876"/>
                                  <a:pt x="401173" y="96486"/>
                                  <a:pt x="412574" y="90169"/>
                                </a:cubicBezTo>
                                <a:cubicBezTo>
                                  <a:pt x="520486" y="33024"/>
                                  <a:pt x="643598" y="0"/>
                                  <a:pt x="77438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rot="0" spcFirstLastPara="0" vert="horz" wrap="square" lIns="38100" tIns="38100" rIns="38100" bIns="381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Fotbalista – vpravo">
                          <a:extLst>
                            <a:ext uri="{FF2B5EF4-FFF2-40B4-BE49-F238E27FC236}">
                              <a16:creationId xmlns:a16="http://schemas.microsoft.com/office/drawing/2014/main" id="{78A8D4E4-E8E3-4F31-AA1A-5962F4248A43}"/>
                            </a:ext>
                          </a:extLst>
                        </wps:cNvPr>
                        <wps:cNvSpPr/>
                        <wps:spPr>
                          <a:xfrm>
                            <a:off x="8748395" y="1385250"/>
                            <a:ext cx="865506" cy="1297932"/>
                          </a:xfrm>
                          <a:custGeom>
                            <a:avLst/>
                            <a:gdLst>
                              <a:gd name="connsiteX0" fmla="*/ 125780 w 865506"/>
                              <a:gd name="connsiteY0" fmla="*/ 728786 h 1297932"/>
                              <a:gd name="connsiteX1" fmla="*/ 251560 w 865506"/>
                              <a:gd name="connsiteY1" fmla="*/ 854567 h 1297932"/>
                              <a:gd name="connsiteX2" fmla="*/ 125780 w 865506"/>
                              <a:gd name="connsiteY2" fmla="*/ 980348 h 1297932"/>
                              <a:gd name="connsiteX3" fmla="*/ 0 w 865506"/>
                              <a:gd name="connsiteY3" fmla="*/ 854567 h 1297932"/>
                              <a:gd name="connsiteX4" fmla="*/ 125780 w 865506"/>
                              <a:gd name="connsiteY4" fmla="*/ 728786 h 1297932"/>
                              <a:gd name="connsiteX5" fmla="*/ 388630 w 865506"/>
                              <a:gd name="connsiteY5" fmla="*/ 429799 h 1297932"/>
                              <a:gd name="connsiteX6" fmla="*/ 448486 w 865506"/>
                              <a:gd name="connsiteY6" fmla="*/ 512435 h 1297932"/>
                              <a:gd name="connsiteX7" fmla="*/ 186864 w 865506"/>
                              <a:gd name="connsiteY7" fmla="*/ 647314 h 1297932"/>
                              <a:gd name="connsiteX8" fmla="*/ 612518 w 865506"/>
                              <a:gd name="connsiteY8" fmla="*/ 149740 h 1297932"/>
                              <a:gd name="connsiteX9" fmla="*/ 626757 w 865506"/>
                              <a:gd name="connsiteY9" fmla="*/ 150090 h 1297932"/>
                              <a:gd name="connsiteX10" fmla="*/ 711020 w 865506"/>
                              <a:gd name="connsiteY10" fmla="*/ 284676 h 1297932"/>
                              <a:gd name="connsiteX11" fmla="*/ 862990 w 865506"/>
                              <a:gd name="connsiteY11" fmla="*/ 202536 h 1297932"/>
                              <a:gd name="connsiteX12" fmla="*/ 865506 w 865506"/>
                              <a:gd name="connsiteY12" fmla="*/ 203302 h 1297932"/>
                              <a:gd name="connsiteX13" fmla="*/ 865506 w 865506"/>
                              <a:gd name="connsiteY13" fmla="*/ 338790 h 1297932"/>
                              <a:gd name="connsiteX14" fmla="*/ 849239 w 865506"/>
                              <a:gd name="connsiteY14" fmla="*/ 334487 h 1297932"/>
                              <a:gd name="connsiteX15" fmla="*/ 863375 w 865506"/>
                              <a:gd name="connsiteY15" fmla="*/ 378650 h 1297932"/>
                              <a:gd name="connsiteX16" fmla="*/ 656183 w 865506"/>
                              <a:gd name="connsiteY16" fmla="*/ 677354 h 1297932"/>
                              <a:gd name="connsiteX17" fmla="*/ 563010 w 865506"/>
                              <a:gd name="connsiteY17" fmla="*/ 971055 h 1297932"/>
                              <a:gd name="connsiteX18" fmla="*/ 380899 w 865506"/>
                              <a:gd name="connsiteY18" fmla="*/ 1277398 h 1297932"/>
                              <a:gd name="connsiteX19" fmla="*/ 314897 w 865506"/>
                              <a:gd name="connsiteY19" fmla="*/ 1292675 h 1297932"/>
                              <a:gd name="connsiteX20" fmla="*/ 295866 w 865506"/>
                              <a:gd name="connsiteY20" fmla="*/ 1210965 h 1297932"/>
                              <a:gd name="connsiteX21" fmla="*/ 447341 w 865506"/>
                              <a:gd name="connsiteY21" fmla="*/ 937005 h 1297932"/>
                              <a:gd name="connsiteX22" fmla="*/ 478142 w 865506"/>
                              <a:gd name="connsiteY22" fmla="*/ 682410 h 1297932"/>
                              <a:gd name="connsiteX23" fmla="*/ 286076 w 865506"/>
                              <a:gd name="connsiteY23" fmla="*/ 754330 h 1297932"/>
                              <a:gd name="connsiteX24" fmla="*/ 182178 w 865506"/>
                              <a:gd name="connsiteY24" fmla="*/ 673158 h 1297932"/>
                              <a:gd name="connsiteX25" fmla="*/ 452016 w 865506"/>
                              <a:gd name="connsiteY25" fmla="*/ 538357 h 1297932"/>
                              <a:gd name="connsiteX26" fmla="*/ 573680 w 865506"/>
                              <a:gd name="connsiteY26" fmla="*/ 293605 h 1297932"/>
                              <a:gd name="connsiteX27" fmla="*/ 373474 w 865506"/>
                              <a:gd name="connsiteY27" fmla="*/ 350571 h 1297932"/>
                              <a:gd name="connsiteX28" fmla="*/ 197908 w 865506"/>
                              <a:gd name="connsiteY28" fmla="*/ 460789 h 1297932"/>
                              <a:gd name="connsiteX29" fmla="*/ 138066 w 865506"/>
                              <a:gd name="connsiteY29" fmla="*/ 446588 h 1297932"/>
                              <a:gd name="connsiteX30" fmla="*/ 157592 w 865506"/>
                              <a:gd name="connsiteY30" fmla="*/ 377090 h 1297932"/>
                              <a:gd name="connsiteX31" fmla="*/ 346358 w 865506"/>
                              <a:gd name="connsiteY31" fmla="*/ 258318 h 1297932"/>
                              <a:gd name="connsiteX32" fmla="*/ 605911 w 865506"/>
                              <a:gd name="connsiteY32" fmla="*/ 150520 h 1297932"/>
                              <a:gd name="connsiteX33" fmla="*/ 612518 w 865506"/>
                              <a:gd name="connsiteY33" fmla="*/ 149740 h 1297932"/>
                              <a:gd name="connsiteX34" fmla="*/ 772601 w 865506"/>
                              <a:gd name="connsiteY34" fmla="*/ 22 h 1297932"/>
                              <a:gd name="connsiteX35" fmla="*/ 786213 w 865506"/>
                              <a:gd name="connsiteY35" fmla="*/ 1057 h 1297932"/>
                              <a:gd name="connsiteX36" fmla="*/ 847694 w 865506"/>
                              <a:gd name="connsiteY36" fmla="*/ 105896 h 1297932"/>
                              <a:gd name="connsiteX37" fmla="*/ 725950 w 865506"/>
                              <a:gd name="connsiteY37" fmla="*/ 232209 h 1297932"/>
                              <a:gd name="connsiteX38" fmla="*/ 681357 w 865506"/>
                              <a:gd name="connsiteY38" fmla="*/ 62538 h 1297932"/>
                              <a:gd name="connsiteX39" fmla="*/ 772601 w 865506"/>
                              <a:gd name="connsiteY39" fmla="*/ 22 h 129793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</a:cxnLst>
                            <a:rect l="l" t="t" r="r" b="b"/>
                            <a:pathLst>
                              <a:path w="865506" h="1297932">
                                <a:moveTo>
                                  <a:pt x="125780" y="728786"/>
                                </a:moveTo>
                                <a:cubicBezTo>
                                  <a:pt x="195246" y="728786"/>
                                  <a:pt x="251560" y="785100"/>
                                  <a:pt x="251560" y="854567"/>
                                </a:cubicBezTo>
                                <a:cubicBezTo>
                                  <a:pt x="251560" y="924034"/>
                                  <a:pt x="195246" y="980348"/>
                                  <a:pt x="125780" y="980348"/>
                                </a:cubicBezTo>
                                <a:cubicBezTo>
                                  <a:pt x="56314" y="980348"/>
                                  <a:pt x="0" y="924034"/>
                                  <a:pt x="0" y="854567"/>
                                </a:cubicBezTo>
                                <a:cubicBezTo>
                                  <a:pt x="0" y="785100"/>
                                  <a:pt x="56314" y="728786"/>
                                  <a:pt x="125780" y="728786"/>
                                </a:cubicBezTo>
                                <a:close/>
                                <a:moveTo>
                                  <a:pt x="388630" y="429799"/>
                                </a:moveTo>
                                <a:cubicBezTo>
                                  <a:pt x="388630" y="429799"/>
                                  <a:pt x="458535" y="463756"/>
                                  <a:pt x="448486" y="512435"/>
                                </a:cubicBezTo>
                                <a:lnTo>
                                  <a:pt x="186864" y="647314"/>
                                </a:lnTo>
                                <a:close/>
                                <a:moveTo>
                                  <a:pt x="612518" y="149740"/>
                                </a:moveTo>
                                <a:cubicBezTo>
                                  <a:pt x="616458" y="149444"/>
                                  <a:pt x="621670" y="149337"/>
                                  <a:pt x="626757" y="150090"/>
                                </a:cubicBezTo>
                                <a:cubicBezTo>
                                  <a:pt x="626757" y="150090"/>
                                  <a:pt x="636382" y="262622"/>
                                  <a:pt x="711020" y="284676"/>
                                </a:cubicBezTo>
                                <a:cubicBezTo>
                                  <a:pt x="785547" y="306784"/>
                                  <a:pt x="862990" y="202536"/>
                                  <a:pt x="862990" y="202536"/>
                                </a:cubicBezTo>
                                <a:lnTo>
                                  <a:pt x="865506" y="203302"/>
                                </a:lnTo>
                                <a:lnTo>
                                  <a:pt x="865506" y="338790"/>
                                </a:lnTo>
                                <a:lnTo>
                                  <a:pt x="849239" y="334487"/>
                                </a:lnTo>
                                <a:cubicBezTo>
                                  <a:pt x="849239" y="334487"/>
                                  <a:pt x="837414" y="362082"/>
                                  <a:pt x="863375" y="378650"/>
                                </a:cubicBezTo>
                                <a:lnTo>
                                  <a:pt x="656183" y="677354"/>
                                </a:lnTo>
                                <a:lnTo>
                                  <a:pt x="563010" y="971055"/>
                                </a:lnTo>
                                <a:lnTo>
                                  <a:pt x="380899" y="1277398"/>
                                </a:lnTo>
                                <a:cubicBezTo>
                                  <a:pt x="380899" y="1277344"/>
                                  <a:pt x="357633" y="1310480"/>
                                  <a:pt x="314897" y="1292675"/>
                                </a:cubicBezTo>
                                <a:cubicBezTo>
                                  <a:pt x="314897" y="1292675"/>
                                  <a:pt x="265615" y="1270835"/>
                                  <a:pt x="295866" y="1210965"/>
                                </a:cubicBezTo>
                                <a:cubicBezTo>
                                  <a:pt x="326062" y="1151042"/>
                                  <a:pt x="447341" y="937005"/>
                                  <a:pt x="447341" y="937005"/>
                                </a:cubicBezTo>
                                <a:lnTo>
                                  <a:pt x="478142" y="682410"/>
                                </a:lnTo>
                                <a:lnTo>
                                  <a:pt x="286076" y="754330"/>
                                </a:lnTo>
                                <a:cubicBezTo>
                                  <a:pt x="286076" y="754330"/>
                                  <a:pt x="263360" y="692684"/>
                                  <a:pt x="182178" y="673158"/>
                                </a:cubicBezTo>
                                <a:lnTo>
                                  <a:pt x="452016" y="538357"/>
                                </a:lnTo>
                                <a:lnTo>
                                  <a:pt x="573680" y="293605"/>
                                </a:lnTo>
                                <a:lnTo>
                                  <a:pt x="373474" y="350571"/>
                                </a:lnTo>
                                <a:lnTo>
                                  <a:pt x="197908" y="460789"/>
                                </a:lnTo>
                                <a:cubicBezTo>
                                  <a:pt x="197908" y="460789"/>
                                  <a:pt x="155887" y="475636"/>
                                  <a:pt x="138066" y="446588"/>
                                </a:cubicBezTo>
                                <a:cubicBezTo>
                                  <a:pt x="120246" y="417595"/>
                                  <a:pt x="138396" y="386987"/>
                                  <a:pt x="157592" y="377090"/>
                                </a:cubicBezTo>
                                <a:cubicBezTo>
                                  <a:pt x="176732" y="367246"/>
                                  <a:pt x="346358" y="258318"/>
                                  <a:pt x="346358" y="258318"/>
                                </a:cubicBezTo>
                                <a:lnTo>
                                  <a:pt x="605911" y="150520"/>
                                </a:lnTo>
                                <a:cubicBezTo>
                                  <a:pt x="605911" y="150520"/>
                                  <a:pt x="608579" y="150036"/>
                                  <a:pt x="612518" y="149740"/>
                                </a:cubicBezTo>
                                <a:close/>
                                <a:moveTo>
                                  <a:pt x="772601" y="22"/>
                                </a:moveTo>
                                <a:cubicBezTo>
                                  <a:pt x="780892" y="170"/>
                                  <a:pt x="786213" y="1057"/>
                                  <a:pt x="786213" y="1057"/>
                                </a:cubicBezTo>
                                <a:cubicBezTo>
                                  <a:pt x="806540" y="6372"/>
                                  <a:pt x="865650" y="36921"/>
                                  <a:pt x="847694" y="105896"/>
                                </a:cubicBezTo>
                                <a:cubicBezTo>
                                  <a:pt x="829681" y="174906"/>
                                  <a:pt x="776493" y="245425"/>
                                  <a:pt x="725950" y="232209"/>
                                </a:cubicBezTo>
                                <a:cubicBezTo>
                                  <a:pt x="675359" y="219041"/>
                                  <a:pt x="661625" y="138240"/>
                                  <a:pt x="681357" y="62538"/>
                                </a:cubicBezTo>
                                <a:cubicBezTo>
                                  <a:pt x="696142" y="5780"/>
                                  <a:pt x="747731" y="-424"/>
                                  <a:pt x="772601" y="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rot="0" spcFirstLastPara="0" vert="horz" wrap="square" lIns="38100" tIns="38100" rIns="38100" bIns="381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otbalista – vlevo">
                          <a:extLst>
                            <a:ext uri="{FF2B5EF4-FFF2-40B4-BE49-F238E27FC236}">
                              <a16:creationId xmlns:a16="http://schemas.microsoft.com/office/drawing/2014/main" id="{7CF327CF-3A16-4A26-AA8A-6946C7BC8B16}"/>
                            </a:ext>
                          </a:extLst>
                        </wps:cNvPr>
                        <wps:cNvSpPr/>
                        <wps:spPr>
                          <a:xfrm>
                            <a:off x="2104" y="4273864"/>
                            <a:ext cx="815776" cy="1243321"/>
                          </a:xfrm>
                          <a:custGeom>
                            <a:avLst/>
                            <a:gdLst>
                              <a:gd name="connsiteX0" fmla="*/ 695283 w 815776"/>
                              <a:gd name="connsiteY0" fmla="*/ 698123 h 1243321"/>
                              <a:gd name="connsiteX1" fmla="*/ 815776 w 815776"/>
                              <a:gd name="connsiteY1" fmla="*/ 818612 h 1243321"/>
                              <a:gd name="connsiteX2" fmla="*/ 695283 w 815776"/>
                              <a:gd name="connsiteY2" fmla="*/ 939101 h 1243321"/>
                              <a:gd name="connsiteX3" fmla="*/ 574790 w 815776"/>
                              <a:gd name="connsiteY3" fmla="*/ 818612 h 1243321"/>
                              <a:gd name="connsiteX4" fmla="*/ 695283 w 815776"/>
                              <a:gd name="connsiteY4" fmla="*/ 698123 h 1243321"/>
                              <a:gd name="connsiteX5" fmla="*/ 443480 w 815776"/>
                              <a:gd name="connsiteY5" fmla="*/ 411715 h 1243321"/>
                              <a:gd name="connsiteX6" fmla="*/ 636766 w 815776"/>
                              <a:gd name="connsiteY6" fmla="*/ 620078 h 1243321"/>
                              <a:gd name="connsiteX7" fmla="*/ 386140 w 815776"/>
                              <a:gd name="connsiteY7" fmla="*/ 490874 h 1243321"/>
                              <a:gd name="connsiteX8" fmla="*/ 443480 w 815776"/>
                              <a:gd name="connsiteY8" fmla="*/ 411715 h 1243321"/>
                              <a:gd name="connsiteX9" fmla="*/ 229002 w 815776"/>
                              <a:gd name="connsiteY9" fmla="*/ 143440 h 1243321"/>
                              <a:gd name="connsiteX10" fmla="*/ 235331 w 815776"/>
                              <a:gd name="connsiteY10" fmla="*/ 144187 h 1243321"/>
                              <a:gd name="connsiteX11" fmla="*/ 483976 w 815776"/>
                              <a:gd name="connsiteY11" fmla="*/ 247450 h 1243321"/>
                              <a:gd name="connsiteX12" fmla="*/ 664808 w 815776"/>
                              <a:gd name="connsiteY12" fmla="*/ 361224 h 1243321"/>
                              <a:gd name="connsiteX13" fmla="*/ 683513 w 815776"/>
                              <a:gd name="connsiteY13" fmla="*/ 427798 h 1243321"/>
                              <a:gd name="connsiteX14" fmla="*/ 626186 w 815776"/>
                              <a:gd name="connsiteY14" fmla="*/ 441402 h 1243321"/>
                              <a:gd name="connsiteX15" fmla="*/ 457999 w 815776"/>
                              <a:gd name="connsiteY15" fmla="*/ 335821 h 1243321"/>
                              <a:gd name="connsiteX16" fmla="*/ 266208 w 815776"/>
                              <a:gd name="connsiteY16" fmla="*/ 281252 h 1243321"/>
                              <a:gd name="connsiteX17" fmla="*/ 382758 w 815776"/>
                              <a:gd name="connsiteY17" fmla="*/ 515706 h 1243321"/>
                              <a:gd name="connsiteX18" fmla="*/ 641256 w 815776"/>
                              <a:gd name="connsiteY18" fmla="*/ 644835 h 1243321"/>
                              <a:gd name="connsiteX19" fmla="*/ 541724 w 815776"/>
                              <a:gd name="connsiteY19" fmla="*/ 722591 h 1243321"/>
                              <a:gd name="connsiteX20" fmla="*/ 357730 w 815776"/>
                              <a:gd name="connsiteY20" fmla="*/ 653698 h 1243321"/>
                              <a:gd name="connsiteX21" fmla="*/ 387237 w 815776"/>
                              <a:gd name="connsiteY21" fmla="*/ 897581 h 1243321"/>
                              <a:gd name="connsiteX22" fmla="*/ 532345 w 815776"/>
                              <a:gd name="connsiteY22" fmla="*/ 1160014 h 1243321"/>
                              <a:gd name="connsiteX23" fmla="*/ 514114 w 815776"/>
                              <a:gd name="connsiteY23" fmla="*/ 1238285 h 1243321"/>
                              <a:gd name="connsiteX24" fmla="*/ 450886 w 815776"/>
                              <a:gd name="connsiteY24" fmla="*/ 1223651 h 1243321"/>
                              <a:gd name="connsiteX25" fmla="*/ 276430 w 815776"/>
                              <a:gd name="connsiteY25" fmla="*/ 930198 h 1243321"/>
                              <a:gd name="connsiteX26" fmla="*/ 187173 w 815776"/>
                              <a:gd name="connsiteY26" fmla="*/ 648854 h 1243321"/>
                              <a:gd name="connsiteX27" fmla="*/ 0 w 815776"/>
                              <a:gd name="connsiteY27" fmla="*/ 379024 h 1243321"/>
                              <a:gd name="connsiteX28" fmla="*/ 0 w 815776"/>
                              <a:gd name="connsiteY28" fmla="*/ 350782 h 1243321"/>
                              <a:gd name="connsiteX29" fmla="*/ 1297 w 815776"/>
                              <a:gd name="connsiteY29" fmla="*/ 349413 h 1243321"/>
                              <a:gd name="connsiteX30" fmla="*/ 2230 w 815776"/>
                              <a:gd name="connsiteY30" fmla="*/ 320414 h 1243321"/>
                              <a:gd name="connsiteX31" fmla="*/ 0 w 815776"/>
                              <a:gd name="connsiteY31" fmla="*/ 321004 h 1243321"/>
                              <a:gd name="connsiteX32" fmla="*/ 0 w 815776"/>
                              <a:gd name="connsiteY32" fmla="*/ 207166 h 1243321"/>
                              <a:gd name="connsiteX33" fmla="*/ 1765 w 815776"/>
                              <a:gd name="connsiteY33" fmla="*/ 209288 h 1243321"/>
                              <a:gd name="connsiteX34" fmla="*/ 134641 w 815776"/>
                              <a:gd name="connsiteY34" fmla="*/ 272699 h 1243321"/>
                              <a:gd name="connsiteX35" fmla="*/ 215362 w 815776"/>
                              <a:gd name="connsiteY35" fmla="*/ 143775 h 1243321"/>
                              <a:gd name="connsiteX36" fmla="*/ 229002 w 815776"/>
                              <a:gd name="connsiteY36" fmla="*/ 143440 h 1243321"/>
                              <a:gd name="connsiteX37" fmla="*/ 75647 w 815776"/>
                              <a:gd name="connsiteY37" fmla="*/ 21 h 1243321"/>
                              <a:gd name="connsiteX38" fmla="*/ 163057 w 815776"/>
                              <a:gd name="connsiteY38" fmla="*/ 59907 h 1243321"/>
                              <a:gd name="connsiteX39" fmla="*/ 120338 w 815776"/>
                              <a:gd name="connsiteY39" fmla="*/ 222439 h 1243321"/>
                              <a:gd name="connsiteX40" fmla="*/ 3710 w 815776"/>
                              <a:gd name="connsiteY40" fmla="*/ 101440 h 1243321"/>
                              <a:gd name="connsiteX41" fmla="*/ 62608 w 815776"/>
                              <a:gd name="connsiteY41" fmla="*/ 1013 h 1243321"/>
                              <a:gd name="connsiteX42" fmla="*/ 75647 w 815776"/>
                              <a:gd name="connsiteY42" fmla="*/ 21 h 12433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</a:cxnLst>
                            <a:rect l="l" t="t" r="r" b="b"/>
                            <a:pathLst>
                              <a:path w="815776" h="1243321">
                                <a:moveTo>
                                  <a:pt x="695283" y="698123"/>
                                </a:moveTo>
                                <a:cubicBezTo>
                                  <a:pt x="761829" y="698123"/>
                                  <a:pt x="815776" y="752068"/>
                                  <a:pt x="815776" y="818612"/>
                                </a:cubicBezTo>
                                <a:cubicBezTo>
                                  <a:pt x="815776" y="885156"/>
                                  <a:pt x="761829" y="939101"/>
                                  <a:pt x="695283" y="939101"/>
                                </a:cubicBezTo>
                                <a:cubicBezTo>
                                  <a:pt x="628737" y="939101"/>
                                  <a:pt x="574790" y="885156"/>
                                  <a:pt x="574790" y="818612"/>
                                </a:cubicBezTo>
                                <a:cubicBezTo>
                                  <a:pt x="574790" y="752068"/>
                                  <a:pt x="628737" y="698123"/>
                                  <a:pt x="695283" y="698123"/>
                                </a:cubicBezTo>
                                <a:close/>
                                <a:moveTo>
                                  <a:pt x="443480" y="411715"/>
                                </a:moveTo>
                                <a:lnTo>
                                  <a:pt x="636766" y="620078"/>
                                </a:lnTo>
                                <a:lnTo>
                                  <a:pt x="386140" y="490874"/>
                                </a:lnTo>
                                <a:cubicBezTo>
                                  <a:pt x="376513" y="444243"/>
                                  <a:pt x="443480" y="411715"/>
                                  <a:pt x="443480" y="411715"/>
                                </a:cubicBezTo>
                                <a:close/>
                                <a:moveTo>
                                  <a:pt x="229002" y="143440"/>
                                </a:moveTo>
                                <a:cubicBezTo>
                                  <a:pt x="232776" y="143724"/>
                                  <a:pt x="235331" y="144187"/>
                                  <a:pt x="235331" y="144187"/>
                                </a:cubicBezTo>
                                <a:lnTo>
                                  <a:pt x="483976" y="247450"/>
                                </a:lnTo>
                                <a:cubicBezTo>
                                  <a:pt x="483976" y="247450"/>
                                  <a:pt x="646472" y="351794"/>
                                  <a:pt x="664808" y="361224"/>
                                </a:cubicBezTo>
                                <a:cubicBezTo>
                                  <a:pt x="683197" y="370705"/>
                                  <a:pt x="700585" y="400025"/>
                                  <a:pt x="683513" y="427798"/>
                                </a:cubicBezTo>
                                <a:cubicBezTo>
                                  <a:pt x="666441" y="455624"/>
                                  <a:pt x="626186" y="441402"/>
                                  <a:pt x="626186" y="441402"/>
                                </a:cubicBezTo>
                                <a:lnTo>
                                  <a:pt x="457999" y="335821"/>
                                </a:lnTo>
                                <a:lnTo>
                                  <a:pt x="266208" y="281252"/>
                                </a:lnTo>
                                <a:lnTo>
                                  <a:pt x="382758" y="515706"/>
                                </a:lnTo>
                                <a:lnTo>
                                  <a:pt x="641256" y="644835"/>
                                </a:lnTo>
                                <a:cubicBezTo>
                                  <a:pt x="563485" y="663540"/>
                                  <a:pt x="541724" y="722591"/>
                                  <a:pt x="541724" y="722591"/>
                                </a:cubicBezTo>
                                <a:lnTo>
                                  <a:pt x="357730" y="653698"/>
                                </a:lnTo>
                                <a:lnTo>
                                  <a:pt x="387237" y="897581"/>
                                </a:lnTo>
                                <a:cubicBezTo>
                                  <a:pt x="387237" y="897581"/>
                                  <a:pt x="503418" y="1102612"/>
                                  <a:pt x="532345" y="1160014"/>
                                </a:cubicBezTo>
                                <a:cubicBezTo>
                                  <a:pt x="561325" y="1217365"/>
                                  <a:pt x="514114" y="1238285"/>
                                  <a:pt x="514114" y="1238285"/>
                                </a:cubicBezTo>
                                <a:cubicBezTo>
                                  <a:pt x="473174" y="1255341"/>
                                  <a:pt x="450886" y="1223600"/>
                                  <a:pt x="450886" y="1223651"/>
                                </a:cubicBezTo>
                                <a:lnTo>
                                  <a:pt x="276430" y="930198"/>
                                </a:lnTo>
                                <a:lnTo>
                                  <a:pt x="187173" y="648854"/>
                                </a:lnTo>
                                <a:lnTo>
                                  <a:pt x="0" y="379024"/>
                                </a:lnTo>
                                <a:lnTo>
                                  <a:pt x="0" y="350782"/>
                                </a:lnTo>
                                <a:lnTo>
                                  <a:pt x="1297" y="349413"/>
                                </a:lnTo>
                                <a:cubicBezTo>
                                  <a:pt x="8603" y="335283"/>
                                  <a:pt x="2230" y="320414"/>
                                  <a:pt x="2230" y="320414"/>
                                </a:cubicBezTo>
                                <a:lnTo>
                                  <a:pt x="0" y="321004"/>
                                </a:lnTo>
                                <a:lnTo>
                                  <a:pt x="0" y="207166"/>
                                </a:lnTo>
                                <a:lnTo>
                                  <a:pt x="1765" y="209288"/>
                                </a:lnTo>
                                <a:cubicBezTo>
                                  <a:pt x="25977" y="236381"/>
                                  <a:pt x="81095" y="288583"/>
                                  <a:pt x="134641" y="272699"/>
                                </a:cubicBezTo>
                                <a:cubicBezTo>
                                  <a:pt x="206141" y="251572"/>
                                  <a:pt x="215362" y="143775"/>
                                  <a:pt x="215362" y="143775"/>
                                </a:cubicBezTo>
                                <a:cubicBezTo>
                                  <a:pt x="220236" y="143054"/>
                                  <a:pt x="225228" y="143157"/>
                                  <a:pt x="229002" y="143440"/>
                                </a:cubicBezTo>
                                <a:close/>
                                <a:moveTo>
                                  <a:pt x="75647" y="21"/>
                                </a:moveTo>
                                <a:cubicBezTo>
                                  <a:pt x="99472" y="-406"/>
                                  <a:pt x="148893" y="5537"/>
                                  <a:pt x="163057" y="59907"/>
                                </a:cubicBezTo>
                                <a:cubicBezTo>
                                  <a:pt x="181959" y="132424"/>
                                  <a:pt x="168802" y="209826"/>
                                  <a:pt x="120338" y="222439"/>
                                </a:cubicBezTo>
                                <a:cubicBezTo>
                                  <a:pt x="71919" y="235099"/>
                                  <a:pt x="20966" y="167547"/>
                                  <a:pt x="3710" y="101440"/>
                                </a:cubicBezTo>
                                <a:cubicBezTo>
                                  <a:pt x="-13491" y="35368"/>
                                  <a:pt x="43135" y="6105"/>
                                  <a:pt x="62608" y="1013"/>
                                </a:cubicBezTo>
                                <a:cubicBezTo>
                                  <a:pt x="62608" y="1013"/>
                                  <a:pt x="67706" y="163"/>
                                  <a:pt x="75647" y="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rot="0" spcFirstLastPara="0" vert="horz" wrap="square" lIns="38100" tIns="38100" rIns="38100" bIns="381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8CEC18" id="Skupina 3" o:spid="_x0000_s1026" style="position:absolute;margin-left:-2pt;margin-top:-.25pt;width:757.4pt;height:571.5pt;z-index:-251657216;mso-position-horizontal-relative:margin;mso-position-vertical-relative:margin;mso-width-relative:margin;mso-height-relative:margin" coordsize="96157,73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" o:allowoverlap="f">
                <v:shape id="Modrý obdélník" o:spid="_x0000_s1027" style="position:absolute;left:254;width:95821;height:73186;visibility:visible;mso-wrap-style:square;v-text-anchor:top" coordsize="15831,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" path="m,12239r15830,l15830,,,,,12239xe" fillcolor="#6b78e8 [3204]" stroked="f">
                  <v:path arrowok="t" o:connecttype="custom" o:connectlocs="0,7318088;9581547,7318088;9581547,0;0,0;0,7318088" o:connectangles="0,0,0,0,0"/>
                </v:shape>
                <v:shape id="Bílé diagonální čáry" o:spid="_x0000_s1028" style="position:absolute;left:11475;top:-11378;width:73152;height:95976;rotation:90;visibility:visible;mso-wrap-style:square;v-text-anchor:middle" coordsize="7315200,9597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" path="m5493523,3119379v,-903,,-903,,-903c5491318,3114867,5492420,3109453,5497380,3106746v3858,-1805,10472,,12676,4512l7315200,6500239r,39565l5493523,3119379xm5493523,5970818v,-1805,,-1805,,-1805c5491318,5965404,5492420,5960892,5497380,5958185v3858,-1805,10472,,12676,3609l7315200,9350776r,40065l5493523,5970818xm5483602,5733499v,-903,,-903,,-903c5480847,5728084,5482500,5723573,5487460,5720866v4960,-2707,9920,,12676,3609l7315200,9132483r,40068l5483602,5733499xm5250754,7611707v-1550,-26013,12400,-51392,37200,-63573c5321022,7531891,5360151,7545427,5376685,7578814r109673,201225c5501238,7811621,5490216,7848618,5460455,7866665v-31414,18949,-72197,7219,-90935,-24364l5259847,7641076v-1102,-1805,-1102,-2707,-2204,-3609c5253509,7629120,5251270,7620379,5250754,7611707xm4930896,4040457v1585,-5415,5167,-10152,10403,-12407c4951219,4022636,4965548,4026245,4970508,4037073l7315200,8439693r,90028l4932481,4056925v-2756,-4963,-3169,-11054,-1585,-16468xm4636460,6487754v-2170,-25886,10540,-51772,35340,-63954c4704868,6406655,4743997,6418386,4762184,6450871r499316,938448c5279136,7422706,5266461,7463312,5233393,7479555v-33067,17144,-72197,5414,-90384,-27973l4643693,6513133v-4133,-8121,-6510,-16750,-7233,-25379xm4361588,6771319v2273,-5752,6820,-10490,13158,-12746c4387422,6753159,4401200,6758573,4406160,6771206l5911422,9597624r-54747,l4363172,6793765v,-1804,-1102,-2707,-1102,-3609c4359314,6783839,4359314,6777072,4361588,6771319xm4322331,r104098,l7315200,5421748r,199193l4322331,xm4135589,r21340,l7315200,5929347r,40063l4135589,xm3927581,r104463,l7315200,6163184r,199773l5667677,3268267r-1102,903c5646183,3279095,5620832,3271877,5609258,3252025r-87628,-166936c5511710,3065237,5486358,3058019,5465967,3067945v-21494,9925,-29210,36996,-19290,56848l5605400,3422570v6614,14437,6614,30680,-2204,43313l7315200,6680572r,37264l5591622,3478516v-1102,,-1102,1805,-2755,1805c5568475,3490246,5543124,3482125,5532101,3462273l4566536,1649443v-1653,-902,-1653,-1804,-2755,-3609c4553860,1625982,4563781,1600716,4584172,1589888v20392,-9926,45743,-902,55663,20754l5291812,2834235v9920,20754,35272,27973,55663,18047c5369520,2842356,5376685,2815285,5366765,2795433l5161196,2408323v-10471,-20754,-2755,-46020,17636,-56848c5178832,2351475,5179934,2351475,5179934,2351475l3927581,xm3700173,5940138v-3858,27973,1102,55946,13778,81212l4096430,6738722v1102,-903,3857,-903,4960,-1805c4111861,6731503,4115719,6719772,4110208,6709846l3700173,5940138xm3320450,4723765v,11731,2205,21656,4961,31582l3485236,5057635v-1102,-18047,-6063,-35191,-14880,-50532l3320450,4723765xm3110611,6430004v2205,-7106,7027,-13423,14191,-17935c3139683,6402143,3160074,6406655,3168892,6421995r494356,926718c3670964,7364053,3691355,7370370,3707889,7363151v14880,-7219,21494,-27973,12676,-43313l3564046,7026573v,-903,-1102,-1805,-1102,-3610c3556330,7006721,3562944,6986869,3579478,6979650v16533,-6316,35271,,42987,17145l3961956,7634760v,902,1102,2707,1102,3609c3969120,7654611,3963058,7675366,3946525,7681682v-16534,6317,-35823,,-42988,-17145l3835749,7539110v,-902,,-2707,-1102,-3609c3824727,7520161,3805437,7516551,3790006,7525575v-14880,9926,-18738,28875,-9920,44215l3900781,7795379v,1804,1103,2707,1103,3609c3908497,7816133,3901884,7835985,3885350,7842301v-16534,6317,-35272,,-42987,-16242l3112127,6452675v-3307,-7670,-3720,-15565,-1516,-22671xm2964701,r55430,l3080161,112734v13778,-5414,29210,1804,36926,14437l3963058,1714413v7716,15340,25352,20754,40783,12633c4018721,1719827,4024233,1701780,4016517,1686440l3868816,1410319v-6062,-9926,-4960,-24363,2756,-33387l3137942,r102921,l4252397,1899396v2756,-7219,1653,-15341,-2205,-22559l3855038,1135101v-7715,-15340,-2755,-33387,12676,-40606c3883146,1086374,3900781,1091788,3908497,1107128r712600,1338192c4628813,2460660,4623853,2477805,4608421,2485926v-15431,7219,-33067,1805,-40783,-12633l4413876,2185442v-3858,-8121,-9921,-12633,-17636,-15340l4579212,2512094v9920,6317,18738,15340,24249,25266l5675393,4548708v15431,29778,50703,43313,82668,33387l5478642,4057827v-4960,-9926,-1653,-23461,8818,-28875c5497380,4023538,5511710,4028050,5516670,4037976r276663,518853c5808764,4535173,5811520,4506298,5798844,4482836l5459353,3846676v-8818,-17144,-9920,-36996,-3858,-55946l3436531,r20965,l5465967,3771781v13778,-18949,36925,-29778,60623,-27071l3532600,r103998,l7315200,6906733r,198435l6318001,5233595v-6063,11730,-16534,21656,-27556,27972c6255724,5279614,6213839,5266981,6196203,5232693l6051258,4960182v-12676,-23462,-36926,-38802,-63379,-36997l7315200,7414550r,90796l5948749,4935817v-27005,19853,-35823,56850,-19289,87529l6191243,5514227v4960,10828,7715,22558,7715,34290l7061464,7167340v11573,23461,3858,51434,-19290,62262c7041072,7231407,7038317,7232310,7037214,7232310r277986,522397l7315200,7847351,6127864,5617095v-25352,,-49601,-14437,-61175,-36997l4478908,2601427v-11574,-23461,-10471,-51434,4960,-73090l4406160,2383057v-12676,903,-23698,-5414,-29210,-15340l4124537,1892177v-7716,-15340,-25352,-20754,-40783,-12633c4068322,1886763,4063362,1904810,4071078,1920150r428221,803997c4506464,2736780,4503157,2753023,4489930,2762046r912106,1711767c5407548,4482836,5405894,4492762,5399832,4500883l7315200,8097082r,91873l5115453,4056925v-3858,-5414,-3858,-12633,,-18949l2964701,xm2750040,6826250r160927,302289c2914825,7135758,2921438,7141172,2930256,7143879l2779249,6860540v-7716,-12633,-16534,-23462,-29209,-34290xm2711212,r53417,l4870204,3954057v4960,11730,1102,25266,-10471,31582c4848159,3991053,4834381,3987444,4828319,3975713l2711212,xm2618873,6837078r56214,103771c2682252,6956189,2700439,6962506,2715319,6953482v15431,-7219,20391,-25266,12676,-40606l2672332,6809105v-20392,3610,-39130,13536,-53459,27973xm2146562,1609852v2755,-8685,8818,-16355,17635,-20866c2181833,1579962,2203878,1586279,2212696,1604326r267845,503513c2489359,2125886,2483297,2146641,2465110,2155664v-17636,9024,-39130,2707,-47948,-15340l2148766,1636810v-4409,-8572,-4960,-18272,-2204,-26958xm2049009,r54318,l3884248,3343163v6613,10828,1102,26168,-9920,32484c3862754,3381964,3847323,3377452,3841260,3365721l2049009,xm2024764,1400619v2755,-8798,8818,-16468,17636,-20980c2060035,1370616,2081529,1376932,2090347,1394979r58419,109185c2158135,1522211,2151522,1542966,2133886,1551989v-18187,9024,-39681,2707,-48499,-15340l2026968,1428366v-4409,-9024,-4960,-18949,-2204,-27747xm1917966,r20860,l3791659,3478516v,1805,,1805,,1805c3793864,3483930,3792762,3488442,3787802,3491149v-4961,1804,-10472,,-12676,-4512l1917966,xm1450635,r55709,l3399261,3554314v6062,11730,1102,26168,-10471,32484c3377216,3591310,3363438,3587701,3355722,3577775l1450635,xm1442228,5609426v827,-2256,2480,-4061,4409,-4963c1451597,5601756,1456557,5604463,1459313,5608072l3584351,9597624r-21340,l1442779,5617095v-1377,-2707,-1377,-5414,-551,-7669xm1296732,2442613r393501,741735c1690233,3183446,1690233,3180739,1690233,3178934v1653,-50532,44641,-91138,96446,-89333l1550799,2645643v,-1805,-1653,-3610,-2755,-5414c1538123,2627596,1518834,2622181,1506158,2633010v-12675,9926,-16533,27973,-7715,41508l1646143,2950638v7165,15340,2205,33388,-12676,40606c1618036,2999366,1600400,2993951,1592684,2978611l1315470,2457953v-3857,-8121,-9920,-12633,-18738,-15340xm403364,4291537v-2204,-5414,,-9926,3858,-12633c412182,4276197,417693,4278904,419898,4282514l3250662,9597624r-21339,l403364,4291537xm,704719l,603475,1305550,3055312v4960,9925,1102,22558,-8818,28875c1285159,3090503,1271380,3087796,1263665,3076968l,704719xm,888976l,785771,1517732,3635525v1102,-902,1102,-1804,1102,-3609c1530408,3582287,1580009,3549802,1630712,3560630l,499389,,396240,1927766,4015417v1654,902,3858,902,5512,1804c1979021,4038878,2034684,4019928,2057280,3973006l1260909,2477805v,2707,1654,5414,2756,8121l1658819,3227661v7716,15340,2204,32485,-12676,40606c1630712,3275486,1613076,3270974,1605360,3255634l892760,1917443v-7715,-15340,-2756,-33388,12676,-40606c920316,1869618,938503,1874130,946219,1889470r153212,287851c1101084,2180028,1103288,2182735,1104942,2183637l,109716,,6036,1152890,2171004v3857,-7219,2755,-16242,-1103,-24363l1083448,2018506v-7715,-14437,-2756,-32484,12676,-40606c1111004,1970682,1129191,1976096,1136356,1991436r252964,475540c1397036,2481414,1414672,2486828,1430103,2479609v14881,-8121,20392,-25266,12676,-40606l1014558,1635006v-2756,-5414,-3858,-10829,-3858,-15340l148101,r55129,l1052585,1594400v6614,1804,11574,7219,15432,13535l1386565,2206196v-29209,-56848,-12676,-126330,39681,-164228l338908,r21643,l1442779,2032042v38028,-20755,84873,-20755,122900,902l536736,101003v-1103,-902,-2205,-3609,-3858,-6316c524749,78219,520374,60792,519418,43408l525418,,787286,r881453,1653955c1672597,1657565,1676455,1661174,1679211,1666588l2860264,3885478v7716,8121,15431,15340,24249,21656l2607850,3386476v-31965,-58653,-14329,-132646,41886,-168741l935935,r21069,l2666269,3209614v42988,-21656,96446,-16242,135576,12633l1085289,r20898,l2413304,2454343v-3857,-53238,24250,-102868,71095,-128134c2548880,2291920,2631549,2315381,2666269,2381253r746770,1404063c3408079,3769976,3405323,3753734,3406425,3737492v5512,-72189,66135,-127232,138883,-121818l2231434,1148637v-14880,-29778,-4960,-66775,25352,-82115c2287649,1051182,2324023,1062913,2339454,1091788l4054544,4306877v16534,30680,53459,40606,82669,25266c4167524,4315901,4177444,4278904,4162564,4250029l3862754,3688764v-15431,-29777,-3858,-66774,25352,-82114c3918417,3591310,3955342,3603041,3970774,3631916r561593,1054852c4538429,4700304,4550003,4710230,4562678,4714741r-54561,-101966c4499299,4597435,4505362,4576681,4521895,4567658v15432,-8122,35823,-1805,44641,14437l4629915,4701206v17636,-18949,20392,-46922,8818,-69481l3838505,3127500v-15432,-30680,-3858,-67677,25351,-83017c3863856,3044483,3864959,3043581,3866612,3043581r-44641,-82114c3792762,2977709,3755836,2965978,3740956,2937103l3635141,2740390v-7716,-13535,-8818,-28875,-4960,-44216l2193893,r20707,l3638999,2674518v4960,-6317,11573,-12633,19289,-16242l2910967,1254212v-7164,-15340,-2204,-33387,12676,-40606c2939074,1206387,2956710,1210899,2964426,1226239r845971,1588144c3818113,2829723,3835749,2834235,3851180,2827016v15432,-8121,20392,-25266,12676,-40606l3715053,2511192v-7164,-15340,-2204,-33387,13227,-40606c3729383,2468781,3729383,2468781,3730485,2468781l2415514,r21508,l3750876,2466976v7716,1805,13778,7219,17636,14438l4045726,3002975v7716,15340,25352,20754,40783,12633c4101390,3008389,4106350,2990342,4099185,2975002l3704031,2234169v-7716,-14438,-2756,-32485,12676,-40606c3731587,2186344,3749774,2191758,3757490,2206196r712600,1338192c4475050,3553411,4475050,3563337,4470090,3572361r661897,1244346c5138049,4826632,5151827,4832046,5162299,4825730v9920,-6316,14880,-18949,8818,-30679l4929725,4341167v-6613,-11731,-2755,-24364,8818,-30680c4950117,4304170,4962793,4307780,4968855,4319510l6946830,8031796v6614,10828,2756,23461,-8818,29777c6926439,8067890,6913763,8064280,6907701,8052550l5525488,5457378v-6063,-10827,-20392,-15339,-30312,-9023c5484705,5454671,5479745,5467304,5486358,5478132r556082,1045829c6049053,6534790,6045195,6547423,6033622,6553739v-11574,6316,-24250,2707,-30312,-9024l4422694,3578677v-2205,-902,-4961,-4512,-6063,-7219l4263971,3284510v-7716,-15340,-25352,-19852,-40783,-12633c4208307,3279095,4203347,3297143,4210512,3312483r68890,128134c4287118,3455957,4281606,3473102,4266726,3481223v-15431,7219,-33067,2707,-40783,-12633l3972978,2993049v-7164,-15340,-25351,-20754,-40232,-12633c3917315,2987635,3912355,3005682,3920071,3021022r427670,803998c4350497,3828629,4351599,3832239,4351599,3835848l5388258,5783128v15432,30680,3858,66774,-25351,82114c5332595,5880582,5295670,5868852,5280239,5839976l4968855,5257055v-11022,-23460,-36374,-36094,-61726,-32483l6005515,7288256v10471,-7219,14329,-21657,7715,-33388l5676495,6624123v-7165,-12633,-2204,-27973,10471,-34290c5699642,6581712,5714522,6587126,5721136,6599759r607336,1138771c6336188,7751163,6330677,7766503,6318001,7772820v-12676,7219,-27556,2707,-34170,-9926l6153215,7517454v-6613,-10829,-20391,-16243,-31965,-10829l7234997,9597624r-73649,l6149358,7691608v-10472,,-19290,-5414,-23148,-14438l5910171,7272915v-6063,-12632,-21494,-16242,-34170,-9925c5863325,7269306,5859467,7284646,5866081,7297279r364291,683082c6238088,7992994,6233128,8008334,6220452,8014651v-12676,8121,-28107,2707,-34169,-9926l5009638,5795761v-7716,-12633,-2205,-27973,10471,-34289c5032785,5753350,5047665,5758764,5054279,5771397r719213,1350825c5779555,7134855,5794986,7138465,5807662,7132148v12676,-6316,16534,-21656,9920,-34289l5691926,6862344v-4960,-9023,-3857,-18949,1103,-27070l4861386,5274200v-3858,14438,-1653,27973,4960,40606l5004678,5574684v15431,30681,3858,67677,-25352,83017c4949015,5673041,4912089,5661310,4896658,5632435l4383564,4667819v-16534,-29778,-53459,-40606,-82668,-25266c4270584,4659698,4260113,4695792,4275544,4725570r866363,1627846c5155685,6378682,5147969,6412069,5125373,6430116r496561,932133c5628547,7372174,5640121,7375784,5650041,7370370v9920,-6317,13778,-17145,8818,-27973l5155685,6397632v-4960,-9926,-1102,-22559,8818,-27973c5174974,6365147,5187650,6368756,5192610,6378682l6906765,9597624r-46477,l5979061,7942462v-6614,-9925,-17636,-13535,-28107,-9023c5941033,7939755,5937175,7951486,5942136,7961412r218795,411474c6165891,8381007,6162033,8394542,6151562,8399054v-9920,5414,-22596,1805,-27556,-9024l5313306,6866856v-8818,43313,-40783,79407,-82668,93845l6635593,9597624r-21012,l5213002,6966115v-57317,12633,-114082,-15340,-142190,-65872l4324043,5498887v-1654,-2708,-2756,-5415,-3858,-7218c4284362,5429405,4204449,5407749,4142173,5442940v-62277,35192,-83771,115502,-48499,177764l4470090,6325443v30312,58653,12676,129939,-40783,167838l6070547,9573919v2480,5415,2755,11957,964,17822l6066622,9597624r-34409,l6028662,9594673,4385768,6513133v-58419,15340,-120144,-10828,-148251,-64067l3945422,5899532v-7715,-15340,-19289,-28876,-33067,-40606l3914559,5862535v1654,1805,1654,2707,2756,4512c3928889,5890508,3918417,5920286,3894168,5931114v-23698,11731,-52908,1805,-64481,-22559l3818113,5886899v-20391,21656,-47947,35192,-77157,39703l5641223,9494512v4960,9024,1102,21657,-8818,27071c5621934,9526997,5609258,9522485,5604298,9512559l4429307,7310814v-1102,-902,-2756,-3609,-3858,-4511c4417733,7298181,4405058,7298181,4397342,7306303r194546,364551c4601808,7690706,4607319,7710557,4607319,7731312r6063,10828c4613382,7743945,4614484,7744847,4614484,7745749v3858,10828,-2205,20754,-12676,24364c4592990,7804402,4568741,7832375,4538429,7848618v-63379,33387,-142189,9023,-176359,-54142l2451332,4204009v2755,5414,3858,12633,2755,18949l2573130,4445840v2755,4512,3857,10828,2755,15340l4009903,7153805v8818,15340,12676,33387,11574,50532c4017619,7256673,3972978,7295474,3921173,7291865l5148788,9597624r-55580,l3088979,5833660v-1102,-2707,-2755,-6317,-2755,-9926l2396771,4528856v-24250,-46020,-81566,-63164,-127309,-39703c2223719,4513516,2206083,4570365,2230332,4616385r457431,858138c2698785,5495278,2701541,5518738,2696581,5540396v-11574,51434,-62277,81211,-112980,70383l4472294,9158836v,903,1654,903,1654,2707c4480010,9172372,4475050,9187712,4462374,9193126v-11573,6316,-27005,902,-31965,-11731l2940177,6384096v,-902,-1103,-902,-1103,-2707c2933012,6369659,2917581,6367854,2906007,6374170v-11574,6317,-13778,21657,-7716,32485l3497912,7534598v5511,10829,1653,23461,-8818,29778c3477520,7572497,3462640,7568888,3456026,7557157l1075733,3086894v,-1805,-1654,-1805,-1654,-2707c1068017,3072456,1072977,3058019,1085653,3052604v11573,-6316,27004,-1804,31965,11731l2516364,5690186v,1804,1102,1804,1102,2707c2523529,5704623,2538960,5706428,2550534,5700111v11573,-6316,13778,-20754,7715,-32484l2297569,5177649v-4960,-8121,-2756,-19853,3858,-27974l1943198,4478325v-1103,902,-2756,902,-3858,1804c1927766,4486446,1913988,4481934,1907375,4470203l,888976xm,1503027r,-40067l1917846,5063953v,902,,902,,902c1920602,5069366,1918948,5073878,1913988,5076585v-4960,2707,-9920,902,-12676,-3609l,1503027xm,1951136l,1691154,1361213,4247322v5511,9926,1654,22559,-8818,27973c1342475,4279807,1329800,4276197,1324288,4266271l152053,2064526v-4960,-9926,-16534,-13535,-28108,-9023c114025,2060917,110167,2073550,115127,2083476r219898,411473c339985,2504875,336127,2517508,326207,2522020v-8818,5414,-21494,1805,-27005,-8121l,1951136xm,2855562l,2751261,558780,3800656v6063,11731,1103,25266,-10471,31583c536736,3838555,522958,3834946,515242,3823215l,2855562xm,3326152l,3138326r428716,804902c441943,3944131,452965,3951350,459579,3963080r203363,381696c672863,4363726,697112,4371847,715850,4361018v19289,-9925,27005,-34289,16534,-53238l642551,4138137v-10472,-18950,-2756,-43313,16534,-53239c677823,4074972,702072,4082191,711992,4101140r335633,630746c1052585,4740910,1061403,4748128,1071874,4750836v21494,6316,42988,-5415,49601,-27071l,2617309,,2430108r492646,925688c503668,3322408,532878,3298947,567598,3292631l,2227149r,-38396l1045,2189051,586336,3289924v36926,,71095,19852,89282,53239l2229230,6264986v7164,15340,18738,27973,33067,36996l1772901,5382484v-7716,-15341,-2204,-33388,12676,-40607c1801009,5333756,1818644,5339170,1826360,5354510r513094,961910c2362601,6311908,2381339,6300177,2396771,6283935l1399241,4410648v-6063,-11731,-1102,-26168,10471,-32485c1421286,4371847,1436166,4376358,1442779,4388089r979343,1837193c2423225,6206333,2419367,6187383,2410549,6169336l1918948,5246227v-7715,-13534,-11573,-28874,-11573,-44215c1906273,5146066,1950913,5099143,2006577,5098241l546105,2355987v-2756,-4512,,-9926,3306,-12633c554922,2340647,559883,2343354,562087,2346963l2028070,5099143v29210,6317,56215,25267,69993,52337l3167790,7162828v13778,26169,15431,58653,3858,85724l4423560,9597624r-20436,l3162830,7266599v-7716,9926,-16534,18949,-28108,27071l3334228,7669049v7716,15340,2756,32485,-12675,40606c3306121,7716874,3288485,7711460,3280770,7697022l3127007,7409171v-7716,-15340,-25352,-20754,-40783,-13535c3071344,7403757,3066383,7421804,3073548,7436242r68890,128134c3145194,7570692,3146296,7577009,3145194,7583325l4217953,9597624r-55599,l3101655,7606787v-4960,-2707,-9920,-8122,-12676,-12633l2836015,7118613v-7165,-15340,-25352,-20754,-40232,-12633c2780351,7113199,2775391,7131246,2783107,7146586r427670,803998c3214635,7956900,3216288,7963217,3214635,7969533r867145,1628091l4060610,9597624,3203613,7988483v-1654,902,-3858,902,-5512,2707c3184323,7998408,3166688,7992092,3158972,7978557l2588561,6907462v,17145,3858,33387,11574,48727l2979857,7669049v17636,32485,15432,73091,-4960,103771l3947610,9597624r-21164,l2962221,7786355v-25902,25266,-61174,36094,-95344,27071l3816603,9597624r-100688,l1238313,4949354v-10471,-3611,-21494,-1805,-30862,2707c1188712,4961986,1180997,4986349,1190917,5005300r195648,366354c1397036,5390605,1389320,5414967,1370031,5424893v-18738,10830,-42987,2707,-52907,-16242l948423,4717448v-9920,-18949,-34169,-26168,-53459,-16242c876227,4711132,868511,4735496,878431,4754445r524668,984468c1409712,5749741,1409712,5764179,1403099,5775007l3439038,9597624r-99577,l,3326152xm,3698612r,-40067l3163083,9597624r-21340,l,3698612xm,4033634l,3846531,3062732,9597624r-100579,l,4033634xm,4319136r,-40068l2832599,9597624r-21339,l,4319136xm,4741813l,4554387,2685765,9597624r-99814,l,4741813xe" fillcolor="white [3212]" stroked="f" strokeweight="1pt">
                  <v:fill opacity="59110f"/>
                  <v:stroke miterlimit="4" joinstyle="miter"/>
                  <v:path arrowok="t" o:connecttype="custom" o:connectlocs="5493523,3119379;5493523,3118476;5497380,3106746;5510056,3111258;7315200,6500239;7315200,6539804;5493523,5970818;5493523,5969013;5497380,5958185;5510056,5961794;7315200,9350776;7315200,9390841;5483602,5733499;5483602,5732596;5487460,5720866;5500136,5724475;7315200,9132483;7315200,9172551;5250754,7611707;5287954,7548134;5376685,7578814;5486358,7780039;5460455,7866665;5369520,7842301;5259847,7641076;5257643,7637467;5250754,7611707;4930896,4040457;4941299,4028050;4970508,4037073;7315200,8439693;7315200,8529721;4932481,4056925;4930896,4040457;4636460,6487754;4671800,6423800;4762184,6450871;5261500,7389319;5233393,7479555;5143009,7451582;4643693,6513133;4636460,6487754;4361588,6771319;4374746,6758573;4406160,6771206;5911422,9597624;5856675,9597624;4363172,6793765;4362070,6790156;4361588,6771319;4322331,0;4426429,0;7315200,5421748;7315200,5620941;4135589,0;4156929,0;7315200,5929347;7315200,5969410;3927581,0;4032044,0;7315200,6163184;7315200,6362957;5667677,3268267;5666575,3269170;5609258,3252025;5521630,3085089;5465967,3067945;5446677,3124793;5605400,3422570;5603196,3465883;7315200,6680572;7315200,6717836;5591622,3478516;5588867,3480321;5532101,3462273;4566536,1649443;4563781,1645834;4584172,1589888;4639835,1610642;5291812,2834235;5347475,2852282;5366765,2795433;5161196,2408323;5178832,2351475;5179934,2351475;3700173,5940138;3713951,6021350;4096430,6738722;4101390,6736917;4110208,6709846;3320450,4723765;3325411,4755347;3485236,5057635;3470356,5007103;3110611,6430004;3124802,6412069;3168892,6421995;3663248,7348713;3707889,7363151;3720565,7319838;3564046,7026573;3562944,7022963;3579478,6979650;3622465,6996795;3961956,7634760;3963058,7638369;3946525,7681682;3903537,7664537;3835749,7539110;3834647,7535501;3790006,7525575;3780086,7569790;3900781,7795379;3901884,7798988;3885350,7842301;3842363,7826059;3112127,6452675;3110611,6430004;2964701,0;3020131,0;3080161,112734;3117087,127171;3963058,1714413;4003841,1727046;4016517,1686440;3868816,1410319;3871572,1376932;3137942,0;3240863,0;4252397,1899396;4250192,1876837;3855038,1135101;3867714,1094495;3908497,1107128;4621097,2445320;4608421,2485926;4567638,2473293;4413876,2185442;4396240,2170102;4579212,2512094;4603461,2537360;5675393,4548708;5758061,4582095;5478642,4057827;5487460,4028952;5516670,4037976;5793333,4556829;5798844,4482836;5459353,3846676;5455495,3790730;3436531,0;3457496,0;5465967,3771781;5526590,3744710;3532600,0;3636598,0;7315200,6906733;7315200,7105168;6318001,5233595;6290445,5261567;6196203,5232693;6051258,4960182;5987879,4923185;7315200,7414550;7315200,7505346;5948749,4935817;5929460,5023346;6191243,5514227;6198958,5548517;7061464,7167340;7042174,7229602;7037214,7232310;7315200,7754707;7315200,7847351;6127864,5617095;6066689,5580098;4478908,2601427;4483868,2528337;4406160,2383057;4376950,2367717;4124537,1892177;4083754,1879544;4071078,1920150;4499299,2724147;4489930,2762046;5402036,4473813;5399832,4500883;7315200,8097082;7315200,8188955;5115453,4056925;5115453,4037976;2750040,6826250;2910967,7128539;2930256,7143879;2779249,6860540;2750040,6826250;2711212,0;2764629,0;4870204,3954057;4859733,3985639;4828319,3975713;2618873,6837078;2675087,6940849;2715319,6953482;2727995,6912876;2672332,6809105;2618873,6837078;2146562,1609852;2164197,1588986;2212696,1604326;2480541,2107839;2465110,2155664;2417162,2140324;2148766,1636810;2146562,1609852;2049009,0;2103327,0;3884248,3343163;3874328,3375647;3841260,3365721;2024764,1400619;2042400,1379639;2090347,1394979;2148766,1504164;2133886,1551989;2085387,1536649;2026968,1428366;2024764,1400619;1917966,0;1938826,0;3791659,3478516;3791659,3480321;3787802,3491149;3775126,3486637;1450635,0;1506344,0;3399261,3554314;3388790,3586798;3355722,3577775;1442228,5609426;1446637,5604463;1459313,5608072;3584351,9597624;3563011,9597624;1442779,5617095;1442228,5609426;1296732,2442613;1690233,3184348;1690233,3178934;1786679,3089601;1550799,2645643;1548044,2640229;1506158,2633010;1498443,2674518;1646143,2950638;1633467,2991244;1592684,2978611;1315470,2457953;1296732,2442613;403364,4291537;407222,4278904;419898,4282514;3250662,9597624;3229323,9597624;0,704719;0,603475;1305550,3055312;1296732,3084187;1263665,3076968;0,888976;0,785771;1517732,3635525;1518834,3631916;1630712,3560630;0,499389;0,396240;1927766,4015417;1933278,4017221;2057280,3973006;1260909,2477805;1263665,2485926;1658819,3227661;1646143,3268267;1605360,3255634;892760,1917443;905436,1876837;946219,1889470;1099431,2177321;1104942,2183637;0,109716;0,6036;1152890,2171004;1151787,2146641;1083448,2018506;1096124,1977900;1136356,1991436;1389320,2466976;1430103,2479609;1442779,2439003;1014558,1635006;1010700,1619666;148101,0;203230,0;1052585,1594400;1068017,1607935;1386565,2206196;1426246,2041968;338908,0;360551,0;1442779,2032042;1565679,2032944;536736,101003;532878,94687;519418,43408;525418,0;787286,0;1668739,1653955;1679211,1666588;2860264,3885478;2884513,3907134;2607850,3386476;2649736,3217735;935935,0;957004,0;2666269,3209614;2801845,3222247;1085289,0;1106187,0;2413304,2454343;2484399,2326209;2666269,2381253;3413039,3785316;3406425,3737492;3545308,3615674;2231434,1148637;2256786,1066522;2339454,1091788;4054544,4306877;4137213,4332143;4162564,4250029;3862754,3688764;3888106,3606650;3970774,3631916;4532367,4686768;4562678,4714741;4508117,4612775;4521895,4567658;4566536,4582095;4629915,4701206;4638733,4631725;3838505,3127500;3863856,3044483;3866612,3043581;3821971,2961467;3740956,2937103;3635141,2740390;3630181,2696174;2193893,0;2214600,0;3638999,2674518;3658288,2658276;2910967,1254212;2923643,1213606;2964426,1226239;3810397,2814383;3851180,2827016;3863856,2786410;3715053,2511192;3728280,2470586;3730485,2468781;2415514,0;2437022,0;3750876,2466976;3768512,2481414;4045726,3002975;4086509,3015608;4099185,2975002;3704031,2234169;3716707,2193563;3757490,2206196;4470090,3544388;4470090,3572361;5131987,4816707;5162299,4825730;5171117,4795051;4929725,4341167;4938543,4310487;4968855,4319510;6946830,8031796;6938012,8061573;6907701,8052550;5525488,5457378;5495176,5448355;5486358,5478132;6042440,6523961;6033622,6553739;6003310,6544715;4422694,3578677;4416631,3571458;4263971,3284510;4223188,3271877;4210512,3312483;4279402,3440617;4266726,3481223;4225943,3468590;3972978,2993049;3932746,2980416;3920071,3021022;4347741,3825020;4351599,3835848;5388258,5783128;5362907,5865242;5280239,5839976;4968855,5257055;4907129,5224572;6005515,7288256;6013230,7254868;5676495,6624123;5686966,6589833;5721136,6599759;6328472,7738530;6318001,7772820;6283831,7762894;6153215,7517454;6121250,7506625;7234997,9597624;7161348,9597624;6149358,7691608;6126210,7677170;5910171,7272915;5876001,7262990;5866081,7297279;6230372,7980361;6220452,8014651;6186283,8004725;5009638,5795761;5020109,5761472;5054279,5771397;5773492,7122222;5807662,7132148;5817582,7097859;5691926,6862344;5693029,6835274;4861386,5274200;4866346,5314806;5004678,5574684;4979326,5657701;4896658,5632435;4383564,4667819;4300896,4642553;4275544,4725570;5141907,6353416;5125373,6430116;5621934,7362249;5650041,7370370;5658859,7342397;5155685,6397632;5164503,6369659;5192610,6378682;6906765,9597624;6860288,9597624;5979061,7942462;5950954,7933439;5942136,7961412;6160931,8372886;6151562,8399054;6124006,8390030;5313306,6866856;5230638,6960701;6635593,9597624;6614581,9597624;5213002,6966115;5070812,6900243;4324043,5498887;4320185,5491669;4142173,5442940;4093674,5620704;4470090,6325443;4429307,6493281;6070547,9573919;6071511,9591741;6066622,9597624;6032213,9597624;6028662,9594673;4385768,6513133;4237517,6449066;3945422,5899532;3912355,5858926;3914559,5862535;3917315,5867047;3894168,5931114;3829687,5908555;3818113,5886899;3740956,5926602;5641223,9494512;5632405,9521583;5604298,9512559;4429307,7310814;4425449,7306303;4397342,7306303;4591888,7670854;4607319,7731312;4613382,7742140;4614484,7745749;4601808,7770113;4538429,7848618;4362070,7794476;2451332,4204009;2454087,4222958;2573130,4445840;2575885,4461180;4009903,7153805;4021477,7204337;3921173,7291865;5148788,9597624;5093208,9597624;3088979,5833660;3086224,5823734;2396771,4528856;2269462,4489153;2230332,4616385;2687763,5474523;2696581,5540396;2583601,5610779;4472294,9158836;4473948,9161543;4462374,9193126;4430409,9181395;2940177,6384096;2939074,6381389;2906007,6374170;2898291,6406655;3497912,7534598;3489094,7564376;3456026,7557157;1075733,3086894;1074079,3084187;1085653,3052604;1117618,3064335;2516364,5690186;2517466,5692893;2550534,5700111;2558249,5667627;2297569,5177649;2301427,5149675;1943198,4478325;1939340,4480129;1907375,4470203;0,1503027;0,1462960;1917846,5063953;1917846,5064855;1913988,5076585;1901312,5072976;0,1951136;0,1691154;1361213,4247322;1352395,4275295;1324288,4266271;152053,2064526;123945,2055503;115127,2083476;335025,2494949;326207,2522020;299202,2513899;0,2855562;0,2751261;558780,3800656;548309,3832239;515242,3823215;0,3326152;0,3138326;428716,3943228;459579,3963080;662942,4344776;715850,4361018;732384,4307780;642551,4138137;659085,4084898;711992,4101140;1047625,4731886;1071874,4750836;1121475,4723765;0,2617309;0,2430108;492646,3355796;567598,3292631;0,2227149;0,2188753;1045,2189051;586336,3289924;675618,3343163;2229230,6264986;2262297,6301982;1772901,5382484;1785577,5341877;1826360,5354510;2339454,6316420;2396771,6283935;1399241,4410648;1409712,4378163;1442779,4388089;2422122,6225282;2410549,6169336;1918948,5246227;1907375,5202012;2006577,5098241;546105,2355987;549411,2343354;562087,2346963;2028070,5099143;2098063,5151480;3167790,7162828;3171648,7248552;4423560,9597624;4403124,9597624;3162830,7266599;3134722,7293670;3334228,7669049;3321553,7709655;3280770,7697022;3127007,7409171;3086224,7395636;3073548,7436242;3142438,7564376;3145194,7583325;4217953,9597624;4162354,9597624;3101655,7606787;3088979,7594154;2836015,7118613;2795783,7105980;2783107,7146586;3210777,7950584;3214635,7969533;4081780,9597624;4060610,9597624;3203613,7988483;3198101,7991190;3158972,7978557;2588561,6907462;2600135,6956189;2979857,7669049;2974897,7772820;3947610,9597624;3926446,9597624;2962221,7786355;2866877,7813426;3816603,9597624;3715915,9597624;1238313,4949354;1207451,4952061;1190917,5005300;1386565,5371654;1370031,5424893;1317124,5408651;948423,4717448;894964,4701206;878431,4754445;1403099,5738913;1403099,5775007;3439038,9597624;3339461,9597624;0,3698612;0,3658545;3163083,9597624;3141743,9597624;0,4033634;0,3846531;3062732,9597624;2962153,9597624;0,4319136;0,4279068;2832599,9597624;2811260,9597624;0,4741813;0,4554387;2685765,9597624;2585951,959762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Šedý středový stín" o:spid="_x0000_s1029" style="position:absolute;left:3772;top:3607;width:88528;height:65556;visibility:visible;mso-wrap-style:square;v-text-anchor:top" coordsize="13962,10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" path="m13961,10321l,10321,,,13961,r,10321xe" fillcolor="black [3213]" stroked="f">
                  <v:fill opacity="13107f"/>
                  <v:path arrowok="t" o:connecttype="custom" o:connectlocs="8852195,6554923;0,6554923;0,0;8852195,0;8852195,6554923" o:connectangles="0,0,0,0,0"/>
                </v:shape>
                <v:shape id="Bílé středové pole" o:spid="_x0000_s1030" style="position:absolute;left:5040;top:4878;width:86062;height:63193;visibility:visible;mso-wrap-style:square;v-text-anchor:top" coordsize="13573,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" path="m13572,9949l,9949,,,13572,r,9949xe" stroked="f">
                  <v:path arrowok="t" o:connecttype="custom" o:connectlocs="8605543,6318664;0,6318664;0,0;8605543,0;8605543,6318664" o:connectangles="0,0,0,0,0"/>
                </v:shape>
                <v:group id="Ocenění" o:spid="_x0000_s1031" style="position:absolute;left:40931;top:16692;width:14419;height:13910" coordorigin="40931,16692" coordsize="14439,13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Obrazec" o:spid="_x0000_s1032" style="position:absolute;left:40931;top:16692;width:14440;height:139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" path="m15806,16471r228,c16357,16235,16737,15978,17060,15662r,-78c16984,15505,16908,15505,16908,15505v-323,236,-627,493,-1026,730c15882,16313,15882,16392,15806,16471xm15331,1401v-627,-237,-855,729,-1026,986c14533,2229,15559,2229,15407,1499v627,-335,76,-1144,,-1460c15331,335,14780,986,15331,1401xm15483,1479r,79c15711,1716,15882,1795,16110,1973r76,c16186,1894,16186,1894,16186,1894v-228,-158,-399,-336,-627,-415c15483,1479,15483,1479,15483,1479xm16661,2288v,79,,79,,79c16813,2525,16984,2702,17136,2860v76,,76,,152,c17288,2781,17288,2702,17288,2702v-152,-157,-323,-335,-551,-414c16737,2288,16737,2288,16661,2288xm15331,2860v323,-79,1254,158,1254,-651c17288,2052,16813,1144,16813,828v-76,237,-779,888,-323,1302c15958,1795,15559,2702,15331,2860xm4654,15584r-76,78c4977,15998,5281,16235,5680,16471v76,,152,,152,c5832,16392,5756,16313,5756,16235v-323,-237,-627,-494,-950,-730c4730,15505,4654,15505,4654,15584xm14533,1144v152,,323,79,399,158c15008,1302,15008,1302,15008,1302v,-79,,-79,,-79c14856,1144,14685,1065,14533,986,14381,414,13583,651,13355,572v247,158,798,907,1178,572xm6212,1558r,-79c6136,1479,6136,1479,6136,1479v-228,79,-475,237,-703,415c5433,1894,5433,1894,5433,1973r76,c5737,1795,5984,1716,6212,1558xm5110,2209v-76,809,950,572,1254,651c6041,2702,5737,1795,5186,2130,5661,1716,4863,1065,4787,828v19,316,-380,1224,323,1381xm7086,1144v399,335,950,-414,1254,-572c8017,651,7238,414,7086,986v-152,79,-323,158,-475,237c6611,1223,6611,1223,6611,1302r76,c6839,1223,6915,1144,7086,1144xm6288,1479v-152,730,779,730,1102,888c7162,2130,6991,1144,6364,1381,6915,967,6288,316,6212,v,335,-551,1144,76,1479xm19795,11007v76,-335,152,-651,152,-986c19947,10021,19871,10021,19871,9942v-76,79,-152,79,-152,79c19719,10356,19643,10593,19567,10830v76,78,76,157,76,236c19719,11007,19795,11007,19795,11007xm5034,2367v-76,,-76,,-76,-79l4882,2288v-152,79,-323,237,-475,414c4407,2702,4407,2781,4407,2860v,,76,,152,c4730,2702,4806,2525,5034,2367xm19795,7595v-323,-730,-1254,-237,-1653,-237c18541,7437,19244,8423,19795,7772v779,414,1102,-730,1330,-986c20821,6944,19719,6865,19795,7595xm16034,3748v399,-79,1501,335,1577,-572c18465,3097,18161,1953,18237,1539v-228,335,-1177,887,-626,1558c16984,2624,16338,3590,16034,3748xm19871,9705v,-887,-1178,-651,-1577,-809c18617,9133,19073,10356,19871,9784v627,730,1330,-414,1653,-572c21144,9311,20042,8818,19871,9705xm19339,11915v-152,335,-323,729,-475,1065c18864,13059,18864,13138,18864,13138r228,c19244,12723,19415,12329,19567,11915v-76,,-76,,-76,-79c19415,11836,19339,11836,19339,11915xm21600,11342v-475,,-1653,-808,-2033,158c19719,10435,18313,10435,17915,10119v322,415,550,1953,1576,1559c20118,12644,21144,11500,21600,11342xm19871,9311v76,,76,-79,152,-79l20023,8995v,-335,-76,-651,-76,-986c19871,8009,19871,8009,19795,7930v,79,-76,79,-76,158c19719,8324,19795,8660,19795,8975v,79,,79,,158c19795,9212,19871,9212,19871,9311xm16889,4734v399,,1405,572,1728,-236c19472,4576,19320,3353,19472,3038v-228,237,-1330,651,-950,1381c18066,3748,17288,4576,16889,4734xm17763,3353v,,,79,-76,79c17839,3590,18009,3768,18085,3925v76,,76,,76,c18237,4004,18237,4004,18313,4004v,-79,,-79,,-157c18161,3610,17990,3432,17839,3275r-76,78xm19795,7101v-76,-335,-152,-729,-323,-1065c19472,6036,19396,6036,19320,6036v,79,,79,-76,158c19396,6431,19472,6766,19567,7082v76,79,76,79,152,79l19795,7101xm19092,5385v,,76,-79,76,-158c19092,5070,18940,4813,18845,4655v-76,,-76,,-152,c18693,4734,18693,4734,18617,4813v152,158,228,335,323,493c19016,5385,19092,5385,19092,5385xm19244,5799v-399,-729,-1253,,-1652,c17990,5878,18845,6687,19320,5878v779,237,855,-986,1102,-1302c20118,4813,19016,4971,19244,5799xm1824,9784v779,572,1178,-651,1501,-888c3002,9054,1824,8818,1748,9705,1596,8818,494,9291,95,9212v380,178,1026,1322,1729,572xm8093,17379v,-79,-76,-79,-152,-158c7466,17063,7086,16885,6611,16728v,,-76,79,-152,79c6459,16807,6459,16885,6535,16964v399,158,950,336,1406,494c8017,17458,8093,17379,8093,17379xm8568,17458v950,-809,-323,-1796,-475,-2289c8093,15662,7466,17122,8492,17458v-1102,-79,-1026,1459,-1254,1952c7637,18996,9195,18602,8568,17458xm12500,18108r-475,-887c11550,17300,11170,17458,10847,17714v-398,-237,-778,-414,-1253,-493l9195,18108v323,79,551,158,779,237c9195,19154,8796,20298,8245,21284l9746,19726r-76,1874c10069,20456,10221,19489,10847,18917v551,572,779,1559,1102,2683l11949,19746r1406,1558c12880,20318,12405,19193,11626,18365v247,-99,551,-178,874,-257xm13127,17458v1102,-336,399,-1796,475,-2289c13374,15662,12101,16629,13051,17458v-551,1144,1026,1558,1330,1952c14153,18917,14229,17379,13127,17458xm5281,13138v-228,493,-1577,1301,-855,2209c3572,14617,2774,15998,2394,16333v475,-158,2032,335,2127,-888c5737,15248,5186,13710,5281,13138xm6459,14361v-76,493,-1102,1637,-228,2288c5205,16235,4901,17793,4502,18207v475,-335,2033,-237,1805,-1460c7466,16235,6535,14854,6459,14361xm13678,17221v-76,79,-76,79,-152,158c13602,17379,13678,17458,13678,17458v551,-158,1026,-336,1501,-494c15179,16885,15179,16807,15179,16807v-76,,-76,-79,-152,-79c14628,16885,14153,17043,13678,17221xm18541,13788v-76,,-152,,-152,c18161,14203,17839,14518,17611,14854v,,,79,-76,158l17763,15012v322,-336,550,-730,854,-1066c18541,13867,18541,13867,18541,13788xm18693,13532v399,-986,-949,-1381,-1329,-1716c17592,12230,17440,13769,18617,13611v399,1144,1653,335,2128,237c20270,13788,19339,12723,18693,13532xm3154,13788v-76,79,-76,79,-76,158c3306,14282,3628,14676,3856,15012r228,c4084,14933,4084,14854,4084,14854v-323,-336,-551,-651,-778,-1066c3230,13788,3154,13788,3154,13788xm15483,16649v779,-651,-152,-1795,-323,-2288c15160,14854,14210,16235,15312,16728v-228,1223,1406,1144,1805,1459c16813,17773,16433,16235,15483,16649xm17212,15327v703,-888,-551,-1716,-855,-2209c16509,13690,15958,15228,17136,15406v152,1223,1652,730,2203,888c18864,15978,18161,14597,17212,15327xm2204,11836v-76,79,-76,79,-76,79c2204,12329,2356,12723,2603,13138v76,,76,,152,c2755,13138,2755,13059,2755,12980v-152,-336,-323,-730,-399,-1065c2299,11836,2204,11836,2204,11836xm1824,7101v76,,76,79,152,79c1976,7180,2052,7180,2052,7101r76,c2204,6766,2280,6450,2356,6214v,-79,-76,-79,-76,-158c2204,6056,2204,6056,2128,6056v-76,316,-228,710,-304,1045xm2375,5878v399,809,1253,,1652,-79c3704,5799,2774,5070,2375,5799,2603,4991,1520,4813,1197,4576v228,316,304,1539,1178,1302xm2831,4655v-152,158,-228,415,-323,572c2508,5306,2508,5385,2508,5385v76,,152,,152,-79c2660,5306,2660,5306,2736,5306v76,-158,152,-335,228,-493c2964,4734,2964,4734,2888,4655r-57,xm3078,4498v228,808,1253,236,1652,236c4331,4576,3629,3748,3078,4399,3477,3669,2451,3255,2223,3018v76,335,-19,1558,855,1480xm3078,13631v1101,157,949,-1381,1177,-1795c3932,12171,2603,12565,3002,13552v-627,-809,-1653,236,-2128,335c1425,13946,2679,14755,3078,13631xm3477,3925v76,,76,,76,c3704,3768,3780,3590,3951,3432r,-79c3875,3353,3875,3275,3799,3275v-152,157,-322,335,-398,572l3325,3847v76,78,76,78,76,157c3382,4004,3477,4004,3477,3925xm2128,11658v1026,414,1254,-1144,1576,-1558c3306,10435,1900,10435,2128,11481,1653,10494,475,11323,,11323v475,177,1501,1321,2128,335xm4008,3176v76,888,1178,493,1577,572c5262,3590,4730,2604,4084,3097,4635,2446,3609,1874,3458,1539v95,414,-304,1558,550,1637xm1824,9962v-76,79,-76,79,-152,79c1748,10376,1748,10692,1824,11027v76,,76,,152,79c1976,11027,2052,10948,2052,10869v-76,-237,-76,-493,-76,-809c1900,10041,1824,10041,1824,9962xm1653,7989r,1223l1729,9291v,-79,76,-79,152,-158c1881,9054,1881,9054,1881,8975v,-335,,-651,76,-887c1881,8009,1881,8009,1805,7930v19,59,-57,59,-152,59xm1824,7752v627,651,1330,-335,1653,-414c3154,7338,2147,6845,1900,7575,1900,6845,798,6924,494,6766v304,256,627,1401,1330,986xe" fillcolor="#00b6e1 [3206]" stroked="f" strokeweight="1pt">
                    <v:stroke miterlimit="4" joinstyle="miter"/>
                    <v:path arrowok="t" o:extrusionok="f" o:connecttype="custom" o:connectlocs="721995,695326;721995,695326;721995,695326;721995,695326" o:connectangles="0,90,180,270"/>
                  </v:shape>
                  <v:shape id="Obrazec" o:spid="_x0000_s1033" style="position:absolute;left:45630;top:19867;width:5164;height:5183;visibility:visible;mso-wrap-style:square;v-text-anchor:middle" coordsize="21218,2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" path="m6477,8826c4599,8245,2356,6450,1364,4549,947,3756,634,2700,1208,1802,1573,1221,2042,957,2564,905v731,-53,1461,316,2035,739c4547,1169,4547,799,4547,535,3973,218,3243,-46,2512,7,1677,60,999,482,477,1274v-678,951,-626,2271,105,3697c1886,7506,4964,9724,7312,9935,6999,9619,6686,9249,6477,8826xm9451,11044v209,1004,574,3222,-156,5546l11903,16590v-730,-2377,-417,-4542,-156,-5546c16338,9671,16286,165,16286,165r-11374,c4912,165,4860,9671,9451,11044xm7103,6872c6790,6080,6634,5288,6582,4654v,-158,-53,-317,-53,-422c6529,4126,6529,4021,6529,3915v,-159,,-264,,-264c6529,3651,6582,3756,6634,3915v52,158,156,422,261,686c6999,4865,7103,5235,7260,5605v52,158,156,370,209,528c7521,6291,7625,6503,7677,6714v52,211,157,370,209,528c7938,7348,7990,7400,7990,7506v53,106,105,159,105,264c8147,7929,8251,8087,8356,8245v104,159,156,265,260,423c8721,8774,8773,8932,8825,8985v52,105,157,211,209,264c9138,9407,9190,9460,9190,9460v,,-104,-53,-260,-158c8825,9249,8773,9196,8669,9090v-105,-52,-209,-158,-313,-264c8251,8721,8147,8562,7990,8457,7886,8298,7782,8140,7677,7981,7573,7823,7469,7612,7364,7453v-52,-158,-156,-369,-261,-581xm5486,21554r10226,l15712,16959r-10226,l5486,21554xm7469,18174r6260,l13729,20392r-6260,l7469,18174xm20721,1274c20199,482,19469,60,18686,7v-731,-53,-1409,211,-2035,528c16651,799,16651,1169,16599,1644v574,-423,1356,-792,2035,-739c19156,957,19625,1221,19990,1802v574,845,261,1954,-156,2747c18842,6450,16599,8245,14721,8826v-261,423,-522,793,-835,1109c16234,9777,19312,7506,20616,4971v783,-1373,783,-2693,105,-3697xe" fillcolor="#fdb813 [3208]" stroked="f" strokeweight="1pt">
                    <v:stroke miterlimit="4" joinstyle="miter"/>
                    <v:path arrowok="t" o:extrusionok="f" o:connecttype="custom" o:connectlocs="258236,259162;258236,259162;258236,259162;258236,259162" o:connectangles="0,90,180,270"/>
                  </v:shape>
                </v:group>
                <v:shape id="Bílý kruh – vlevo nahoře" o:spid="_x0000_s1034" style="position:absolute;left:17653;width:17335;height:11239;visibility:visible;mso-wrap-style:square;v-text-anchor:top" coordsize="1092,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" path="m1090,102r-4,-28l1080,44r-8,-28l1068,,24,,20,16,12,44,6,74,4,102,,132r,30l,192r4,28l6,250r6,28l20,306r8,28l38,362r10,26l60,412r14,26l90,462r16,22l122,506r18,22l160,548r20,20l202,586r22,16l246,618r24,16l294,648r26,12l346,670r28,10l400,688r28,8l458,702r28,4l516,708r30,l576,708r30,-2l634,702r30,-6l692,688r26,-8l746,670r26,-10l798,648r24,-14l846,618r22,-16l890,586r22,-18l932,548r20,-20l970,506r16,-22l1002,462r16,-24l1032,412r12,-24l1054,362r10,-28l1072,306r8,-28l1086,250r4,-30l1092,192r,-30l1092,132r-2,-30xe" stroked="f">
                  <v:path arrowok="t" o:connecttype="custom" o:connectlocs="1724025,117475;1701800,25400;38100,0;19050,69850;6350,161925;0,257175;6350,349250;19050,441325;44450,530225;76200,615950;117475,695325;168275,768350;222250,838200;285750,901700;355600,955675;428625,1006475;508000,1047750;593725,1079500;679450,1104900;771525,1120775;866775,1123950;962025,1120775;1054100,1104900;1139825,1079500;1225550,1047750;1304925,1006475;1377950,955675;1447800,901700;1511300,838200;1565275,768350;1616075,695325;1657350,615950;1689100,530225;1714500,441325;1730375,349250;1733550,257175;1730375,161925" o:connectangles="0,0,0,0,0,0,0,0,0,0,0,0,0,0,0,0,0,0,0,0,0,0,0,0,0,0,0,0,0,0,0,0,0,0,0,0,0"/>
                </v:shape>
                <v:shape id="Bílý kruh – vpravo" o:spid="_x0000_s1035" style="position:absolute;left:84917;top:12255;width:11240;height:17129;visibility:visible;mso-wrap-style:square;v-text-anchor:top" coordsize="70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" path="m538,r,l510,2,484,4,456,6r-26,6l404,18r-26,6l354,34,328,44,304,54,282,66,258,78,236,92r-20,16l196,124r-20,16l158,158r-18,20l122,198r-16,20l92,238,78,260,64,284,52,306,42,330,32,354r-8,26l16,405r-6,26l6,457,2,485,,511r,28l,539r,28l2,595r4,26l10,647r6,28l24,699r8,26l42,749r10,24l64,797r14,22l92,841r14,20l122,883r18,18l158,921r18,18l196,955r20,16l236,987r22,14l282,1013r22,12l328,1037r26,8l378,1055r26,6l430,1067r26,6l484,1075r26,4l538,1079r,l582,1077r44,-6l668,1063r40,-12l708,28r,l668,16,626,8,582,2,538,r,xe" stroked="f">
                  <v:path arrowok="t" o:connecttype="custom" o:connectlocs="854075,0;768350,6350;682625,19050;600075,38100;520700,69850;447675,104775;374650,146050;311150,196850;250825,250825;193675,314325;146050,377825;101600,450850;66675,523875;38100,603250;15875,684213;3175,769938;0,855663;0,900113;9525,985838;25400,1071563;50800,1150938;82550,1227138;123825,1300163;168275,1366838;222250,1430338;279400,1490663;342900,1541463;409575,1589088;482600,1627188;561975,1658938;641350,1684338;723900,1703388;809625,1712913;854075,1712913;993775,1700213;1123950,1668463;1123950,44450;993775,12700;854075,0" o:connectangles="0,0,0,0,0,0,0,0,0,0,0,0,0,0,0,0,0,0,0,0,0,0,0,0,0,0,0,0,0,0,0,0,0,0,0,0,0,0,0"/>
                </v:shape>
                <v:shape id="Bílý kruh – vlevo" o:spid="_x0000_s1036" style="position:absolute;top:40941;width:10668;height:17129;visibility:visible;mso-wrap-style:square;v-text-anchor:top" coordsize="672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" path="m132,r,l98,,66,4,32,8,,16,,1061r,l32,1069r34,6l98,1077r34,2l132,1079r28,-2l188,1075r28,-2l242,1067r26,-6l294,1055r24,-10l342,1035r24,-10l390,1013r22,-12l434,987r22,-16l476,955r20,-16l514,921r18,-20l550,881r16,-19l580,842r14,-22l608,796r12,-22l630,750r10,-24l648,700r8,-26l662,648r4,-26l670,594r2,-26l672,540r,l672,512r-2,-28l666,458r-4,-28l656,404r-8,-26l640,354,630,330,620,306,608,282,594,260,580,238,566,216,550,196,532,176,514,158,496,140,476,122,456,106,434,92,412,78,390,64,366,52,342,42,318,32,294,24,268,16,242,10,216,6,188,2,160,,132,r,xe" stroked="f">
                  <v:path arrowok="t" o:connecttype="custom" o:connectlocs="209550,0;104775,6350;0,25400;0,1684338;104775,1706563;209550,1712913;254000,1709738;342900,1703388;425450,1684338;504825,1658938;581025,1627188;654050,1589088;723900,1541463;787400,1490663;844550,1430338;898525,1368425;942975,1301750;984250,1228725;1016000,1152525;1041400,1069975;1057275,987425;1066800,901700;1066800,857250;1063625,768350;1050925,682625;1028700,600075;1000125,523875;965200,447675;920750,377825;873125,311150;815975,250825;755650,193675;688975,146050;619125,101600;542925,66675;466725,38100;384175,15875;298450,3175;209550,0" o:connectangles="0,0,0,0,0,0,0,0,0,0,0,0,0,0,0,0,0,0,0,0,0,0,0,0,0,0,0,0,0,0,0,0,0,0,0,0,0,0,0"/>
                </v:shape>
                <v:shape id="Bílý kruh – vpravo dole" o:spid="_x0000_s1037" style="position:absolute;left:63817;top:60882;width:17145;height:12383;visibility:visible;mso-wrap-style:square;v-text-anchor:top" coordsize="1080,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" path="m1080,538r,l1080,512r-2,-28l1074,456r-4,-26l1064,404r-8,-26l1048,354r-10,-26l1026,306r-12,-24l1002,260,988,238,972,216,956,196,940,176,922,158,904,140,884,122,864,106,842,92,820,78,798,64,774,52,750,42,726,32,700,24,676,16,650,10,622,6,596,2,568,,540,r,l512,,486,2,458,6r-26,4l406,16r-26,8l354,32,330,42,306,52,284,64,260,78,238,92r-20,14l198,122r-20,18l158,158r-16,18l124,196r-16,20l94,238,80,260,66,282,54,306,44,328,34,354r-8,24l18,404r-6,26l8,456,4,484,2,512,,538r,l2,572r2,30l10,634r6,30l24,694r10,30l44,752r14,28l1024,780r,l1036,752r12,-28l1058,694r8,-30l1072,634r4,-32l1080,572r,-34l1080,538xe" stroked="f">
                  <v:path arrowok="t" o:connecttype="custom" o:connectlocs="1714500,854075;1711325,768350;1698625,682625;1676400,600075;1647825,520700;1609725,447675;1568450,377825;1517650,311150;1463675,250825;1403350,193675;1336675,146050;1266825,101600;1190625,66675;1111250,38100;1031875,15875;946150,3175;857250,0;812800,0;727075,9525;644525,25400;561975,50800;485775,82550;412750,123825;346075,168275;282575,222250;225425,279400;171450,342900;127000,412750;85725,485775;53975,561975;28575,641350;12700,723900;3175,812800;0,854075;6350,955675;25400,1054100;53975,1149350;92075,1238250;1625600,1238250;1663700,1149350;1692275,1054100;1708150,955675;1714500,854075" o:connectangles="0,0,0,0,0,0,0,0,0,0,0,0,0,0,0,0,0,0,0,0,0,0,0,0,0,0,0,0,0,0,0,0,0,0,0,0,0,0,0,0,0,0,0"/>
                </v:shape>
                <v:shape id="Fotbalový míč – nahoře" o:spid="_x0000_s1038" style="position:absolute;left:18586;width:15488;height:10156;visibility:visible;mso-wrap-style:square;v-text-anchor:middle" coordsize="1548765,1015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" path="m481121,888687v-27892,3805,-66037,7610,-68547,7610c490012,939515,575051,968661,665180,981368,567450,943319,491303,897589,486212,895005v-2510,-2513,-3800,-3805,-5091,-6318xm818838,641011c696944,698156,526867,743886,490012,754080v-2509,57145,2510,97779,5091,118095c496394,872175,498903,872175,500194,873468v1219,1220,133294,78682,271679,115582c771873,989050,773092,989050,773092,989050v107912,,212023,-22901,304662,-64827c1100627,850566,1103208,782007,1103208,762982,966042,747691,853112,667717,818838,641011xm1487818,460673v-77438,30511,-132003,34316,-152295,34316c1332942,494989,1330432,494989,1329142,494989v-53347,124485,-163768,226068,-200551,257799c1128591,754080,1128591,754080,1128591,755301v,3876,1219,72436,-20363,153703c1288487,818835,1426872,657522,1487818,460673xm540777,55561c401173,101291,311044,139412,279280,154631v,2513,1290,3805,,6318c279280,163533,227224,324774,238696,489892v1219,5097,-1290,8902,-5090,11415c311044,607987,434156,700740,474811,727374v2510,,200551,-50755,335136,-114290c825148,519111,841639,366700,846730,318457,649980,147022,544577,59366,543359,58074v-1291,,-1291,-1221,-2582,-2513xm42550,l68467,,40135,92721c30456,140668,25383,190204,25383,240995v,110485,24092,215874,67256,311139c156167,531818,198041,510209,217114,498794v-1291,-2513,-2581,-3805,-2581,-6318c203132,322262,253897,160949,257697,155924v,-2585,1291,-3805,2582,-5097c223460,95584,199009,48597,182814,11769l178190,,565623,r-1,3c562463,16911,560155,30165,558559,39049v1291,,1291,,2582,1292c562360,41562,667762,129218,864512,301945v142185,-33023,272970,-78754,314844,-93973c1196484,124623,1206120,56993,1211474,4946l1211901,r26667,l1236503,20910v-5814,50932,-15578,115280,-31764,193379c1203448,214289,1203448,215581,1203448,215581v93930,116875,120603,220971,128203,255287c1343124,470868,1405289,470868,1496709,431455v16492,-60950,25383,-125705,25383,-191752c1522092,196557,1518292,154631,1511982,113998,1498646,76219,1482454,42087,1465649,12121l1457763,r51140,l1537365,107609v1218,10194,2509,19096,3800,29218c1541165,138120,1541165,139412,1541165,140632v,8902,1219,19097,2509,27927c1546256,192752,1547475,215581,1548765,240995v,321333,-196750,598157,-477321,715031c988915,990270,898786,1010587,804856,1014392v-10182,1292,-20292,1292,-30473,1292c773092,1015684,770582,1015684,769292,1015684,345317,1013171,,666424,,240995,,170192,9523,101534,27358,36268l42550,xe" fillcolor="#6b78e8 [3204]" stroked="f" strokeweight="1pt">
                  <v:stroke miterlimit="4" joinstyle="miter"/>
                  <v:path arrowok="t" o:connecttype="custom" o:connectlocs="481121,888687;412574,896297;665180,981368;486212,895005;481121,888687;818838,641011;490012,754080;495103,872175;500194,873468;771873,989050;773092,989050;1077754,924223;1103208,762982;818838,641011;1487818,460673;1335523,494989;1329142,494989;1128591,752788;1128591,755301;1108228,909004;1487818,460673;540777,55561;279280,154631;279280,160949;238696,489892;233606,501307;474811,727374;809947,613084;846730,318457;543359,58074;540777,55561;42550,0;68467,0;40135,92721;25383,240995;92639,552134;217114,498794;214533,492476;257697,155924;260279,150827;182814,11769;178190,0;565623,0;565622,3;558559,39049;561141,40341;864512,301945;1179356,207972;1211474,4946;1211901,0;1238568,0;1236503,20910;1204739,214289;1203448,215581;1331651,470868;1496709,431455;1522092,239703;1511982,113998;1465649,12121;1457763,0;1508903,0;1537365,107609;1541165,136827;1541165,140632;1543674,168559;1548765,240995;1071444,956026;804856,1014392;774383,1015684;769292,1015684;0,240995;27358,36268" o:connectangles="0,0,0,0,0,0,0,0,0,0,0,0,0,0,0,0,0,0,0,0,0,0,0,0,0,0,0,0,0,0,0,0,0,0,0,0,0,0,0,0,0,0,0,0,0,0,0,0,0,0,0,0,0,0,0,0,0,0,0,0,0,0,0,0,0,0,0,0,0,0,0,0"/>
                </v:shape>
                <v:shape id="Fotbalový míč – dole" o:spid="_x0000_s1039" style="position:absolute;left:64662;top:61579;width:15487;height:11607;visibility:visible;mso-wrap-style:square;v-text-anchor:middle" coordsize="1548765,1160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" path="m154877,468647v-8891,1221,-41874,8902,-72348,20317c45674,577840,25383,674398,25383,775981v,110486,24092,215874,67256,311139c156167,1066804,198041,1045195,217114,1033780v-1290,-2512,-2581,-3805,-2581,-6317c203132,857248,253897,695935,257698,690910v,-2585,1290,-3805,2581,-5097c186641,575328,162477,497866,154877,468647xm1355815,400016v-25383,3876,-76148,8902,-111712,11486c1245394,430527,1247903,541012,1204739,749275v-1291,,-1291,1293,-1291,1293c1297378,867442,1324051,971538,1331651,1005854v11473,,73638,,165058,-39413c1513201,905491,1522092,840736,1522092,774689v,-43146,-3800,-85071,-10110,-125705c1458636,497866,1359615,405113,1358324,403892v-1218,-1292,-1218,-2584,-2509,-3876xm1374816,330236v-1219,12635,-2510,32951,-3800,53340c1372306,384796,1373597,384796,1374816,386088v3872,2513,52056,48243,100311,128290c1449745,448331,1416762,386088,1374816,330236xm968624,198141v-1291,,-3801,1221,-5091,1221c741400,228580,629688,299725,628397,301017v-1290,1220,-3800,2513,-6381,2513c620797,303530,620797,303530,620797,303530,582723,433039,564941,538499,558559,574035v1291,,1291,,2582,1293c562360,576548,667762,664204,864512,836931v142185,-33023,272970,-78754,314844,-93973c1225030,520695,1217430,410210,1217430,408918v,-2513,1290,-6318,3800,-8902c1192047,365772,1098118,265409,968624,198141xm370700,142217c252607,218458,156167,327651,95221,454648v29182,-8902,55856,-13927,57146,-13927c154877,440721,156167,440721,158677,441941,243716,302237,331336,238775,363100,219678v,-2512,1219,-39341,7600,-77461xm771873,25414v-134585,,-262788,35536,-371990,99071c392282,160021,389701,199362,387191,213361v121894,13999,196751,50827,224715,67339c611906,280700,613125,279408,613125,279408v5091,-2513,116802,-74949,339007,-104168c957151,154924,968624,111778,980024,54633,914058,35536,844221,25414,771873,25414xm774383,v382100,,700744,278116,762982,642595c1538583,652789,1539874,661691,1541165,671814v,1292,,2584,,3805c1541165,684521,1542384,694715,1543674,703545v2582,24193,3801,47023,5091,72436c1548765,896481,1521097,1010722,1471716,1112616r-27840,48157l1411106,1160773r17038,-24696c1452505,1091863,1472582,1044872,1487818,995660v-77438,30510,-132003,34315,-152295,34315c1332942,1029975,1330432,1029975,1329142,1029975v-13337,31121,-30241,60811,-48669,88336l1247889,1160773r-468885,l809947,1148070v15201,-93973,31692,-246384,36783,-294627c649980,682008,544578,594352,543359,593060v-1291,,-1291,-1221,-2582,-2513c401173,636277,311044,674398,279280,689618v,2512,1290,3805,,6317c279280,698520,227224,859761,238696,1024878v1219,5097,-1290,8902,-5090,11415c252965,1062963,275179,1088763,298246,1112876r50267,47897l106385,1160773,60581,1076151c21583,983778,,882339,,775981,,492769,152367,243872,379591,109193v10110,-6317,21582,-12707,32983,-19024c520486,33024,643598,,774383,xe" fillcolor="#6b78e8 [3204]" stroked="f" strokeweight="1pt">
                  <v:stroke miterlimit="4" joinstyle="miter"/>
                  <v:path arrowok="t" o:connecttype="custom" o:connectlocs="154877,468647;82529,488964;25383,775981;92639,1087120;217114,1033780;214533,1027463;257698,690910;260279,685813;154877,468647;1355815,400016;1244103,411502;1204739,749275;1203448,750568;1331651,1005854;1496709,966441;1522092,774689;1511982,648984;1358324,403892;1355815,400016;1374816,330236;1371016,383576;1374816,386088;1475127,514378;1374816,330236;968624,198141;963533,199362;628397,301017;622016,303530;620797,303530;558559,574035;561141,575328;864512,836931;1179356,742958;1217430,408918;1221230,400016;968624,198141;370700,142217;95221,454648;152367,440721;158677,441941;363100,219678;370700,142217;771873,25414;399883,124485;387191,213361;611906,280700;613125,279408;952132,175240;980024,54633;771873,25414;774383,0;1537365,642595;1541165,671814;1541165,675619;1543674,703545;1548765,775981;1471716,1112616;1443876,1160773;1411106,1160773;1428144,1136077;1487818,995660;1335523,1029975;1329142,1029975;1280473,1118311;1247889,1160773;779004,1160773;809947,1148070;846730,853443;543359,593060;540777,590547;279280,689618;279280,695935;238696,1024878;233606,1036293;298246,1112876;348513,1160773;106385,1160773;60581,1076151;0,775981;379591,109193;412574,90169;774383,0" o:connectangles="0,0,0,0,0,0,0,0,0,0,0,0,0,0,0,0,0,0,0,0,0,0,0,0,0,0,0,0,0,0,0,0,0,0,0,0,0,0,0,0,0,0,0,0,0,0,0,0,0,0,0,0,0,0,0,0,0,0,0,0,0,0,0,0,0,0,0,0,0,0,0,0,0,0,0,0,0,0,0,0,0,0"/>
                </v:shape>
                <v:shape id="Fotbalista – vpravo" o:spid="_x0000_s1040" style="position:absolute;left:87483;top:13852;width:8656;height:12979;visibility:visible;mso-wrap-style:square;v-text-anchor:middle" coordsize="865506,1297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" path="m125780,728786v69466,,125780,56314,125780,125781c251560,924034,195246,980348,125780,980348,56314,980348,,924034,,854567,,785100,56314,728786,125780,728786xm388630,429799v,,69905,33957,59856,82636l186864,647314,388630,429799xm612518,149740v3940,-296,9152,-403,14239,350c626757,150090,636382,262622,711020,284676v74527,22108,151970,-82140,151970,-82140l865506,203302r,135488l849239,334487v,,-11825,27595,14136,44163l656183,677354,563010,971055,380899,1277398v,-54,-23266,33082,-66002,15277c314897,1292675,265615,1270835,295866,1210965,326062,1151042,447341,937005,447341,937005l478142,682410,286076,754330v,,-22716,-61646,-103898,-81172l452016,538357,573680,293605,373474,350571,197908,460789v,,-42021,14847,-59842,-14201c120246,417595,138396,386987,157592,377090,176732,367246,346358,258318,346358,258318l605911,150520v,,2668,-484,6607,-780xm772601,22v8291,148,13612,1035,13612,1035c806540,6372,865650,36921,847694,105896,829681,174906,776493,245425,725950,232209,675359,219041,661625,138240,681357,62538,696142,5780,747731,-424,772601,22xe" fillcolor="#6b78e8 [3204]" stroked="f" strokeweight="1pt">
                  <v:stroke miterlimit="4" joinstyle="miter"/>
                  <v:path arrowok="t" o:connecttype="custom" o:connectlocs="125780,728786;251560,854567;125780,980348;0,854567;125780,728786;388630,429799;448486,512435;186864,647314;612518,149740;626757,150090;711020,284676;862990,202536;865506,203302;865506,338790;849239,334487;863375,378650;656183,677354;563010,971055;380899,1277398;314897,1292675;295866,1210965;447341,937005;478142,682410;286076,754330;182178,673158;452016,538357;573680,293605;373474,350571;197908,460789;138066,446588;157592,377090;346358,258318;605911,150520;612518,149740;772601,22;786213,1057;847694,105896;725950,232209;681357,62538;772601,22" o:connectangles="0,0,0,0,0,0,0,0,0,0,0,0,0,0,0,0,0,0,0,0,0,0,0,0,0,0,0,0,0,0,0,0,0,0,0,0,0,0,0,0"/>
                </v:shape>
                <v:shape id="Fotbalista – vlevo" o:spid="_x0000_s1041" style="position:absolute;left:21;top:42738;width:8157;height:12433;visibility:visible;mso-wrap-style:square;v-text-anchor:middle" coordsize="815776,124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" path="m695283,698123v66546,,120493,53945,120493,120489c815776,885156,761829,939101,695283,939101v-66546,,-120493,-53945,-120493,-120489c574790,752068,628737,698123,695283,698123xm443480,411715l636766,620078,386140,490874v-9627,-46631,57340,-79159,57340,-79159xm229002,143440v3774,284,6329,747,6329,747l483976,247450v,,162496,104344,180832,113774c683197,370705,700585,400025,683513,427798v-17072,27826,-57327,13604,-57327,13604l457999,335821,266208,281252,382758,515706,641256,644835v-77771,18705,-99532,77756,-99532,77756l357730,653698r29507,243883c387237,897581,503418,1102612,532345,1160014v28980,57351,-18231,78271,-18231,78271c473174,1255341,450886,1223600,450886,1223651l276430,930198,187173,648854,,379024,,350782r1297,-1369c8603,335283,2230,320414,2230,320414l,321004,,207166r1765,2122c25977,236381,81095,288583,134641,272699v71500,-21127,80721,-128924,80721,-128924c220236,143054,225228,143157,229002,143440xm75647,21v23825,-427,73246,5516,87410,59886c181959,132424,168802,209826,120338,222439,71919,235099,20966,167547,3710,101440,-13491,35368,43135,6105,62608,1013v,,5098,-850,13039,-992xe" fillcolor="#6b78e8 [3204]" stroked="f" strokeweight="1pt">
                  <v:stroke miterlimit="4" joinstyle="miter"/>
                  <v:path arrowok="t" o:connecttype="custom" o:connectlocs="695283,698123;815776,818612;695283,939101;574790,818612;695283,698123;443480,411715;636766,620078;386140,490874;443480,411715;229002,143440;235331,144187;483976,247450;664808,361224;683513,427798;626186,441402;457999,335821;266208,281252;382758,515706;641256,644835;541724,722591;357730,653698;387237,897581;532345,1160014;514114,1238285;450886,1223651;276430,930198;187173,648854;0,379024;0,350782;1297,349413;2230,320414;0,321004;0,207166;1765,209288;134641,272699;215362,143775;229002,143440;75647,21;163057,59907;120338,222439;3710,101440;62608,1013;75647,21" o:connectangles="0,0,0,0,0,0,0,0,0,0,0,0,0,0,0,0,0,0,0,0,0,0,0,0,0,0,0,0,0,0,0,0,0,0,0,0,0,0,0,0,0,0,0"/>
                </v:shape>
                <w10:wrap anchorx="margin" anchory="margin"/>
                <w10:anchorlock/>
              </v:group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110"/>
      </w:tblGrid>
      <w:tr w:rsidR="006F7055" w:rsidRPr="002A69E9" w14:paraId="34882A9A" w14:textId="77777777" w:rsidTr="006F7055">
        <w:trPr>
          <w:trHeight w:hRule="exact" w:val="1814"/>
        </w:trPr>
        <w:tc>
          <w:tcPr>
            <w:tcW w:w="15110" w:type="dxa"/>
            <w:vAlign w:val="bottom"/>
          </w:tcPr>
          <w:p w14:paraId="23E57362" w14:textId="77777777" w:rsidR="006F7055" w:rsidRPr="002A69E9" w:rsidRDefault="006F7055" w:rsidP="00FC2263">
            <w:pPr>
              <w:pStyle w:val="Nzev"/>
            </w:pPr>
            <w:r w:rsidRPr="002A69E9">
              <w:rPr>
                <w:lang w:bidi="cs-CZ"/>
              </w:rPr>
              <w:t>—</w:t>
            </w:r>
            <w:sdt>
              <w:sdtPr>
                <w:id w:val="-992712058"/>
                <w:placeholder>
                  <w:docPart w:val="042E28FF7F984DB29CEE2063519C5D69"/>
                </w:placeholder>
                <w:temporary/>
                <w:showingPlcHdr/>
                <w15:appearance w15:val="hidden"/>
              </w:sdtPr>
              <w:sdtEndPr/>
              <w:sdtContent>
                <w:r w:rsidRPr="002A69E9">
                  <w:rPr>
                    <w:lang w:bidi="cs-CZ"/>
                  </w:rPr>
                  <w:t>NÁZEV SOUTĚŽE</w:t>
                </w:r>
              </w:sdtContent>
            </w:sdt>
            <w:r w:rsidRPr="002A69E9">
              <w:rPr>
                <w:lang w:bidi="cs-CZ"/>
              </w:rPr>
              <w:t>—</w:t>
            </w:r>
          </w:p>
        </w:tc>
      </w:tr>
    </w:tbl>
    <w:p w14:paraId="66D73208" w14:textId="1E9AFB5B" w:rsidR="00126742" w:rsidRPr="002A69E9" w:rsidRDefault="00F8343D" w:rsidP="00541E87">
      <w:pPr>
        <w:pStyle w:val="Nadpis1"/>
      </w:pPr>
      <w:r>
        <w:t>DIPLOM ZA</w:t>
      </w:r>
      <w:r w:rsidR="009479AA">
        <w:t xml:space="preserve"> MÍSTO</w:t>
      </w:r>
    </w:p>
    <w:sdt>
      <w:sdtPr>
        <w:id w:val="76026809"/>
        <w:placeholder>
          <w:docPart w:val="95574BC231D04124817127CFBAEDE88C"/>
        </w:placeholder>
        <w:temporary/>
        <w:showingPlcHdr/>
        <w15:appearance w15:val="hidden"/>
      </w:sdtPr>
      <w:sdtEndPr/>
      <w:sdtContent>
        <w:p w14:paraId="68A73FCF" w14:textId="77777777" w:rsidR="00126742" w:rsidRPr="002A69E9" w:rsidRDefault="003E35E6" w:rsidP="00FA614E">
          <w:r w:rsidRPr="002A69E9">
            <w:rPr>
              <w:lang w:bidi="cs-CZ"/>
            </w:rPr>
            <w:t>Jméno příjemce</w:t>
          </w:r>
        </w:p>
      </w:sdtContent>
    </w:sdt>
    <w:p w14:paraId="2ED69952" w14:textId="2DB13590" w:rsidR="00F8343D" w:rsidRDefault="00F73CB5" w:rsidP="00F8343D">
      <w:r>
        <w:t xml:space="preserve">tímto získává ocenění za </w:t>
      </w:r>
      <w:r w:rsidR="009479AA">
        <w:t>umístění</w:t>
      </w:r>
      <w:bookmarkStart w:id="0" w:name="_GoBack"/>
      <w:bookmarkEnd w:id="0"/>
      <w:r>
        <w:t xml:space="preserve"> na školních OH</w:t>
      </w:r>
    </w:p>
    <w:p w14:paraId="2752989C" w14:textId="340B783D" w:rsidR="00FA614E" w:rsidRPr="002A69E9" w:rsidRDefault="00FA614E" w:rsidP="0057539F">
      <w:pPr>
        <w:pStyle w:val="Nzev"/>
        <w:spacing w:before="240"/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ulka rozložení"/>
      </w:tblPr>
      <w:tblGrid>
        <w:gridCol w:w="6048"/>
        <w:gridCol w:w="702"/>
        <w:gridCol w:w="6048"/>
      </w:tblGrid>
      <w:tr w:rsidR="009D1AF9" w:rsidRPr="002A69E9" w14:paraId="194503FF" w14:textId="77777777" w:rsidTr="006F7055">
        <w:trPr>
          <w:trHeight w:hRule="exact" w:val="878"/>
          <w:jc w:val="center"/>
        </w:trPr>
        <w:tc>
          <w:tcPr>
            <w:tcW w:w="6048" w:type="dxa"/>
            <w:tcBorders>
              <w:bottom w:val="single" w:sz="18" w:space="0" w:color="00B6E1" w:themeColor="accent3"/>
            </w:tcBorders>
          </w:tcPr>
          <w:p w14:paraId="26B56E04" w14:textId="77777777" w:rsidR="009D1AF9" w:rsidRPr="002A69E9" w:rsidRDefault="009D1AF9" w:rsidP="00E70671">
            <w:pPr>
              <w:pStyle w:val="Podpis"/>
              <w:tabs>
                <w:tab w:val="clear" w:pos="7470"/>
              </w:tabs>
            </w:pPr>
          </w:p>
        </w:tc>
        <w:tc>
          <w:tcPr>
            <w:tcW w:w="702" w:type="dxa"/>
          </w:tcPr>
          <w:p w14:paraId="194A6506" w14:textId="77777777" w:rsidR="009D1AF9" w:rsidRPr="002A69E9" w:rsidRDefault="009D1AF9" w:rsidP="00E70671">
            <w:pPr>
              <w:pStyle w:val="Podpis"/>
              <w:tabs>
                <w:tab w:val="clear" w:pos="7470"/>
              </w:tabs>
            </w:pPr>
          </w:p>
        </w:tc>
        <w:tc>
          <w:tcPr>
            <w:tcW w:w="6048" w:type="dxa"/>
            <w:tcBorders>
              <w:bottom w:val="single" w:sz="18" w:space="0" w:color="00B6E1" w:themeColor="accent3"/>
            </w:tcBorders>
          </w:tcPr>
          <w:p w14:paraId="56125B4A" w14:textId="77777777" w:rsidR="009D1AF9" w:rsidRPr="002A69E9" w:rsidRDefault="009D1AF9" w:rsidP="00E70671">
            <w:pPr>
              <w:pStyle w:val="Podpis"/>
              <w:tabs>
                <w:tab w:val="clear" w:pos="7470"/>
              </w:tabs>
            </w:pPr>
          </w:p>
        </w:tc>
      </w:tr>
      <w:tr w:rsidR="009D1AF9" w:rsidRPr="002A69E9" w14:paraId="29FC77C4" w14:textId="77777777" w:rsidTr="006F7055">
        <w:trPr>
          <w:trHeight w:hRule="exact" w:val="1613"/>
          <w:jc w:val="center"/>
        </w:trPr>
        <w:tc>
          <w:tcPr>
            <w:tcW w:w="6048" w:type="dxa"/>
            <w:tcBorders>
              <w:top w:val="single" w:sz="18" w:space="0" w:color="00B6E1" w:themeColor="accent3"/>
            </w:tcBorders>
          </w:tcPr>
          <w:sdt>
            <w:sdtPr>
              <w:id w:val="-1626991436"/>
              <w:placeholder>
                <w:docPart w:val="B85A2A462ED5412AA355702C876B8C16"/>
              </w:placeholder>
              <w:temporary/>
              <w:showingPlcHdr/>
              <w15:appearance w15:val="hidden"/>
            </w:sdtPr>
            <w:sdtEndPr/>
            <w:sdtContent>
              <w:p w14:paraId="07B70683" w14:textId="77777777" w:rsidR="009D1AF9" w:rsidRPr="002A69E9" w:rsidRDefault="006F7055" w:rsidP="006F7055">
                <w:pPr>
                  <w:pStyle w:val="Podpis"/>
                </w:pPr>
                <w:r w:rsidRPr="002A69E9">
                  <w:rPr>
                    <w:lang w:bidi="cs-CZ"/>
                  </w:rPr>
                  <w:t>Podpis</w:t>
                </w:r>
              </w:p>
            </w:sdtContent>
          </w:sdt>
        </w:tc>
        <w:tc>
          <w:tcPr>
            <w:tcW w:w="702" w:type="dxa"/>
          </w:tcPr>
          <w:p w14:paraId="13817DE6" w14:textId="77777777" w:rsidR="009D1AF9" w:rsidRPr="002A69E9" w:rsidRDefault="009D1AF9" w:rsidP="00E70671">
            <w:pPr>
              <w:pStyle w:val="Podpis"/>
              <w:tabs>
                <w:tab w:val="clear" w:pos="7470"/>
              </w:tabs>
            </w:pPr>
          </w:p>
        </w:tc>
        <w:tc>
          <w:tcPr>
            <w:tcW w:w="6048" w:type="dxa"/>
            <w:tcBorders>
              <w:top w:val="single" w:sz="18" w:space="0" w:color="00B6E1" w:themeColor="accent3"/>
            </w:tcBorders>
          </w:tcPr>
          <w:sdt>
            <w:sdtPr>
              <w:id w:val="1572156150"/>
              <w:placeholder>
                <w:docPart w:val="6DE01797F6C447E7AD1A485D658D10B5"/>
              </w:placeholder>
              <w:temporary/>
              <w:showingPlcHdr/>
              <w15:appearance w15:val="hidden"/>
            </w:sdtPr>
            <w:sdtEndPr/>
            <w:sdtContent>
              <w:p w14:paraId="69C79DC5" w14:textId="77777777" w:rsidR="009D1AF9" w:rsidRPr="002A69E9" w:rsidRDefault="006F7055" w:rsidP="006F7055">
                <w:pPr>
                  <w:pStyle w:val="Podpis"/>
                </w:pPr>
                <w:r w:rsidRPr="002A69E9">
                  <w:rPr>
                    <w:lang w:bidi="cs-CZ"/>
                  </w:rPr>
                  <w:t>Datum</w:t>
                </w:r>
              </w:p>
            </w:sdtContent>
          </w:sdt>
        </w:tc>
      </w:tr>
    </w:tbl>
    <w:p w14:paraId="558B74F1" w14:textId="77777777" w:rsidR="00136207" w:rsidRPr="002A69E9" w:rsidRDefault="00136207" w:rsidP="002B333D">
      <w:pPr>
        <w:pStyle w:val="Podpis"/>
        <w:jc w:val="both"/>
      </w:pPr>
    </w:p>
    <w:sectPr w:rsidR="00136207" w:rsidRPr="002A69E9" w:rsidSect="00225493">
      <w:type w:val="continuous"/>
      <w:pgSz w:w="16838" w:h="11906" w:orient="landscape" w:code="9"/>
      <w:pgMar w:top="245" w:right="850" w:bottom="245" w:left="850" w:header="288" w:footer="288" w:gutter="0"/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A9B996" w14:textId="77777777" w:rsidR="00515326" w:rsidRDefault="00515326" w:rsidP="00FA614E">
      <w:r>
        <w:separator/>
      </w:r>
    </w:p>
  </w:endnote>
  <w:endnote w:type="continuationSeparator" w:id="0">
    <w:p w14:paraId="3CD47ADE" w14:textId="77777777" w:rsidR="00515326" w:rsidRDefault="00515326" w:rsidP="00FA6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16FFC3" w14:textId="77777777" w:rsidR="00515326" w:rsidRDefault="00515326" w:rsidP="00FA614E">
      <w:r>
        <w:separator/>
      </w:r>
    </w:p>
  </w:footnote>
  <w:footnote w:type="continuationSeparator" w:id="0">
    <w:p w14:paraId="46BD7948" w14:textId="77777777" w:rsidR="00515326" w:rsidRDefault="00515326" w:rsidP="00FA61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350C58D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1404A06"/>
    <w:lvl w:ilvl="0">
      <w:start w:val="1"/>
      <w:numFmt w:val="decimal"/>
      <w:pStyle w:val="slovanseznam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FA901484"/>
    <w:lvl w:ilvl="0">
      <w:start w:val="1"/>
      <w:numFmt w:val="decimal"/>
      <w:pStyle w:val="slovanseznam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77707436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4C1A01C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FA260BE2"/>
    <w:lvl w:ilvl="0">
      <w:start w:val="1"/>
      <w:numFmt w:val="bullet"/>
      <w:pStyle w:val="Seznamsodrkami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E8E70A6"/>
    <w:lvl w:ilvl="0">
      <w:start w:val="1"/>
      <w:numFmt w:val="bullet"/>
      <w:pStyle w:val="Seznamsodrkami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4BEF9D8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648DD9C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FF42B6C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EDEB7E6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7CB5D5D"/>
    <w:multiLevelType w:val="multilevel"/>
    <w:tmpl w:val="04090023"/>
    <w:styleLink w:val="lnekoddl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2EA23B8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58E763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3"/>
  </w:num>
  <w:num w:numId="3">
    <w:abstractNumId w:val="12"/>
  </w:num>
  <w:num w:numId="4">
    <w:abstractNumId w:val="9"/>
  </w:num>
  <w:num w:numId="5">
    <w:abstractNumId w:val="4"/>
  </w:num>
  <w:num w:numId="6">
    <w:abstractNumId w:val="3"/>
  </w:num>
  <w:num w:numId="7">
    <w:abstractNumId w:val="2"/>
  </w:num>
  <w:num w:numId="8">
    <w:abstractNumId w:val="1"/>
  </w:num>
  <w:num w:numId="9">
    <w:abstractNumId w:val="10"/>
  </w:num>
  <w:num w:numId="10">
    <w:abstractNumId w:val="8"/>
  </w:num>
  <w:num w:numId="11">
    <w:abstractNumId w:val="7"/>
  </w:num>
  <w:num w:numId="12">
    <w:abstractNumId w:val="6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removePersonalInformation/>
  <w:removeDateAndTime/>
  <w:embedSystemFonts/>
  <w:bordersDoNotSurroundHeader/>
  <w:bordersDoNotSurroundFooter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3D"/>
    <w:rsid w:val="000E190C"/>
    <w:rsid w:val="00126742"/>
    <w:rsid w:val="00136207"/>
    <w:rsid w:val="0014259E"/>
    <w:rsid w:val="00161921"/>
    <w:rsid w:val="0016234D"/>
    <w:rsid w:val="001C1EFA"/>
    <w:rsid w:val="001D1A6D"/>
    <w:rsid w:val="001E7577"/>
    <w:rsid w:val="001F4DAE"/>
    <w:rsid w:val="00216194"/>
    <w:rsid w:val="00225493"/>
    <w:rsid w:val="00253756"/>
    <w:rsid w:val="002A69E9"/>
    <w:rsid w:val="002B333D"/>
    <w:rsid w:val="002E4573"/>
    <w:rsid w:val="003A5821"/>
    <w:rsid w:val="003C417F"/>
    <w:rsid w:val="003E35E6"/>
    <w:rsid w:val="00442D4D"/>
    <w:rsid w:val="0045647A"/>
    <w:rsid w:val="004808EB"/>
    <w:rsid w:val="004831F4"/>
    <w:rsid w:val="004C3AC0"/>
    <w:rsid w:val="004D0195"/>
    <w:rsid w:val="004E7E4B"/>
    <w:rsid w:val="00515326"/>
    <w:rsid w:val="00541E87"/>
    <w:rsid w:val="0057539F"/>
    <w:rsid w:val="005C3094"/>
    <w:rsid w:val="005D72BF"/>
    <w:rsid w:val="00640552"/>
    <w:rsid w:val="00643C08"/>
    <w:rsid w:val="00652CD8"/>
    <w:rsid w:val="00674085"/>
    <w:rsid w:val="006F4BEE"/>
    <w:rsid w:val="006F7055"/>
    <w:rsid w:val="007413F7"/>
    <w:rsid w:val="00746769"/>
    <w:rsid w:val="007A3F5F"/>
    <w:rsid w:val="00801307"/>
    <w:rsid w:val="00811E7A"/>
    <w:rsid w:val="008131D1"/>
    <w:rsid w:val="0086483B"/>
    <w:rsid w:val="008E1030"/>
    <w:rsid w:val="008F2137"/>
    <w:rsid w:val="009479AA"/>
    <w:rsid w:val="00991BA9"/>
    <w:rsid w:val="009C4FCD"/>
    <w:rsid w:val="009D1AF9"/>
    <w:rsid w:val="00A25C52"/>
    <w:rsid w:val="00A356E0"/>
    <w:rsid w:val="00A41D2D"/>
    <w:rsid w:val="00A6137E"/>
    <w:rsid w:val="00B757E9"/>
    <w:rsid w:val="00BF22A9"/>
    <w:rsid w:val="00C54242"/>
    <w:rsid w:val="00C976D0"/>
    <w:rsid w:val="00D27328"/>
    <w:rsid w:val="00D316FE"/>
    <w:rsid w:val="00E52B3E"/>
    <w:rsid w:val="00EE2432"/>
    <w:rsid w:val="00F73CB5"/>
    <w:rsid w:val="00F8343D"/>
    <w:rsid w:val="00FA614E"/>
    <w:rsid w:val="00FC2263"/>
    <w:rsid w:val="00FC247D"/>
    <w:rsid w:val="00FC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98A840B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="Times New Roman"/>
        <w:lang w:val="cs-CZ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1"/>
    <w:lsdException w:name="heading 1" w:uiPriority="1" w:qFormat="1"/>
    <w:lsdException w:name="heading 2" w:semiHidden="1" w:uiPriority="9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uiPriority w:val="1"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rFonts w:ascii="Times New Roman" w:hAnsi="Times New Roman"/>
      <w:color w:val="006EA0" w:themeColor="accent2"/>
      <w:sz w:val="28"/>
    </w:rPr>
  </w:style>
  <w:style w:type="paragraph" w:styleId="Nadpis1">
    <w:name w:val="heading 1"/>
    <w:basedOn w:val="Zkladntext"/>
    <w:next w:val="Normln"/>
    <w:link w:val="Nadpis1Char"/>
    <w:uiPriority w:val="1"/>
    <w:qFormat/>
    <w:rsid w:val="00216194"/>
    <w:pPr>
      <w:pBdr>
        <w:top w:val="single" w:sz="18" w:space="1" w:color="00B6E1" w:themeColor="accent3"/>
        <w:bottom w:val="single" w:sz="18" w:space="1" w:color="00B6E1" w:themeColor="accent3"/>
      </w:pBdr>
      <w:spacing w:before="2520" w:after="240"/>
      <w:ind w:left="1530" w:right="1332"/>
      <w:outlineLvl w:val="0"/>
    </w:pPr>
    <w:rPr>
      <w:b/>
      <w:bCs/>
      <w:sz w:val="60"/>
      <w:szCs w:val="61"/>
    </w:rPr>
  </w:style>
  <w:style w:type="paragraph" w:styleId="Nadpis2">
    <w:name w:val="heading 2"/>
    <w:basedOn w:val="Normln"/>
    <w:next w:val="Normln"/>
    <w:link w:val="Nadpis2Char"/>
    <w:uiPriority w:val="9"/>
    <w:semiHidden/>
    <w:rsid w:val="00216194"/>
    <w:pPr>
      <w:keepNext/>
      <w:keepLines/>
      <w:spacing w:before="40"/>
      <w:outlineLvl w:val="1"/>
    </w:pPr>
    <w:rPr>
      <w:rFonts w:eastAsiaTheme="majorEastAsia"/>
      <w:color w:val="2235DB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qFormat/>
    <w:rsid w:val="00216194"/>
    <w:pPr>
      <w:keepNext/>
      <w:keepLines/>
      <w:spacing w:before="40"/>
      <w:outlineLvl w:val="2"/>
    </w:pPr>
    <w:rPr>
      <w:rFonts w:eastAsiaTheme="majorEastAsia"/>
      <w:color w:val="162391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qFormat/>
    <w:rsid w:val="00216194"/>
    <w:pPr>
      <w:keepNext/>
      <w:keepLines/>
      <w:spacing w:before="40"/>
      <w:outlineLvl w:val="3"/>
    </w:pPr>
    <w:rPr>
      <w:rFonts w:eastAsiaTheme="majorEastAsia"/>
      <w:i/>
      <w:iCs/>
      <w:color w:val="2235DB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qFormat/>
    <w:rsid w:val="00216194"/>
    <w:pPr>
      <w:keepNext/>
      <w:keepLines/>
      <w:spacing w:before="40"/>
      <w:outlineLvl w:val="4"/>
    </w:pPr>
    <w:rPr>
      <w:rFonts w:eastAsiaTheme="majorEastAsia"/>
      <w:color w:val="2235DB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qFormat/>
    <w:rsid w:val="00216194"/>
    <w:pPr>
      <w:keepNext/>
      <w:keepLines/>
      <w:spacing w:before="40"/>
      <w:outlineLvl w:val="5"/>
    </w:pPr>
    <w:rPr>
      <w:rFonts w:eastAsiaTheme="majorEastAsia"/>
      <w:color w:val="162391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qFormat/>
    <w:rsid w:val="00216194"/>
    <w:pPr>
      <w:keepNext/>
      <w:keepLines/>
      <w:spacing w:before="40"/>
      <w:outlineLvl w:val="6"/>
    </w:pPr>
    <w:rPr>
      <w:rFonts w:eastAsiaTheme="majorEastAsia"/>
      <w:i/>
      <w:iCs/>
      <w:color w:val="162391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qFormat/>
    <w:rsid w:val="00216194"/>
    <w:pPr>
      <w:keepNext/>
      <w:keepLines/>
      <w:spacing w:before="40"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qFormat/>
    <w:rsid w:val="00216194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link w:val="ZkladntextChar"/>
    <w:uiPriority w:val="1"/>
    <w:semiHidden/>
    <w:qFormat/>
    <w:rsid w:val="00216194"/>
    <w:rPr>
      <w:szCs w:val="28"/>
    </w:rPr>
  </w:style>
  <w:style w:type="character" w:customStyle="1" w:styleId="ZkladntextChar">
    <w:name w:val="Základní text Char"/>
    <w:basedOn w:val="Standardnpsmoodstavce"/>
    <w:link w:val="Zkladntext"/>
    <w:uiPriority w:val="1"/>
    <w:semiHidden/>
    <w:rsid w:val="00216194"/>
    <w:rPr>
      <w:rFonts w:ascii="Times New Roman" w:hAnsi="Times New Roman" w:cs="Times New Roman"/>
      <w:color w:val="006EA0" w:themeColor="accent2"/>
      <w:sz w:val="28"/>
      <w:szCs w:val="28"/>
    </w:rPr>
  </w:style>
  <w:style w:type="character" w:customStyle="1" w:styleId="Nadpis1Char">
    <w:name w:val="Nadpis 1 Char"/>
    <w:basedOn w:val="Standardnpsmoodstavce"/>
    <w:link w:val="Nadpis1"/>
    <w:uiPriority w:val="1"/>
    <w:rsid w:val="00216194"/>
    <w:rPr>
      <w:rFonts w:ascii="Times New Roman" w:hAnsi="Times New Roman" w:cs="Times New Roman"/>
      <w:b/>
      <w:bCs/>
      <w:color w:val="006EA0" w:themeColor="accent2"/>
      <w:sz w:val="60"/>
      <w:szCs w:val="61"/>
    </w:rPr>
  </w:style>
  <w:style w:type="paragraph" w:styleId="Odstavecseseznamem">
    <w:name w:val="List Paragraph"/>
    <w:basedOn w:val="Normln"/>
    <w:uiPriority w:val="1"/>
    <w:semiHidden/>
    <w:rsid w:val="00216194"/>
    <w:rPr>
      <w:sz w:val="24"/>
      <w:szCs w:val="24"/>
    </w:rPr>
  </w:style>
  <w:style w:type="paragraph" w:customStyle="1" w:styleId="Odstavectabulky">
    <w:name w:val="Odstavec tabulky"/>
    <w:basedOn w:val="Normln"/>
    <w:uiPriority w:val="1"/>
    <w:semiHidden/>
    <w:rsid w:val="00216194"/>
    <w:rPr>
      <w:sz w:val="24"/>
      <w:szCs w:val="24"/>
    </w:rPr>
  </w:style>
  <w:style w:type="paragraph" w:styleId="Zhlav">
    <w:name w:val="header"/>
    <w:basedOn w:val="Normln"/>
    <w:link w:val="ZhlavChar"/>
    <w:uiPriority w:val="99"/>
    <w:semiHidden/>
    <w:rsid w:val="00216194"/>
    <w:pPr>
      <w:tabs>
        <w:tab w:val="center" w:pos="4680"/>
        <w:tab w:val="right" w:pos="9360"/>
      </w:tabs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Zpat">
    <w:name w:val="footer"/>
    <w:basedOn w:val="Normln"/>
    <w:link w:val="ZpatChar"/>
    <w:uiPriority w:val="99"/>
    <w:semiHidden/>
    <w:rsid w:val="00216194"/>
    <w:pPr>
      <w:tabs>
        <w:tab w:val="center" w:pos="4680"/>
        <w:tab w:val="right" w:pos="9360"/>
      </w:tabs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Nzev">
    <w:name w:val="Title"/>
    <w:basedOn w:val="Zkladntext"/>
    <w:next w:val="Normln"/>
    <w:link w:val="NzevChar"/>
    <w:uiPriority w:val="10"/>
    <w:qFormat/>
    <w:rsid w:val="00216194"/>
    <w:pPr>
      <w:spacing w:before="0"/>
    </w:pPr>
    <w:rPr>
      <w:b/>
      <w:bCs/>
      <w:caps/>
      <w:sz w:val="60"/>
      <w:szCs w:val="40"/>
    </w:rPr>
  </w:style>
  <w:style w:type="character" w:customStyle="1" w:styleId="NzevChar">
    <w:name w:val="Název Char"/>
    <w:basedOn w:val="Standardnpsmoodstavce"/>
    <w:link w:val="Nzev"/>
    <w:uiPriority w:val="10"/>
    <w:rsid w:val="00216194"/>
    <w:rPr>
      <w:rFonts w:ascii="Times New Roman" w:hAnsi="Times New Roman" w:cs="Times New Roman"/>
      <w:b/>
      <w:bCs/>
      <w:caps/>
      <w:color w:val="006EA0" w:themeColor="accent2"/>
      <w:sz w:val="60"/>
      <w:szCs w:val="40"/>
    </w:rPr>
  </w:style>
  <w:style w:type="table" w:styleId="Mkatabulky">
    <w:name w:val="Table Grid"/>
    <w:basedOn w:val="Normlntabulka"/>
    <w:uiPriority w:val="39"/>
    <w:rsid w:val="00216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stupntext">
    <w:name w:val="Placeholder Text"/>
    <w:basedOn w:val="Standardnpsmoodstavce"/>
    <w:uiPriority w:val="99"/>
    <w:semiHidden/>
    <w:rsid w:val="00216194"/>
    <w:rPr>
      <w:rFonts w:ascii="Times New Roman" w:hAnsi="Times New Roman" w:cs="Times New Roman"/>
      <w:color w:val="808080"/>
    </w:rPr>
  </w:style>
  <w:style w:type="paragraph" w:styleId="Podpis">
    <w:name w:val="Signature"/>
    <w:basedOn w:val="Zkladntext"/>
    <w:link w:val="PodpisChar"/>
    <w:uiPriority w:val="99"/>
    <w:rsid w:val="00216194"/>
    <w:pPr>
      <w:tabs>
        <w:tab w:val="center" w:pos="7470"/>
      </w:tabs>
      <w:spacing w:before="0"/>
    </w:pPr>
  </w:style>
  <w:style w:type="character" w:customStyle="1" w:styleId="PodpisChar">
    <w:name w:val="Podpis Char"/>
    <w:basedOn w:val="Standardnpsmoodstavce"/>
    <w:link w:val="Podpis"/>
    <w:uiPriority w:val="99"/>
    <w:rsid w:val="00216194"/>
    <w:rPr>
      <w:rFonts w:ascii="Times New Roman" w:hAnsi="Times New Roman" w:cs="Times New Roman"/>
      <w:color w:val="006EA0" w:themeColor="accent2"/>
      <w:sz w:val="28"/>
      <w:szCs w:val="28"/>
    </w:rPr>
  </w:style>
  <w:style w:type="character" w:styleId="Zmnka">
    <w:name w:val="Mention"/>
    <w:basedOn w:val="Standardnpsmoodstavce"/>
    <w:uiPriority w:val="99"/>
    <w:rsid w:val="00216194"/>
    <w:rPr>
      <w:rFonts w:ascii="Times New Roman" w:hAnsi="Times New Roman" w:cs="Times New Roman"/>
      <w:color w:val="2B579A"/>
      <w:shd w:val="clear" w:color="auto" w:fill="E1DFDD"/>
    </w:rPr>
  </w:style>
  <w:style w:type="numbering" w:styleId="111111">
    <w:name w:val="Outline List 2"/>
    <w:basedOn w:val="Bezseznamu"/>
    <w:uiPriority w:val="99"/>
    <w:semiHidden/>
    <w:unhideWhenUsed/>
    <w:rsid w:val="00216194"/>
    <w:pPr>
      <w:numPr>
        <w:numId w:val="2"/>
      </w:numPr>
    </w:pPr>
  </w:style>
  <w:style w:type="numbering" w:styleId="1ai">
    <w:name w:val="Outline List 1"/>
    <w:basedOn w:val="Bezseznamu"/>
    <w:uiPriority w:val="99"/>
    <w:semiHidden/>
    <w:unhideWhenUsed/>
    <w:rsid w:val="00216194"/>
    <w:pPr>
      <w:numPr>
        <w:numId w:val="3"/>
      </w:numPr>
    </w:pPr>
  </w:style>
  <w:style w:type="character" w:styleId="KdHTML">
    <w:name w:val="HTML Code"/>
    <w:basedOn w:val="Standardnpsmoodstavce"/>
    <w:uiPriority w:val="99"/>
    <w:semiHidden/>
    <w:unhideWhenUsed/>
    <w:rsid w:val="00216194"/>
    <w:rPr>
      <w:rFonts w:ascii="Consolas" w:hAnsi="Consolas" w:cs="Times New Roman"/>
      <w:sz w:val="20"/>
      <w:szCs w:val="20"/>
    </w:rPr>
  </w:style>
  <w:style w:type="character" w:styleId="PromnnHTML">
    <w:name w:val="HTML Variable"/>
    <w:basedOn w:val="Standardnpsmoodstavce"/>
    <w:uiPriority w:val="99"/>
    <w:semiHidden/>
    <w:unhideWhenUsed/>
    <w:rsid w:val="00216194"/>
    <w:rPr>
      <w:rFonts w:ascii="Times New Roman" w:hAnsi="Times New Roman" w:cs="Times New Roman"/>
      <w:i/>
      <w:iCs/>
    </w:rPr>
  </w:style>
  <w:style w:type="paragraph" w:styleId="AdresaHTML">
    <w:name w:val="HTML Address"/>
    <w:basedOn w:val="Normln"/>
    <w:link w:val="AdresaHTMLChar"/>
    <w:uiPriority w:val="99"/>
    <w:semiHidden/>
    <w:unhideWhenUsed/>
    <w:rsid w:val="00216194"/>
    <w:pPr>
      <w:spacing w:before="0"/>
    </w:pPr>
    <w:rPr>
      <w:i/>
      <w:iCs/>
    </w:rPr>
  </w:style>
  <w:style w:type="character" w:customStyle="1" w:styleId="AdresaHTMLChar">
    <w:name w:val="Adresa HTML Char"/>
    <w:basedOn w:val="Standardnpsmoodstavce"/>
    <w:link w:val="AdresaHTML"/>
    <w:uiPriority w:val="99"/>
    <w:semiHidden/>
    <w:rsid w:val="00216194"/>
    <w:rPr>
      <w:rFonts w:ascii="Times New Roman" w:hAnsi="Times New Roman" w:cs="Times New Roman"/>
      <w:i/>
      <w:iCs/>
      <w:color w:val="006EA0" w:themeColor="accent2"/>
      <w:sz w:val="28"/>
    </w:rPr>
  </w:style>
  <w:style w:type="character" w:styleId="DefiniceHTML">
    <w:name w:val="HTML Definition"/>
    <w:basedOn w:val="Standardnpsmoodstavce"/>
    <w:uiPriority w:val="99"/>
    <w:semiHidden/>
    <w:unhideWhenUsed/>
    <w:rsid w:val="00216194"/>
    <w:rPr>
      <w:rFonts w:ascii="Times New Roman" w:hAnsi="Times New Roman" w:cs="Times New Roman"/>
      <w:i/>
      <w:iCs/>
    </w:rPr>
  </w:style>
  <w:style w:type="character" w:styleId="CittHTML">
    <w:name w:val="HTML Cite"/>
    <w:basedOn w:val="Standardnpsmoodstavce"/>
    <w:uiPriority w:val="99"/>
    <w:semiHidden/>
    <w:unhideWhenUsed/>
    <w:rsid w:val="00216194"/>
    <w:rPr>
      <w:rFonts w:ascii="Times New Roman" w:hAnsi="Times New Roman" w:cs="Times New Roman"/>
      <w:i/>
      <w:iCs/>
    </w:rPr>
  </w:style>
  <w:style w:type="character" w:styleId="PsacstrojHTML">
    <w:name w:val="HTML Typewriter"/>
    <w:basedOn w:val="Standardnpsmoodstavce"/>
    <w:uiPriority w:val="99"/>
    <w:semiHidden/>
    <w:unhideWhenUsed/>
    <w:rsid w:val="00216194"/>
    <w:rPr>
      <w:rFonts w:ascii="Consolas" w:hAnsi="Consolas" w:cs="Times New Roman"/>
      <w:sz w:val="20"/>
      <w:szCs w:val="20"/>
    </w:rPr>
  </w:style>
  <w:style w:type="character" w:styleId="UkzkaHTML">
    <w:name w:val="HTML Sample"/>
    <w:basedOn w:val="Standardnpsmoodstavce"/>
    <w:uiPriority w:val="99"/>
    <w:semiHidden/>
    <w:unhideWhenUsed/>
    <w:rsid w:val="00216194"/>
    <w:rPr>
      <w:rFonts w:ascii="Consolas" w:hAnsi="Consolas" w:cs="Times New Roman"/>
      <w:sz w:val="24"/>
      <w:szCs w:val="24"/>
    </w:rPr>
  </w:style>
  <w:style w:type="character" w:styleId="AkronymHTML">
    <w:name w:val="HTML Acronym"/>
    <w:basedOn w:val="Standardnpsmoodstavce"/>
    <w:uiPriority w:val="99"/>
    <w:semiHidden/>
    <w:unhideWhenUsed/>
    <w:rsid w:val="00216194"/>
    <w:rPr>
      <w:rFonts w:ascii="Times New Roman" w:hAnsi="Times New Roman" w:cs="Times New Roman"/>
    </w:rPr>
  </w:style>
  <w:style w:type="character" w:styleId="KlvesniceHTML">
    <w:name w:val="HTML Keyboard"/>
    <w:basedOn w:val="Standardnpsmoodstavce"/>
    <w:uiPriority w:val="99"/>
    <w:semiHidden/>
    <w:unhideWhenUsed/>
    <w:rsid w:val="00216194"/>
    <w:rPr>
      <w:rFonts w:ascii="Consolas" w:hAnsi="Consolas" w:cs="Times New Roman"/>
      <w:sz w:val="20"/>
      <w:szCs w:val="20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216194"/>
    <w:pPr>
      <w:spacing w:before="0"/>
    </w:pPr>
    <w:rPr>
      <w:rFonts w:ascii="Consolas" w:hAnsi="Consolas"/>
      <w:sz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216194"/>
    <w:rPr>
      <w:rFonts w:ascii="Consolas" w:hAnsi="Consolas" w:cs="Times New Roman"/>
      <w:color w:val="006EA0" w:themeColor="accent2"/>
    </w:rPr>
  </w:style>
  <w:style w:type="paragraph" w:styleId="Obsah1">
    <w:name w:val="toc 1"/>
    <w:basedOn w:val="Normln"/>
    <w:next w:val="Normln"/>
    <w:autoRedefine/>
    <w:uiPriority w:val="39"/>
    <w:semiHidden/>
    <w:unhideWhenUsed/>
    <w:rsid w:val="00216194"/>
    <w:pPr>
      <w:spacing w:after="100"/>
    </w:pPr>
  </w:style>
  <w:style w:type="paragraph" w:styleId="Obsah2">
    <w:name w:val="toc 2"/>
    <w:basedOn w:val="Normln"/>
    <w:next w:val="Normln"/>
    <w:autoRedefine/>
    <w:uiPriority w:val="39"/>
    <w:semiHidden/>
    <w:unhideWhenUsed/>
    <w:rsid w:val="00216194"/>
    <w:pPr>
      <w:spacing w:after="100"/>
      <w:ind w:left="280"/>
    </w:pPr>
  </w:style>
  <w:style w:type="paragraph" w:styleId="Obsah3">
    <w:name w:val="toc 3"/>
    <w:basedOn w:val="Normln"/>
    <w:next w:val="Normln"/>
    <w:autoRedefine/>
    <w:uiPriority w:val="39"/>
    <w:semiHidden/>
    <w:unhideWhenUsed/>
    <w:rsid w:val="00216194"/>
    <w:pPr>
      <w:spacing w:after="100"/>
      <w:ind w:left="560"/>
    </w:pPr>
  </w:style>
  <w:style w:type="paragraph" w:styleId="Obsah4">
    <w:name w:val="toc 4"/>
    <w:basedOn w:val="Normln"/>
    <w:next w:val="Normln"/>
    <w:autoRedefine/>
    <w:uiPriority w:val="39"/>
    <w:semiHidden/>
    <w:unhideWhenUsed/>
    <w:rsid w:val="00216194"/>
    <w:pPr>
      <w:spacing w:after="100"/>
      <w:ind w:left="840"/>
    </w:pPr>
  </w:style>
  <w:style w:type="paragraph" w:styleId="Obsah5">
    <w:name w:val="toc 5"/>
    <w:basedOn w:val="Normln"/>
    <w:next w:val="Normln"/>
    <w:autoRedefine/>
    <w:uiPriority w:val="39"/>
    <w:semiHidden/>
    <w:unhideWhenUsed/>
    <w:rsid w:val="00216194"/>
    <w:pPr>
      <w:spacing w:after="100"/>
      <w:ind w:left="1120"/>
    </w:pPr>
  </w:style>
  <w:style w:type="paragraph" w:styleId="Obsah6">
    <w:name w:val="toc 6"/>
    <w:basedOn w:val="Normln"/>
    <w:next w:val="Normln"/>
    <w:autoRedefine/>
    <w:uiPriority w:val="39"/>
    <w:semiHidden/>
    <w:unhideWhenUsed/>
    <w:rsid w:val="00216194"/>
    <w:pPr>
      <w:spacing w:after="100"/>
      <w:ind w:left="1400"/>
    </w:pPr>
  </w:style>
  <w:style w:type="paragraph" w:styleId="Obsah7">
    <w:name w:val="toc 7"/>
    <w:basedOn w:val="Normln"/>
    <w:next w:val="Normln"/>
    <w:autoRedefine/>
    <w:uiPriority w:val="39"/>
    <w:semiHidden/>
    <w:unhideWhenUsed/>
    <w:rsid w:val="00216194"/>
    <w:pPr>
      <w:spacing w:after="100"/>
      <w:ind w:left="1680"/>
    </w:pPr>
  </w:style>
  <w:style w:type="paragraph" w:styleId="Obsah8">
    <w:name w:val="toc 8"/>
    <w:basedOn w:val="Normln"/>
    <w:next w:val="Normln"/>
    <w:autoRedefine/>
    <w:uiPriority w:val="39"/>
    <w:semiHidden/>
    <w:unhideWhenUsed/>
    <w:rsid w:val="00216194"/>
    <w:pPr>
      <w:spacing w:after="100"/>
      <w:ind w:left="1960"/>
    </w:pPr>
  </w:style>
  <w:style w:type="paragraph" w:styleId="Obsah9">
    <w:name w:val="toc 9"/>
    <w:basedOn w:val="Normln"/>
    <w:next w:val="Normln"/>
    <w:autoRedefine/>
    <w:uiPriority w:val="39"/>
    <w:semiHidden/>
    <w:unhideWhenUsed/>
    <w:rsid w:val="00216194"/>
    <w:pPr>
      <w:spacing w:after="100"/>
      <w:ind w:left="2240"/>
    </w:p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216194"/>
    <w:pPr>
      <w:keepNext/>
      <w:keepLines/>
      <w:pBdr>
        <w:top w:val="none" w:sz="0" w:space="0" w:color="auto"/>
        <w:bottom w:val="none" w:sz="0" w:space="0" w:color="auto"/>
      </w:pBdr>
      <w:spacing w:before="240" w:after="0"/>
      <w:ind w:left="0" w:right="0"/>
      <w:outlineLvl w:val="9"/>
    </w:pPr>
    <w:rPr>
      <w:rFonts w:eastAsiaTheme="majorEastAsia"/>
      <w:b w:val="0"/>
      <w:bCs w:val="0"/>
      <w:color w:val="2235DB" w:themeColor="accent1" w:themeShade="BF"/>
      <w:sz w:val="32"/>
      <w:szCs w:val="32"/>
    </w:rPr>
  </w:style>
  <w:style w:type="character" w:styleId="Odkazjemn">
    <w:name w:val="Subtle Reference"/>
    <w:basedOn w:val="Standardnpsmoodstavce"/>
    <w:uiPriority w:val="31"/>
    <w:semiHidden/>
    <w:rsid w:val="00216194"/>
    <w:rPr>
      <w:rFonts w:ascii="Times New Roman" w:hAnsi="Times New Roman" w:cs="Times New Roman"/>
      <w:smallCaps/>
      <w:color w:val="5A5A5A" w:themeColor="text1" w:themeTint="A5"/>
    </w:rPr>
  </w:style>
  <w:style w:type="character" w:styleId="Zdraznnjemn">
    <w:name w:val="Subtle Emphasis"/>
    <w:basedOn w:val="Standardnpsmoodstavce"/>
    <w:uiPriority w:val="19"/>
    <w:semiHidden/>
    <w:rsid w:val="00216194"/>
    <w:rPr>
      <w:rFonts w:ascii="Times New Roman" w:hAnsi="Times New Roman" w:cs="Times New Roman"/>
      <w:i/>
      <w:iCs/>
      <w:color w:val="404040" w:themeColor="text1" w:themeTint="BF"/>
    </w:rPr>
  </w:style>
  <w:style w:type="table" w:styleId="Profesionlntabulka">
    <w:name w:val="Table Professional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tednseznam1">
    <w:name w:val="Medium List 1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6B78E8" w:themeColor="accent1"/>
        <w:bottom w:val="single" w:sz="8" w:space="0" w:color="6B78E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B78E8" w:themeColor="accen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6B78E8" w:themeColor="accent1"/>
          <w:bottom w:val="single" w:sz="8" w:space="0" w:color="6B78E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B78E8" w:themeColor="accent1"/>
          <w:bottom w:val="single" w:sz="8" w:space="0" w:color="6B78E8" w:themeColor="accent1"/>
        </w:tcBorders>
      </w:tcPr>
    </w:tblStylePr>
    <w:tblStylePr w:type="band1Vert">
      <w:tblPr/>
      <w:tcPr>
        <w:shd w:val="clear" w:color="auto" w:fill="DADDF9" w:themeFill="accent1" w:themeFillTint="3F"/>
      </w:tcPr>
    </w:tblStylePr>
    <w:tblStylePr w:type="band1Horz">
      <w:tblPr/>
      <w:tcPr>
        <w:shd w:val="clear" w:color="auto" w:fill="DADDF9" w:themeFill="accent1" w:themeFillTint="3F"/>
      </w:tcPr>
    </w:tblStylePr>
  </w:style>
  <w:style w:type="table" w:styleId="Stednseznam1zvraznn2">
    <w:name w:val="Medium List 1 Accent 2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006EA0" w:themeColor="accent2"/>
        <w:bottom w:val="single" w:sz="8" w:space="0" w:color="006EA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EA0" w:themeColor="accent2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006EA0" w:themeColor="accent2"/>
          <w:bottom w:val="single" w:sz="8" w:space="0" w:color="006E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EA0" w:themeColor="accent2"/>
          <w:bottom w:val="single" w:sz="8" w:space="0" w:color="006EA0" w:themeColor="accent2"/>
        </w:tcBorders>
      </w:tcPr>
    </w:tblStylePr>
    <w:tblStylePr w:type="band1Vert">
      <w:tblPr/>
      <w:tcPr>
        <w:shd w:val="clear" w:color="auto" w:fill="A8E3FF" w:themeFill="accent2" w:themeFillTint="3F"/>
      </w:tcPr>
    </w:tblStylePr>
    <w:tblStylePr w:type="band1Horz">
      <w:tblPr/>
      <w:tcPr>
        <w:shd w:val="clear" w:color="auto" w:fill="A8E3FF" w:themeFill="accent2" w:themeFillTint="3F"/>
      </w:tcPr>
    </w:tblStylePr>
  </w:style>
  <w:style w:type="table" w:styleId="Stednseznam1zvraznn3">
    <w:name w:val="Medium List 1 Accent 3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00B6E1" w:themeColor="accent3"/>
        <w:bottom w:val="single" w:sz="8" w:space="0" w:color="00B6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6E1" w:themeColor="accent3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00B6E1" w:themeColor="accent3"/>
          <w:bottom w:val="single" w:sz="8" w:space="0" w:color="00B6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6E1" w:themeColor="accent3"/>
          <w:bottom w:val="single" w:sz="8" w:space="0" w:color="00B6E1" w:themeColor="accent3"/>
        </w:tcBorders>
      </w:tcPr>
    </w:tblStylePr>
    <w:tblStylePr w:type="band1Vert">
      <w:tblPr/>
      <w:tcPr>
        <w:shd w:val="clear" w:color="auto" w:fill="B8F1FF" w:themeFill="accent3" w:themeFillTint="3F"/>
      </w:tcPr>
    </w:tblStylePr>
    <w:tblStylePr w:type="band1Horz">
      <w:tblPr/>
      <w:tcPr>
        <w:shd w:val="clear" w:color="auto" w:fill="B8F1FF" w:themeFill="accent3" w:themeFillTint="3F"/>
      </w:tcPr>
    </w:tblStylePr>
  </w:style>
  <w:style w:type="table" w:styleId="Stednseznam1zvraznn4">
    <w:name w:val="Medium List 1 Accent 4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940F94" w:themeColor="accent4"/>
        <w:bottom w:val="single" w:sz="8" w:space="0" w:color="940F9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0F94" w:themeColor="accent4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940F94" w:themeColor="accent4"/>
          <w:bottom w:val="single" w:sz="8" w:space="0" w:color="940F9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0F94" w:themeColor="accent4"/>
          <w:bottom w:val="single" w:sz="8" w:space="0" w:color="940F94" w:themeColor="accent4"/>
        </w:tcBorders>
      </w:tcPr>
    </w:tblStylePr>
    <w:tblStylePr w:type="band1Vert">
      <w:tblPr/>
      <w:tcPr>
        <w:shd w:val="clear" w:color="auto" w:fill="F7B0F7" w:themeFill="accent4" w:themeFillTint="3F"/>
      </w:tcPr>
    </w:tblStylePr>
    <w:tblStylePr w:type="band1Horz">
      <w:tblPr/>
      <w:tcPr>
        <w:shd w:val="clear" w:color="auto" w:fill="F7B0F7" w:themeFill="accent4" w:themeFillTint="3F"/>
      </w:tcPr>
    </w:tblStylePr>
  </w:style>
  <w:style w:type="table" w:styleId="Stednseznam1zvraznn5">
    <w:name w:val="Medium List 1 Accent 5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FDB813" w:themeColor="accent5"/>
        <w:bottom w:val="single" w:sz="8" w:space="0" w:color="FDB81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B813" w:themeColor="accent5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FDB813" w:themeColor="accent5"/>
          <w:bottom w:val="single" w:sz="8" w:space="0" w:color="FDB81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B813" w:themeColor="accent5"/>
          <w:bottom w:val="single" w:sz="8" w:space="0" w:color="FDB813" w:themeColor="accent5"/>
        </w:tcBorders>
      </w:tcPr>
    </w:tblStylePr>
    <w:tblStylePr w:type="band1Vert">
      <w:tblPr/>
      <w:tcPr>
        <w:shd w:val="clear" w:color="auto" w:fill="FEEDC4" w:themeFill="accent5" w:themeFillTint="3F"/>
      </w:tcPr>
    </w:tblStylePr>
    <w:tblStylePr w:type="band1Horz">
      <w:tblPr/>
      <w:tcPr>
        <w:shd w:val="clear" w:color="auto" w:fill="FEEDC4" w:themeFill="accent5" w:themeFillTint="3F"/>
      </w:tcPr>
    </w:tblStylePr>
  </w:style>
  <w:style w:type="table" w:styleId="Stednseznam1zvraznn6">
    <w:name w:val="Medium List 1 Accent 6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E6712E" w:themeColor="accent6"/>
        <w:bottom w:val="single" w:sz="8" w:space="0" w:color="E671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712E" w:themeColor="accent6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E6712E" w:themeColor="accent6"/>
          <w:bottom w:val="single" w:sz="8" w:space="0" w:color="E671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712E" w:themeColor="accent6"/>
          <w:bottom w:val="single" w:sz="8" w:space="0" w:color="E6712E" w:themeColor="accent6"/>
        </w:tcBorders>
      </w:tcPr>
    </w:tblStylePr>
    <w:tblStylePr w:type="band1Vert">
      <w:tblPr/>
      <w:tcPr>
        <w:shd w:val="clear" w:color="auto" w:fill="F8DBCB" w:themeFill="accent6" w:themeFillTint="3F"/>
      </w:tcPr>
    </w:tblStylePr>
    <w:tblStylePr w:type="band1Horz">
      <w:tblPr/>
      <w:tcPr>
        <w:shd w:val="clear" w:color="auto" w:fill="F8DBCB" w:themeFill="accent6" w:themeFillTint="3F"/>
      </w:tcPr>
    </w:tblStylePr>
  </w:style>
  <w:style w:type="table" w:styleId="Stednseznam2">
    <w:name w:val="Medium List 2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B78E8" w:themeColor="accent1"/>
        <w:left w:val="single" w:sz="8" w:space="0" w:color="6B78E8" w:themeColor="accent1"/>
        <w:bottom w:val="single" w:sz="8" w:space="0" w:color="6B78E8" w:themeColor="accent1"/>
        <w:right w:val="single" w:sz="8" w:space="0" w:color="6B78E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B78E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B78E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B78E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DF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DDF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6EA0" w:themeColor="accent2"/>
        <w:left w:val="single" w:sz="8" w:space="0" w:color="006EA0" w:themeColor="accent2"/>
        <w:bottom w:val="single" w:sz="8" w:space="0" w:color="006EA0" w:themeColor="accent2"/>
        <w:right w:val="single" w:sz="8" w:space="0" w:color="006EA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EA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EA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EA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E3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8E3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B6E1" w:themeColor="accent3"/>
        <w:left w:val="single" w:sz="8" w:space="0" w:color="00B6E1" w:themeColor="accent3"/>
        <w:bottom w:val="single" w:sz="8" w:space="0" w:color="00B6E1" w:themeColor="accent3"/>
        <w:right w:val="single" w:sz="8" w:space="0" w:color="00B6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6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6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6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F1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F1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0F94" w:themeColor="accent4"/>
        <w:left w:val="single" w:sz="8" w:space="0" w:color="940F94" w:themeColor="accent4"/>
        <w:bottom w:val="single" w:sz="8" w:space="0" w:color="940F94" w:themeColor="accent4"/>
        <w:right w:val="single" w:sz="8" w:space="0" w:color="940F9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0F9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0F94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0F94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B0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B0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DB813" w:themeColor="accent5"/>
        <w:left w:val="single" w:sz="8" w:space="0" w:color="FDB813" w:themeColor="accent5"/>
        <w:bottom w:val="single" w:sz="8" w:space="0" w:color="FDB813" w:themeColor="accent5"/>
        <w:right w:val="single" w:sz="8" w:space="0" w:color="FDB81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B81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B81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B81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C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E6712E" w:themeColor="accent6"/>
        <w:left w:val="single" w:sz="8" w:space="0" w:color="E6712E" w:themeColor="accent6"/>
        <w:bottom w:val="single" w:sz="8" w:space="0" w:color="E6712E" w:themeColor="accent6"/>
        <w:right w:val="single" w:sz="8" w:space="0" w:color="E671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71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71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71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BC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BC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tnovn1">
    <w:name w:val="Medium Shading 1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8F99ED" w:themeColor="accent1" w:themeTint="BF"/>
        <w:left w:val="single" w:sz="8" w:space="0" w:color="8F99ED" w:themeColor="accent1" w:themeTint="BF"/>
        <w:bottom w:val="single" w:sz="8" w:space="0" w:color="8F99ED" w:themeColor="accent1" w:themeTint="BF"/>
        <w:right w:val="single" w:sz="8" w:space="0" w:color="8F99ED" w:themeColor="accent1" w:themeTint="BF"/>
        <w:insideH w:val="single" w:sz="8" w:space="0" w:color="8F99E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99ED" w:themeColor="accent1" w:themeTint="BF"/>
          <w:left w:val="single" w:sz="8" w:space="0" w:color="8F99ED" w:themeColor="accent1" w:themeTint="BF"/>
          <w:bottom w:val="single" w:sz="8" w:space="0" w:color="8F99ED" w:themeColor="accent1" w:themeTint="BF"/>
          <w:right w:val="single" w:sz="8" w:space="0" w:color="8F99ED" w:themeColor="accent1" w:themeTint="BF"/>
          <w:insideH w:val="nil"/>
          <w:insideV w:val="nil"/>
        </w:tcBorders>
        <w:shd w:val="clear" w:color="auto" w:fill="6B78E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99ED" w:themeColor="accent1" w:themeTint="BF"/>
          <w:left w:val="single" w:sz="8" w:space="0" w:color="8F99ED" w:themeColor="accent1" w:themeTint="BF"/>
          <w:bottom w:val="single" w:sz="8" w:space="0" w:color="8F99ED" w:themeColor="accent1" w:themeTint="BF"/>
          <w:right w:val="single" w:sz="8" w:space="0" w:color="8F99E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F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DDF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00A9F7" w:themeColor="accent2" w:themeTint="BF"/>
        <w:left w:val="single" w:sz="8" w:space="0" w:color="00A9F7" w:themeColor="accent2" w:themeTint="BF"/>
        <w:bottom w:val="single" w:sz="8" w:space="0" w:color="00A9F7" w:themeColor="accent2" w:themeTint="BF"/>
        <w:right w:val="single" w:sz="8" w:space="0" w:color="00A9F7" w:themeColor="accent2" w:themeTint="BF"/>
        <w:insideH w:val="single" w:sz="8" w:space="0" w:color="00A9F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A9F7" w:themeColor="accent2" w:themeTint="BF"/>
          <w:left w:val="single" w:sz="8" w:space="0" w:color="00A9F7" w:themeColor="accent2" w:themeTint="BF"/>
          <w:bottom w:val="single" w:sz="8" w:space="0" w:color="00A9F7" w:themeColor="accent2" w:themeTint="BF"/>
          <w:right w:val="single" w:sz="8" w:space="0" w:color="00A9F7" w:themeColor="accent2" w:themeTint="BF"/>
          <w:insideH w:val="nil"/>
          <w:insideV w:val="nil"/>
        </w:tcBorders>
        <w:shd w:val="clear" w:color="auto" w:fill="006EA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9F7" w:themeColor="accent2" w:themeTint="BF"/>
          <w:left w:val="single" w:sz="8" w:space="0" w:color="00A9F7" w:themeColor="accent2" w:themeTint="BF"/>
          <w:bottom w:val="single" w:sz="8" w:space="0" w:color="00A9F7" w:themeColor="accent2" w:themeTint="BF"/>
          <w:right w:val="single" w:sz="8" w:space="0" w:color="00A9F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E3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8E3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29D5FF" w:themeColor="accent3" w:themeTint="BF"/>
        <w:left w:val="single" w:sz="8" w:space="0" w:color="29D5FF" w:themeColor="accent3" w:themeTint="BF"/>
        <w:bottom w:val="single" w:sz="8" w:space="0" w:color="29D5FF" w:themeColor="accent3" w:themeTint="BF"/>
        <w:right w:val="single" w:sz="8" w:space="0" w:color="29D5FF" w:themeColor="accent3" w:themeTint="BF"/>
        <w:insideH w:val="single" w:sz="8" w:space="0" w:color="29D5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D5FF" w:themeColor="accent3" w:themeTint="BF"/>
          <w:left w:val="single" w:sz="8" w:space="0" w:color="29D5FF" w:themeColor="accent3" w:themeTint="BF"/>
          <w:bottom w:val="single" w:sz="8" w:space="0" w:color="29D5FF" w:themeColor="accent3" w:themeTint="BF"/>
          <w:right w:val="single" w:sz="8" w:space="0" w:color="29D5FF" w:themeColor="accent3" w:themeTint="BF"/>
          <w:insideH w:val="nil"/>
          <w:insideV w:val="nil"/>
        </w:tcBorders>
        <w:shd w:val="clear" w:color="auto" w:fill="00B6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D5FF" w:themeColor="accent3" w:themeTint="BF"/>
          <w:left w:val="single" w:sz="8" w:space="0" w:color="29D5FF" w:themeColor="accent3" w:themeTint="BF"/>
          <w:bottom w:val="single" w:sz="8" w:space="0" w:color="29D5FF" w:themeColor="accent3" w:themeTint="BF"/>
          <w:right w:val="single" w:sz="8" w:space="0" w:color="29D5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1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F1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E217E2" w:themeColor="accent4" w:themeTint="BF"/>
        <w:left w:val="single" w:sz="8" w:space="0" w:color="E217E2" w:themeColor="accent4" w:themeTint="BF"/>
        <w:bottom w:val="single" w:sz="8" w:space="0" w:color="E217E2" w:themeColor="accent4" w:themeTint="BF"/>
        <w:right w:val="single" w:sz="8" w:space="0" w:color="E217E2" w:themeColor="accent4" w:themeTint="BF"/>
        <w:insideH w:val="single" w:sz="8" w:space="0" w:color="E217E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217E2" w:themeColor="accent4" w:themeTint="BF"/>
          <w:left w:val="single" w:sz="8" w:space="0" w:color="E217E2" w:themeColor="accent4" w:themeTint="BF"/>
          <w:bottom w:val="single" w:sz="8" w:space="0" w:color="E217E2" w:themeColor="accent4" w:themeTint="BF"/>
          <w:right w:val="single" w:sz="8" w:space="0" w:color="E217E2" w:themeColor="accent4" w:themeTint="BF"/>
          <w:insideH w:val="nil"/>
          <w:insideV w:val="nil"/>
        </w:tcBorders>
        <w:shd w:val="clear" w:color="auto" w:fill="940F9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17E2" w:themeColor="accent4" w:themeTint="BF"/>
          <w:left w:val="single" w:sz="8" w:space="0" w:color="E217E2" w:themeColor="accent4" w:themeTint="BF"/>
          <w:bottom w:val="single" w:sz="8" w:space="0" w:color="E217E2" w:themeColor="accent4" w:themeTint="BF"/>
          <w:right w:val="single" w:sz="8" w:space="0" w:color="E217E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B0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B0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FDC94E" w:themeColor="accent5" w:themeTint="BF"/>
        <w:left w:val="single" w:sz="8" w:space="0" w:color="FDC94E" w:themeColor="accent5" w:themeTint="BF"/>
        <w:bottom w:val="single" w:sz="8" w:space="0" w:color="FDC94E" w:themeColor="accent5" w:themeTint="BF"/>
        <w:right w:val="single" w:sz="8" w:space="0" w:color="FDC94E" w:themeColor="accent5" w:themeTint="BF"/>
        <w:insideH w:val="single" w:sz="8" w:space="0" w:color="FDC94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C94E" w:themeColor="accent5" w:themeTint="BF"/>
          <w:left w:val="single" w:sz="8" w:space="0" w:color="FDC94E" w:themeColor="accent5" w:themeTint="BF"/>
          <w:bottom w:val="single" w:sz="8" w:space="0" w:color="FDC94E" w:themeColor="accent5" w:themeTint="BF"/>
          <w:right w:val="single" w:sz="8" w:space="0" w:color="FDC94E" w:themeColor="accent5" w:themeTint="BF"/>
          <w:insideH w:val="nil"/>
          <w:insideV w:val="nil"/>
        </w:tcBorders>
        <w:shd w:val="clear" w:color="auto" w:fill="FDB81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94E" w:themeColor="accent5" w:themeTint="BF"/>
          <w:left w:val="single" w:sz="8" w:space="0" w:color="FDC94E" w:themeColor="accent5" w:themeTint="BF"/>
          <w:bottom w:val="single" w:sz="8" w:space="0" w:color="FDC94E" w:themeColor="accent5" w:themeTint="BF"/>
          <w:right w:val="single" w:sz="8" w:space="0" w:color="FDC94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DC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EC9462" w:themeColor="accent6" w:themeTint="BF"/>
        <w:left w:val="single" w:sz="8" w:space="0" w:color="EC9462" w:themeColor="accent6" w:themeTint="BF"/>
        <w:bottom w:val="single" w:sz="8" w:space="0" w:color="EC9462" w:themeColor="accent6" w:themeTint="BF"/>
        <w:right w:val="single" w:sz="8" w:space="0" w:color="EC9462" w:themeColor="accent6" w:themeTint="BF"/>
        <w:insideH w:val="single" w:sz="8" w:space="0" w:color="EC946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9462" w:themeColor="accent6" w:themeTint="BF"/>
          <w:left w:val="single" w:sz="8" w:space="0" w:color="EC9462" w:themeColor="accent6" w:themeTint="BF"/>
          <w:bottom w:val="single" w:sz="8" w:space="0" w:color="EC9462" w:themeColor="accent6" w:themeTint="BF"/>
          <w:right w:val="single" w:sz="8" w:space="0" w:color="EC9462" w:themeColor="accent6" w:themeTint="BF"/>
          <w:insideH w:val="nil"/>
          <w:insideV w:val="nil"/>
        </w:tcBorders>
        <w:shd w:val="clear" w:color="auto" w:fill="E671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9462" w:themeColor="accent6" w:themeTint="BF"/>
          <w:left w:val="single" w:sz="8" w:space="0" w:color="EC9462" w:themeColor="accent6" w:themeTint="BF"/>
          <w:bottom w:val="single" w:sz="8" w:space="0" w:color="EC9462" w:themeColor="accent6" w:themeTint="BF"/>
          <w:right w:val="single" w:sz="8" w:space="0" w:color="EC946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BC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BC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78E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78E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78E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EA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EA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EA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6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6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6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0F9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0F9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0F9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B81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B81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B81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71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71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71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mka1">
    <w:name w:val="Medium Grid 1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8F99ED" w:themeColor="accent1" w:themeTint="BF"/>
        <w:left w:val="single" w:sz="8" w:space="0" w:color="8F99ED" w:themeColor="accent1" w:themeTint="BF"/>
        <w:bottom w:val="single" w:sz="8" w:space="0" w:color="8F99ED" w:themeColor="accent1" w:themeTint="BF"/>
        <w:right w:val="single" w:sz="8" w:space="0" w:color="8F99ED" w:themeColor="accent1" w:themeTint="BF"/>
        <w:insideH w:val="single" w:sz="8" w:space="0" w:color="8F99ED" w:themeColor="accent1" w:themeTint="BF"/>
        <w:insideV w:val="single" w:sz="8" w:space="0" w:color="8F99ED" w:themeColor="accent1" w:themeTint="BF"/>
      </w:tblBorders>
    </w:tblPr>
    <w:tcPr>
      <w:shd w:val="clear" w:color="auto" w:fill="DADD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99E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BBF3" w:themeFill="accent1" w:themeFillTint="7F"/>
      </w:tcPr>
    </w:tblStylePr>
    <w:tblStylePr w:type="band1Horz">
      <w:tblPr/>
      <w:tcPr>
        <w:shd w:val="clear" w:color="auto" w:fill="B5BBF3" w:themeFill="accent1" w:themeFillTint="7F"/>
      </w:tcPr>
    </w:tblStylePr>
  </w:style>
  <w:style w:type="table" w:styleId="Stednmka1zvraznn2">
    <w:name w:val="Medium Grid 1 Accent 2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00A9F7" w:themeColor="accent2" w:themeTint="BF"/>
        <w:left w:val="single" w:sz="8" w:space="0" w:color="00A9F7" w:themeColor="accent2" w:themeTint="BF"/>
        <w:bottom w:val="single" w:sz="8" w:space="0" w:color="00A9F7" w:themeColor="accent2" w:themeTint="BF"/>
        <w:right w:val="single" w:sz="8" w:space="0" w:color="00A9F7" w:themeColor="accent2" w:themeTint="BF"/>
        <w:insideH w:val="single" w:sz="8" w:space="0" w:color="00A9F7" w:themeColor="accent2" w:themeTint="BF"/>
        <w:insideV w:val="single" w:sz="8" w:space="0" w:color="00A9F7" w:themeColor="accent2" w:themeTint="BF"/>
      </w:tblBorders>
    </w:tblPr>
    <w:tcPr>
      <w:shd w:val="clear" w:color="auto" w:fill="A8E3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A9F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0C8FF" w:themeFill="accent2" w:themeFillTint="7F"/>
      </w:tcPr>
    </w:tblStylePr>
    <w:tblStylePr w:type="band1Horz">
      <w:tblPr/>
      <w:tcPr>
        <w:shd w:val="clear" w:color="auto" w:fill="50C8FF" w:themeFill="accent2" w:themeFillTint="7F"/>
      </w:tcPr>
    </w:tblStylePr>
  </w:style>
  <w:style w:type="table" w:styleId="Stednmka1zvraznn3">
    <w:name w:val="Medium Grid 1 Accent 3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29D5FF" w:themeColor="accent3" w:themeTint="BF"/>
        <w:left w:val="single" w:sz="8" w:space="0" w:color="29D5FF" w:themeColor="accent3" w:themeTint="BF"/>
        <w:bottom w:val="single" w:sz="8" w:space="0" w:color="29D5FF" w:themeColor="accent3" w:themeTint="BF"/>
        <w:right w:val="single" w:sz="8" w:space="0" w:color="29D5FF" w:themeColor="accent3" w:themeTint="BF"/>
        <w:insideH w:val="single" w:sz="8" w:space="0" w:color="29D5FF" w:themeColor="accent3" w:themeTint="BF"/>
        <w:insideV w:val="single" w:sz="8" w:space="0" w:color="29D5FF" w:themeColor="accent3" w:themeTint="BF"/>
      </w:tblBorders>
    </w:tblPr>
    <w:tcPr>
      <w:shd w:val="clear" w:color="auto" w:fill="B8F1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D5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E3FF" w:themeFill="accent3" w:themeFillTint="7F"/>
      </w:tcPr>
    </w:tblStylePr>
    <w:tblStylePr w:type="band1Horz">
      <w:tblPr/>
      <w:tcPr>
        <w:shd w:val="clear" w:color="auto" w:fill="71E3FF" w:themeFill="accent3" w:themeFillTint="7F"/>
      </w:tcPr>
    </w:tblStylePr>
  </w:style>
  <w:style w:type="table" w:styleId="Stednmka1zvraznn4">
    <w:name w:val="Medium Grid 1 Accent 4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E217E2" w:themeColor="accent4" w:themeTint="BF"/>
        <w:left w:val="single" w:sz="8" w:space="0" w:color="E217E2" w:themeColor="accent4" w:themeTint="BF"/>
        <w:bottom w:val="single" w:sz="8" w:space="0" w:color="E217E2" w:themeColor="accent4" w:themeTint="BF"/>
        <w:right w:val="single" w:sz="8" w:space="0" w:color="E217E2" w:themeColor="accent4" w:themeTint="BF"/>
        <w:insideH w:val="single" w:sz="8" w:space="0" w:color="E217E2" w:themeColor="accent4" w:themeTint="BF"/>
        <w:insideV w:val="single" w:sz="8" w:space="0" w:color="E217E2" w:themeColor="accent4" w:themeTint="BF"/>
      </w:tblBorders>
    </w:tblPr>
    <w:tcPr>
      <w:shd w:val="clear" w:color="auto" w:fill="F7B0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217E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61EF" w:themeFill="accent4" w:themeFillTint="7F"/>
      </w:tcPr>
    </w:tblStylePr>
    <w:tblStylePr w:type="band1Horz">
      <w:tblPr/>
      <w:tcPr>
        <w:shd w:val="clear" w:color="auto" w:fill="EF61EF" w:themeFill="accent4" w:themeFillTint="7F"/>
      </w:tcPr>
    </w:tblStylePr>
  </w:style>
  <w:style w:type="table" w:styleId="Stednmka1zvraznn5">
    <w:name w:val="Medium Grid 1 Accent 5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FDC94E" w:themeColor="accent5" w:themeTint="BF"/>
        <w:left w:val="single" w:sz="8" w:space="0" w:color="FDC94E" w:themeColor="accent5" w:themeTint="BF"/>
        <w:bottom w:val="single" w:sz="8" w:space="0" w:color="FDC94E" w:themeColor="accent5" w:themeTint="BF"/>
        <w:right w:val="single" w:sz="8" w:space="0" w:color="FDC94E" w:themeColor="accent5" w:themeTint="BF"/>
        <w:insideH w:val="single" w:sz="8" w:space="0" w:color="FDC94E" w:themeColor="accent5" w:themeTint="BF"/>
        <w:insideV w:val="single" w:sz="8" w:space="0" w:color="FDC94E" w:themeColor="accent5" w:themeTint="BF"/>
      </w:tblBorders>
    </w:tblPr>
    <w:tcPr>
      <w:shd w:val="clear" w:color="auto" w:fill="FEEDC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C94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B89" w:themeFill="accent5" w:themeFillTint="7F"/>
      </w:tcPr>
    </w:tblStylePr>
    <w:tblStylePr w:type="band1Horz">
      <w:tblPr/>
      <w:tcPr>
        <w:shd w:val="clear" w:color="auto" w:fill="FEDB89" w:themeFill="accent5" w:themeFillTint="7F"/>
      </w:tcPr>
    </w:tblStylePr>
  </w:style>
  <w:style w:type="table" w:styleId="Stednmka1zvraznn6">
    <w:name w:val="Medium Grid 1 Accent 6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EC9462" w:themeColor="accent6" w:themeTint="BF"/>
        <w:left w:val="single" w:sz="8" w:space="0" w:color="EC9462" w:themeColor="accent6" w:themeTint="BF"/>
        <w:bottom w:val="single" w:sz="8" w:space="0" w:color="EC9462" w:themeColor="accent6" w:themeTint="BF"/>
        <w:right w:val="single" w:sz="8" w:space="0" w:color="EC9462" w:themeColor="accent6" w:themeTint="BF"/>
        <w:insideH w:val="single" w:sz="8" w:space="0" w:color="EC9462" w:themeColor="accent6" w:themeTint="BF"/>
        <w:insideV w:val="single" w:sz="8" w:space="0" w:color="EC9462" w:themeColor="accent6" w:themeTint="BF"/>
      </w:tblBorders>
    </w:tblPr>
    <w:tcPr>
      <w:shd w:val="clear" w:color="auto" w:fill="F8DBC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946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B796" w:themeFill="accent6" w:themeFillTint="7F"/>
      </w:tcPr>
    </w:tblStylePr>
    <w:tblStylePr w:type="band1Horz">
      <w:tblPr/>
      <w:tcPr>
        <w:shd w:val="clear" w:color="auto" w:fill="F2B796" w:themeFill="accent6" w:themeFillTint="7F"/>
      </w:tcPr>
    </w:tblStylePr>
  </w:style>
  <w:style w:type="table" w:styleId="Stednmka2">
    <w:name w:val="Medium Grid 2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B78E8" w:themeColor="accent1"/>
        <w:left w:val="single" w:sz="8" w:space="0" w:color="6B78E8" w:themeColor="accent1"/>
        <w:bottom w:val="single" w:sz="8" w:space="0" w:color="6B78E8" w:themeColor="accent1"/>
        <w:right w:val="single" w:sz="8" w:space="0" w:color="6B78E8" w:themeColor="accent1"/>
        <w:insideH w:val="single" w:sz="8" w:space="0" w:color="6B78E8" w:themeColor="accent1"/>
        <w:insideV w:val="single" w:sz="8" w:space="0" w:color="6B78E8" w:themeColor="accent1"/>
      </w:tblBorders>
    </w:tblPr>
    <w:tcPr>
      <w:shd w:val="clear" w:color="auto" w:fill="DADDF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0F1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3FA" w:themeFill="accent1" w:themeFillTint="33"/>
      </w:tcPr>
    </w:tblStylePr>
    <w:tblStylePr w:type="band1Vert">
      <w:tblPr/>
      <w:tcPr>
        <w:shd w:val="clear" w:color="auto" w:fill="B5BBF3" w:themeFill="accent1" w:themeFillTint="7F"/>
      </w:tcPr>
    </w:tblStylePr>
    <w:tblStylePr w:type="band1Horz">
      <w:tblPr/>
      <w:tcPr>
        <w:tcBorders>
          <w:insideH w:val="single" w:sz="6" w:space="0" w:color="6B78E8" w:themeColor="accent1"/>
          <w:insideV w:val="single" w:sz="6" w:space="0" w:color="6B78E8" w:themeColor="accent1"/>
        </w:tcBorders>
        <w:shd w:val="clear" w:color="auto" w:fill="B5BBF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6EA0" w:themeColor="accent2"/>
        <w:left w:val="single" w:sz="8" w:space="0" w:color="006EA0" w:themeColor="accent2"/>
        <w:bottom w:val="single" w:sz="8" w:space="0" w:color="006EA0" w:themeColor="accent2"/>
        <w:right w:val="single" w:sz="8" w:space="0" w:color="006EA0" w:themeColor="accent2"/>
        <w:insideH w:val="single" w:sz="8" w:space="0" w:color="006EA0" w:themeColor="accent2"/>
        <w:insideV w:val="single" w:sz="8" w:space="0" w:color="006EA0" w:themeColor="accent2"/>
      </w:tblBorders>
    </w:tblPr>
    <w:tcPr>
      <w:shd w:val="clear" w:color="auto" w:fill="A8E3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CF4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9FF" w:themeFill="accent2" w:themeFillTint="33"/>
      </w:tcPr>
    </w:tblStylePr>
    <w:tblStylePr w:type="band1Vert">
      <w:tblPr/>
      <w:tcPr>
        <w:shd w:val="clear" w:color="auto" w:fill="50C8FF" w:themeFill="accent2" w:themeFillTint="7F"/>
      </w:tcPr>
    </w:tblStylePr>
    <w:tblStylePr w:type="band1Horz">
      <w:tblPr/>
      <w:tcPr>
        <w:tcBorders>
          <w:insideH w:val="single" w:sz="6" w:space="0" w:color="006EA0" w:themeColor="accent2"/>
          <w:insideV w:val="single" w:sz="6" w:space="0" w:color="006EA0" w:themeColor="accent2"/>
        </w:tcBorders>
        <w:shd w:val="clear" w:color="auto" w:fill="50C8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B6E1" w:themeColor="accent3"/>
        <w:left w:val="single" w:sz="8" w:space="0" w:color="00B6E1" w:themeColor="accent3"/>
        <w:bottom w:val="single" w:sz="8" w:space="0" w:color="00B6E1" w:themeColor="accent3"/>
        <w:right w:val="single" w:sz="8" w:space="0" w:color="00B6E1" w:themeColor="accent3"/>
        <w:insideH w:val="single" w:sz="8" w:space="0" w:color="00B6E1" w:themeColor="accent3"/>
        <w:insideV w:val="single" w:sz="8" w:space="0" w:color="00B6E1" w:themeColor="accent3"/>
      </w:tblBorders>
    </w:tblPr>
    <w:tcPr>
      <w:shd w:val="clear" w:color="auto" w:fill="B8F1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9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F4FF" w:themeFill="accent3" w:themeFillTint="33"/>
      </w:tcPr>
    </w:tblStylePr>
    <w:tblStylePr w:type="band1Vert">
      <w:tblPr/>
      <w:tcPr>
        <w:shd w:val="clear" w:color="auto" w:fill="71E3FF" w:themeFill="accent3" w:themeFillTint="7F"/>
      </w:tcPr>
    </w:tblStylePr>
    <w:tblStylePr w:type="band1Horz">
      <w:tblPr/>
      <w:tcPr>
        <w:tcBorders>
          <w:insideH w:val="single" w:sz="6" w:space="0" w:color="00B6E1" w:themeColor="accent3"/>
          <w:insideV w:val="single" w:sz="6" w:space="0" w:color="00B6E1" w:themeColor="accent3"/>
        </w:tcBorders>
        <w:shd w:val="clear" w:color="auto" w:fill="71E3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0F94" w:themeColor="accent4"/>
        <w:left w:val="single" w:sz="8" w:space="0" w:color="940F94" w:themeColor="accent4"/>
        <w:bottom w:val="single" w:sz="8" w:space="0" w:color="940F94" w:themeColor="accent4"/>
        <w:right w:val="single" w:sz="8" w:space="0" w:color="940F94" w:themeColor="accent4"/>
        <w:insideH w:val="single" w:sz="8" w:space="0" w:color="940F94" w:themeColor="accent4"/>
        <w:insideV w:val="single" w:sz="8" w:space="0" w:color="940F94" w:themeColor="accent4"/>
      </w:tblBorders>
    </w:tblPr>
    <w:tcPr>
      <w:shd w:val="clear" w:color="auto" w:fill="F7B0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CDF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BFF8" w:themeFill="accent4" w:themeFillTint="33"/>
      </w:tcPr>
    </w:tblStylePr>
    <w:tblStylePr w:type="band1Vert">
      <w:tblPr/>
      <w:tcPr>
        <w:shd w:val="clear" w:color="auto" w:fill="EF61EF" w:themeFill="accent4" w:themeFillTint="7F"/>
      </w:tcPr>
    </w:tblStylePr>
    <w:tblStylePr w:type="band1Horz">
      <w:tblPr/>
      <w:tcPr>
        <w:tcBorders>
          <w:insideH w:val="single" w:sz="6" w:space="0" w:color="940F94" w:themeColor="accent4"/>
          <w:insideV w:val="single" w:sz="6" w:space="0" w:color="940F94" w:themeColor="accent4"/>
        </w:tcBorders>
        <w:shd w:val="clear" w:color="auto" w:fill="EF61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DB813" w:themeColor="accent5"/>
        <w:left w:val="single" w:sz="8" w:space="0" w:color="FDB813" w:themeColor="accent5"/>
        <w:bottom w:val="single" w:sz="8" w:space="0" w:color="FDB813" w:themeColor="accent5"/>
        <w:right w:val="single" w:sz="8" w:space="0" w:color="FDB813" w:themeColor="accent5"/>
        <w:insideH w:val="single" w:sz="8" w:space="0" w:color="FDB813" w:themeColor="accent5"/>
        <w:insideV w:val="single" w:sz="8" w:space="0" w:color="FDB813" w:themeColor="accent5"/>
      </w:tblBorders>
    </w:tblPr>
    <w:tcPr>
      <w:shd w:val="clear" w:color="auto" w:fill="FEEDC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7E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0CF" w:themeFill="accent5" w:themeFillTint="33"/>
      </w:tcPr>
    </w:tblStylePr>
    <w:tblStylePr w:type="band1Vert">
      <w:tblPr/>
      <w:tcPr>
        <w:shd w:val="clear" w:color="auto" w:fill="FEDB89" w:themeFill="accent5" w:themeFillTint="7F"/>
      </w:tcPr>
    </w:tblStylePr>
    <w:tblStylePr w:type="band1Horz">
      <w:tblPr/>
      <w:tcPr>
        <w:tcBorders>
          <w:insideH w:val="single" w:sz="6" w:space="0" w:color="FDB813" w:themeColor="accent5"/>
          <w:insideV w:val="single" w:sz="6" w:space="0" w:color="FDB813" w:themeColor="accent5"/>
        </w:tcBorders>
        <w:shd w:val="clear" w:color="auto" w:fill="FEDB8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E6712E" w:themeColor="accent6"/>
        <w:left w:val="single" w:sz="8" w:space="0" w:color="E6712E" w:themeColor="accent6"/>
        <w:bottom w:val="single" w:sz="8" w:space="0" w:color="E6712E" w:themeColor="accent6"/>
        <w:right w:val="single" w:sz="8" w:space="0" w:color="E6712E" w:themeColor="accent6"/>
        <w:insideH w:val="single" w:sz="8" w:space="0" w:color="E6712E" w:themeColor="accent6"/>
        <w:insideV w:val="single" w:sz="8" w:space="0" w:color="E6712E" w:themeColor="accent6"/>
      </w:tblBorders>
    </w:tblPr>
    <w:tcPr>
      <w:shd w:val="clear" w:color="auto" w:fill="F8DBC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6" w:themeFillTint="33"/>
      </w:tcPr>
    </w:tblStylePr>
    <w:tblStylePr w:type="band1Vert">
      <w:tblPr/>
      <w:tcPr>
        <w:shd w:val="clear" w:color="auto" w:fill="F2B796" w:themeFill="accent6" w:themeFillTint="7F"/>
      </w:tcPr>
    </w:tblStylePr>
    <w:tblStylePr w:type="band1Horz">
      <w:tblPr/>
      <w:tcPr>
        <w:tcBorders>
          <w:insideH w:val="single" w:sz="6" w:space="0" w:color="E6712E" w:themeColor="accent6"/>
          <w:insideV w:val="single" w:sz="6" w:space="0" w:color="E6712E" w:themeColor="accent6"/>
        </w:tcBorders>
        <w:shd w:val="clear" w:color="auto" w:fill="F2B79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DDF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78E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78E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78E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78E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BBF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BBF3" w:themeFill="accent1" w:themeFillTint="7F"/>
      </w:tcPr>
    </w:tblStylePr>
  </w:style>
  <w:style w:type="table" w:styleId="Stednmka3zvraznn2">
    <w:name w:val="Medium Grid 3 Accent 2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8E3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EA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EA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EA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EA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0C8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0C8FF" w:themeFill="accent2" w:themeFillTint="7F"/>
      </w:tcPr>
    </w:tblStylePr>
  </w:style>
  <w:style w:type="table" w:styleId="Stednmka3zvraznn3">
    <w:name w:val="Medium Grid 3 Accent 3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F1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6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6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6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6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E3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E3FF" w:themeFill="accent3" w:themeFillTint="7F"/>
      </w:tcPr>
    </w:tblStylePr>
  </w:style>
  <w:style w:type="table" w:styleId="Stednmka3zvraznn4">
    <w:name w:val="Medium Grid 3 Accent 4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B0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0F9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0F9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0F9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0F9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61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61EF" w:themeFill="accent4" w:themeFillTint="7F"/>
      </w:tcPr>
    </w:tblStylePr>
  </w:style>
  <w:style w:type="table" w:styleId="Stednmka3zvraznn5">
    <w:name w:val="Medium Grid 3 Accent 5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DC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B81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B81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B81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B81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B8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DB89" w:themeFill="accent5" w:themeFillTint="7F"/>
      </w:tcPr>
    </w:tblStylePr>
  </w:style>
  <w:style w:type="table" w:styleId="Stednmka3zvraznn6">
    <w:name w:val="Medium Grid 3 Accent 6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BC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71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71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71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71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B79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B796" w:themeFill="accent6" w:themeFillTint="7F"/>
      </w:tcPr>
    </w:tblStylePr>
  </w:style>
  <w:style w:type="paragraph" w:styleId="Bibliografie">
    <w:name w:val="Bibliography"/>
    <w:basedOn w:val="Normln"/>
    <w:next w:val="Normln"/>
    <w:uiPriority w:val="37"/>
    <w:semiHidden/>
    <w:unhideWhenUsed/>
    <w:rsid w:val="00216194"/>
  </w:style>
  <w:style w:type="character" w:styleId="Nzevknihy">
    <w:name w:val="Book Title"/>
    <w:basedOn w:val="Standardnpsmoodstavce"/>
    <w:uiPriority w:val="33"/>
    <w:semiHidden/>
    <w:rsid w:val="00216194"/>
    <w:rPr>
      <w:rFonts w:ascii="Times New Roman" w:hAnsi="Times New Roman" w:cs="Times New Roman"/>
      <w:b/>
      <w:bCs/>
      <w:i/>
      <w:iCs/>
      <w:spacing w:val="5"/>
    </w:rPr>
  </w:style>
  <w:style w:type="character" w:styleId="Hashtag">
    <w:name w:val="Hashtag"/>
    <w:basedOn w:val="Standardnpsmoodstavce"/>
    <w:uiPriority w:val="99"/>
    <w:rsid w:val="00216194"/>
    <w:rPr>
      <w:rFonts w:ascii="Times New Roman" w:hAnsi="Times New Roman" w:cs="Times New Roman"/>
      <w:color w:val="2B579A"/>
      <w:shd w:val="clear" w:color="auto" w:fill="E1DFDD"/>
    </w:rPr>
  </w:style>
  <w:style w:type="paragraph" w:styleId="Zhlavzprvy">
    <w:name w:val="Message Header"/>
    <w:basedOn w:val="Normln"/>
    <w:link w:val="ZhlavzprvyChar"/>
    <w:uiPriority w:val="99"/>
    <w:semiHidden/>
    <w:unhideWhenUsed/>
    <w:rsid w:val="0021619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eastAsiaTheme="majorEastAsia"/>
      <w:sz w:val="24"/>
      <w:szCs w:val="24"/>
    </w:rPr>
  </w:style>
  <w:style w:type="character" w:customStyle="1" w:styleId="ZhlavzprvyChar">
    <w:name w:val="Záhlaví zprávy Char"/>
    <w:basedOn w:val="Standardnpsmoodstavce"/>
    <w:link w:val="Zhlavzprvy"/>
    <w:uiPriority w:val="99"/>
    <w:semiHidden/>
    <w:rsid w:val="00216194"/>
    <w:rPr>
      <w:rFonts w:ascii="Times New Roman" w:eastAsiaTheme="majorEastAsia" w:hAnsi="Times New Roman" w:cs="Times New Roman"/>
      <w:color w:val="006EA0" w:themeColor="accent2"/>
      <w:sz w:val="24"/>
      <w:szCs w:val="24"/>
      <w:shd w:val="pct20" w:color="auto" w:fill="auto"/>
    </w:rPr>
  </w:style>
  <w:style w:type="table" w:styleId="Elegantntabulka">
    <w:name w:val="Table Elegant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eznam">
    <w:name w:val="List"/>
    <w:basedOn w:val="Normln"/>
    <w:uiPriority w:val="99"/>
    <w:semiHidden/>
    <w:unhideWhenUsed/>
    <w:rsid w:val="00216194"/>
    <w:pPr>
      <w:ind w:left="360" w:hanging="360"/>
      <w:contextualSpacing/>
    </w:pPr>
  </w:style>
  <w:style w:type="paragraph" w:styleId="Seznam2">
    <w:name w:val="List 2"/>
    <w:basedOn w:val="Normln"/>
    <w:uiPriority w:val="99"/>
    <w:semiHidden/>
    <w:unhideWhenUsed/>
    <w:rsid w:val="00216194"/>
    <w:pPr>
      <w:ind w:left="720" w:hanging="360"/>
      <w:contextualSpacing/>
    </w:pPr>
  </w:style>
  <w:style w:type="paragraph" w:styleId="Seznam3">
    <w:name w:val="List 3"/>
    <w:basedOn w:val="Normln"/>
    <w:uiPriority w:val="99"/>
    <w:semiHidden/>
    <w:unhideWhenUsed/>
    <w:rsid w:val="00216194"/>
    <w:pPr>
      <w:ind w:left="1080" w:hanging="360"/>
      <w:contextualSpacing/>
    </w:pPr>
  </w:style>
  <w:style w:type="paragraph" w:styleId="Seznam4">
    <w:name w:val="List 4"/>
    <w:basedOn w:val="Normln"/>
    <w:uiPriority w:val="99"/>
    <w:semiHidden/>
    <w:unhideWhenUsed/>
    <w:rsid w:val="00216194"/>
    <w:pPr>
      <w:ind w:left="1440" w:hanging="360"/>
      <w:contextualSpacing/>
    </w:pPr>
  </w:style>
  <w:style w:type="paragraph" w:styleId="Seznam5">
    <w:name w:val="List 5"/>
    <w:basedOn w:val="Normln"/>
    <w:uiPriority w:val="99"/>
    <w:semiHidden/>
    <w:unhideWhenUsed/>
    <w:rsid w:val="00216194"/>
    <w:pPr>
      <w:ind w:left="1800" w:hanging="360"/>
      <w:contextualSpacing/>
    </w:pPr>
  </w:style>
  <w:style w:type="table" w:styleId="Tabulkajakoseznam1">
    <w:name w:val="Table List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Pokraovnseznamu">
    <w:name w:val="List Continue"/>
    <w:basedOn w:val="Normln"/>
    <w:uiPriority w:val="99"/>
    <w:semiHidden/>
    <w:unhideWhenUsed/>
    <w:rsid w:val="00216194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semiHidden/>
    <w:unhideWhenUsed/>
    <w:rsid w:val="00216194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semiHidden/>
    <w:unhideWhenUsed/>
    <w:rsid w:val="00216194"/>
    <w:pPr>
      <w:spacing w:after="120"/>
      <w:ind w:left="1080"/>
      <w:contextualSpacing/>
    </w:pPr>
  </w:style>
  <w:style w:type="paragraph" w:styleId="Pokraovnseznamu4">
    <w:name w:val="List Continue 4"/>
    <w:basedOn w:val="Normln"/>
    <w:uiPriority w:val="99"/>
    <w:semiHidden/>
    <w:unhideWhenUsed/>
    <w:rsid w:val="00216194"/>
    <w:pPr>
      <w:spacing w:after="120"/>
      <w:ind w:left="1440"/>
      <w:contextualSpacing/>
    </w:pPr>
  </w:style>
  <w:style w:type="paragraph" w:styleId="Pokraovnseznamu5">
    <w:name w:val="List Continue 5"/>
    <w:basedOn w:val="Normln"/>
    <w:uiPriority w:val="99"/>
    <w:semiHidden/>
    <w:unhideWhenUsed/>
    <w:rsid w:val="00216194"/>
    <w:pPr>
      <w:spacing w:after="120"/>
      <w:ind w:left="1800"/>
      <w:contextualSpacing/>
    </w:pPr>
  </w:style>
  <w:style w:type="paragraph" w:styleId="slovanseznam">
    <w:name w:val="List Number"/>
    <w:basedOn w:val="Normln"/>
    <w:uiPriority w:val="99"/>
    <w:semiHidden/>
    <w:unhideWhenUsed/>
    <w:rsid w:val="00216194"/>
    <w:pPr>
      <w:numPr>
        <w:numId w:val="4"/>
      </w:numPr>
      <w:contextualSpacing/>
    </w:pPr>
  </w:style>
  <w:style w:type="paragraph" w:styleId="slovanseznam2">
    <w:name w:val="List Number 2"/>
    <w:basedOn w:val="Normln"/>
    <w:uiPriority w:val="99"/>
    <w:semiHidden/>
    <w:unhideWhenUsed/>
    <w:rsid w:val="00216194"/>
    <w:pPr>
      <w:numPr>
        <w:numId w:val="5"/>
      </w:numPr>
      <w:contextualSpacing/>
    </w:pPr>
  </w:style>
  <w:style w:type="paragraph" w:styleId="slovanseznam3">
    <w:name w:val="List Number 3"/>
    <w:basedOn w:val="Normln"/>
    <w:uiPriority w:val="99"/>
    <w:semiHidden/>
    <w:unhideWhenUsed/>
    <w:rsid w:val="00216194"/>
    <w:pPr>
      <w:numPr>
        <w:numId w:val="6"/>
      </w:numPr>
      <w:contextualSpacing/>
    </w:pPr>
  </w:style>
  <w:style w:type="paragraph" w:styleId="slovanseznam4">
    <w:name w:val="List Number 4"/>
    <w:basedOn w:val="Normln"/>
    <w:uiPriority w:val="99"/>
    <w:semiHidden/>
    <w:unhideWhenUsed/>
    <w:rsid w:val="00216194"/>
    <w:pPr>
      <w:numPr>
        <w:numId w:val="7"/>
      </w:numPr>
      <w:contextualSpacing/>
    </w:pPr>
  </w:style>
  <w:style w:type="paragraph" w:styleId="slovanseznam5">
    <w:name w:val="List Number 5"/>
    <w:basedOn w:val="Normln"/>
    <w:uiPriority w:val="99"/>
    <w:semiHidden/>
    <w:unhideWhenUsed/>
    <w:rsid w:val="00216194"/>
    <w:pPr>
      <w:numPr>
        <w:numId w:val="8"/>
      </w:numPr>
      <w:contextualSpacing/>
    </w:pPr>
  </w:style>
  <w:style w:type="paragraph" w:styleId="Seznamsodrkami">
    <w:name w:val="List Bullet"/>
    <w:basedOn w:val="Normln"/>
    <w:uiPriority w:val="99"/>
    <w:semiHidden/>
    <w:unhideWhenUsed/>
    <w:rsid w:val="00216194"/>
    <w:pPr>
      <w:numPr>
        <w:numId w:val="9"/>
      </w:numPr>
      <w:contextualSpacing/>
    </w:pPr>
  </w:style>
  <w:style w:type="paragraph" w:styleId="Seznamsodrkami2">
    <w:name w:val="List Bullet 2"/>
    <w:basedOn w:val="Normln"/>
    <w:uiPriority w:val="99"/>
    <w:semiHidden/>
    <w:unhideWhenUsed/>
    <w:rsid w:val="00216194"/>
    <w:pPr>
      <w:numPr>
        <w:numId w:val="10"/>
      </w:numPr>
      <w:contextualSpacing/>
    </w:pPr>
  </w:style>
  <w:style w:type="paragraph" w:styleId="Seznamsodrkami3">
    <w:name w:val="List Bullet 3"/>
    <w:basedOn w:val="Normln"/>
    <w:uiPriority w:val="99"/>
    <w:semiHidden/>
    <w:unhideWhenUsed/>
    <w:rsid w:val="00216194"/>
    <w:pPr>
      <w:numPr>
        <w:numId w:val="11"/>
      </w:numPr>
      <w:contextualSpacing/>
    </w:pPr>
  </w:style>
  <w:style w:type="paragraph" w:styleId="Seznamsodrkami4">
    <w:name w:val="List Bullet 4"/>
    <w:basedOn w:val="Normln"/>
    <w:uiPriority w:val="99"/>
    <w:semiHidden/>
    <w:unhideWhenUsed/>
    <w:rsid w:val="00216194"/>
    <w:pPr>
      <w:numPr>
        <w:numId w:val="12"/>
      </w:numPr>
      <w:contextualSpacing/>
    </w:pPr>
  </w:style>
  <w:style w:type="paragraph" w:styleId="Seznamsodrkami5">
    <w:name w:val="List Bullet 5"/>
    <w:basedOn w:val="Normln"/>
    <w:uiPriority w:val="99"/>
    <w:semiHidden/>
    <w:unhideWhenUsed/>
    <w:rsid w:val="00216194"/>
    <w:pPr>
      <w:numPr>
        <w:numId w:val="13"/>
      </w:numPr>
      <w:contextualSpacing/>
    </w:pPr>
  </w:style>
  <w:style w:type="paragraph" w:styleId="Podnadpis">
    <w:name w:val="Subtitle"/>
    <w:basedOn w:val="Normln"/>
    <w:next w:val="Normln"/>
    <w:link w:val="PodnadpisChar"/>
    <w:uiPriority w:val="11"/>
    <w:semiHidden/>
    <w:rsid w:val="0021619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semiHidden/>
    <w:rsid w:val="00216194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table" w:styleId="Klasicktabulka1">
    <w:name w:val="Table Classic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eznamobrzk">
    <w:name w:val="table of figures"/>
    <w:basedOn w:val="Normln"/>
    <w:next w:val="Normln"/>
    <w:uiPriority w:val="99"/>
    <w:semiHidden/>
    <w:unhideWhenUsed/>
    <w:rsid w:val="00216194"/>
  </w:style>
  <w:style w:type="paragraph" w:styleId="Textmakra">
    <w:name w:val="macro"/>
    <w:link w:val="TextmakraChar"/>
    <w:uiPriority w:val="99"/>
    <w:semiHidden/>
    <w:unhideWhenUsed/>
    <w:rsid w:val="00216194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pacing w:before="240"/>
      <w:jc w:val="center"/>
    </w:pPr>
    <w:rPr>
      <w:rFonts w:ascii="Consolas" w:hAnsi="Consolas"/>
      <w:color w:val="006EA0" w:themeColor="accent2"/>
    </w:rPr>
  </w:style>
  <w:style w:type="character" w:customStyle="1" w:styleId="TextmakraChar">
    <w:name w:val="Text makra Char"/>
    <w:basedOn w:val="Standardnpsmoodstavce"/>
    <w:link w:val="Textmakra"/>
    <w:uiPriority w:val="99"/>
    <w:semiHidden/>
    <w:rsid w:val="00216194"/>
    <w:rPr>
      <w:rFonts w:ascii="Consolas" w:hAnsi="Consolas" w:cs="Times New Roman"/>
      <w:color w:val="006EA0" w:themeColor="accent2"/>
    </w:rPr>
  </w:style>
  <w:style w:type="paragraph" w:styleId="Zptenadresanaoblku">
    <w:name w:val="envelope return"/>
    <w:basedOn w:val="Normln"/>
    <w:uiPriority w:val="99"/>
    <w:semiHidden/>
    <w:unhideWhenUsed/>
    <w:rsid w:val="00216194"/>
    <w:pPr>
      <w:spacing w:before="0"/>
    </w:pPr>
    <w:rPr>
      <w:rFonts w:eastAsiaTheme="majorEastAsia"/>
      <w:sz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216194"/>
    <w:rPr>
      <w:rFonts w:ascii="Times New Roman" w:hAnsi="Times New Roman" w:cs="Times New Roman"/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216194"/>
    <w:pPr>
      <w:spacing w:before="0"/>
    </w:pPr>
    <w:rPr>
      <w:sz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216194"/>
    <w:rPr>
      <w:rFonts w:ascii="Times New Roman" w:hAnsi="Times New Roman" w:cs="Times New Roman"/>
      <w:color w:val="006EA0" w:themeColor="accent2"/>
    </w:rPr>
  </w:style>
  <w:style w:type="paragraph" w:styleId="Seznamcitac">
    <w:name w:val="table of authorities"/>
    <w:basedOn w:val="Normln"/>
    <w:next w:val="Normln"/>
    <w:uiPriority w:val="99"/>
    <w:semiHidden/>
    <w:unhideWhenUsed/>
    <w:rsid w:val="00216194"/>
    <w:pPr>
      <w:ind w:left="280" w:hanging="280"/>
    </w:pPr>
  </w:style>
  <w:style w:type="paragraph" w:styleId="Hlavikaobsahu">
    <w:name w:val="toa heading"/>
    <w:basedOn w:val="Normln"/>
    <w:next w:val="Normln"/>
    <w:uiPriority w:val="99"/>
    <w:semiHidden/>
    <w:unhideWhenUsed/>
    <w:rsid w:val="00216194"/>
    <w:pPr>
      <w:spacing w:before="120"/>
    </w:pPr>
    <w:rPr>
      <w:rFonts w:eastAsiaTheme="majorEastAsia"/>
      <w:b/>
      <w:bCs/>
      <w:sz w:val="24"/>
      <w:szCs w:val="24"/>
    </w:rPr>
  </w:style>
  <w:style w:type="paragraph" w:styleId="Citt">
    <w:name w:val="Quote"/>
    <w:basedOn w:val="Normln"/>
    <w:next w:val="Normln"/>
    <w:link w:val="CittChar"/>
    <w:uiPriority w:val="29"/>
    <w:semiHidden/>
    <w:rsid w:val="00216194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semiHidden/>
    <w:rsid w:val="00216194"/>
    <w:rPr>
      <w:rFonts w:ascii="Times New Roman" w:hAnsi="Times New Roman" w:cs="Times New Roman"/>
      <w:i/>
      <w:iCs/>
      <w:color w:val="404040" w:themeColor="text1" w:themeTint="BF"/>
      <w:sz w:val="28"/>
    </w:rPr>
  </w:style>
  <w:style w:type="character" w:styleId="Zdraznn">
    <w:name w:val="Emphasis"/>
    <w:basedOn w:val="Standardnpsmoodstavce"/>
    <w:uiPriority w:val="20"/>
    <w:semiHidden/>
    <w:rsid w:val="00216194"/>
    <w:rPr>
      <w:rFonts w:ascii="Times New Roman" w:hAnsi="Times New Roman" w:cs="Times New Roman"/>
      <w:i/>
      <w:iCs/>
    </w:rPr>
  </w:style>
  <w:style w:type="table" w:styleId="Barevnseznam">
    <w:name w:val="Colorful List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780" w:themeFill="accent2" w:themeFillShade="CC"/>
      </w:tcPr>
    </w:tblStylePr>
    <w:tblStylePr w:type="lastRow">
      <w:rPr>
        <w:b/>
        <w:bCs/>
        <w:color w:val="00578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F0F1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780" w:themeFill="accent2" w:themeFillShade="CC"/>
      </w:tcPr>
    </w:tblStylePr>
    <w:tblStylePr w:type="lastRow">
      <w:rPr>
        <w:b/>
        <w:bCs/>
        <w:color w:val="00578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DDF9" w:themeFill="accent1" w:themeFillTint="3F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Barevnseznamzvraznn2">
    <w:name w:val="Colorful List Accent 2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DCF4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780" w:themeFill="accent2" w:themeFillShade="CC"/>
      </w:tcPr>
    </w:tblStylePr>
    <w:tblStylePr w:type="lastRow">
      <w:rPr>
        <w:b/>
        <w:bCs/>
        <w:color w:val="00578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E3FF" w:themeFill="accent2" w:themeFillTint="3F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Barevnseznamzvraznn3">
    <w:name w:val="Colorful List Accent 3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E3F9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60C76" w:themeFill="accent4" w:themeFillShade="CC"/>
      </w:tcPr>
    </w:tblStylePr>
    <w:tblStylePr w:type="lastRow">
      <w:rPr>
        <w:b/>
        <w:bCs/>
        <w:color w:val="760C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1FF" w:themeFill="accent3" w:themeFillTint="3F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Barevnseznamzvraznn4">
    <w:name w:val="Colorful List Accent 4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FCDF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1B4" w:themeFill="accent3" w:themeFillShade="CC"/>
      </w:tcPr>
    </w:tblStylePr>
    <w:tblStylePr w:type="lastRow">
      <w:rPr>
        <w:b/>
        <w:bCs/>
        <w:color w:val="009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B0F7" w:themeFill="accent4" w:themeFillTint="3F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Barevnseznamzvraznn5">
    <w:name w:val="Colorful List Accent 5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FEF7E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5617" w:themeFill="accent6" w:themeFillShade="CC"/>
      </w:tcPr>
    </w:tblStylePr>
    <w:tblStylePr w:type="lastRow">
      <w:rPr>
        <w:b/>
        <w:bCs/>
        <w:color w:val="C5561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4" w:themeFill="accent5" w:themeFillTint="3F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Barevnseznamzvraznn6">
    <w:name w:val="Colorful List Accent 6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9702" w:themeFill="accent5" w:themeFillShade="CC"/>
      </w:tcPr>
    </w:tblStylePr>
    <w:tblStylePr w:type="lastRow">
      <w:rPr>
        <w:b/>
        <w:bCs/>
        <w:color w:val="D7970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BCB" w:themeFill="accent6" w:themeFillTint="3F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Barevntabulka1">
    <w:name w:val="Table Colorful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Barevnstnovn">
    <w:name w:val="Colorful Shading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006EA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EA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006EA0" w:themeColor="accent2"/>
        <w:left w:val="single" w:sz="4" w:space="0" w:color="6B78E8" w:themeColor="accent1"/>
        <w:bottom w:val="single" w:sz="4" w:space="0" w:color="6B78E8" w:themeColor="accent1"/>
        <w:right w:val="single" w:sz="4" w:space="0" w:color="6B78E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1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EA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B2AA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B2AAF" w:themeColor="accent1" w:themeShade="99"/>
          <w:insideV w:val="nil"/>
        </w:tcBorders>
        <w:shd w:val="clear" w:color="auto" w:fill="1B2AA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2AAF" w:themeFill="accent1" w:themeFillShade="99"/>
      </w:tcPr>
    </w:tblStylePr>
    <w:tblStylePr w:type="band1Vert">
      <w:tblPr/>
      <w:tcPr>
        <w:shd w:val="clear" w:color="auto" w:fill="C3C8F5" w:themeFill="accent1" w:themeFillTint="66"/>
      </w:tcPr>
    </w:tblStylePr>
    <w:tblStylePr w:type="band1Horz">
      <w:tblPr/>
      <w:tcPr>
        <w:shd w:val="clear" w:color="auto" w:fill="B5BBF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006EA0" w:themeColor="accent2"/>
        <w:left w:val="single" w:sz="4" w:space="0" w:color="006EA0" w:themeColor="accent2"/>
        <w:bottom w:val="single" w:sz="4" w:space="0" w:color="006EA0" w:themeColor="accent2"/>
        <w:right w:val="single" w:sz="4" w:space="0" w:color="006EA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4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EA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16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160" w:themeColor="accent2" w:themeShade="99"/>
          <w:insideV w:val="nil"/>
        </w:tcBorders>
        <w:shd w:val="clear" w:color="auto" w:fill="00416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160" w:themeFill="accent2" w:themeFillShade="99"/>
      </w:tcPr>
    </w:tblStylePr>
    <w:tblStylePr w:type="band1Vert">
      <w:tblPr/>
      <w:tcPr>
        <w:shd w:val="clear" w:color="auto" w:fill="73D3FF" w:themeFill="accent2" w:themeFillTint="66"/>
      </w:tcPr>
    </w:tblStylePr>
    <w:tblStylePr w:type="band1Horz">
      <w:tblPr/>
      <w:tcPr>
        <w:shd w:val="clear" w:color="auto" w:fill="50C8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940F94" w:themeColor="accent4"/>
        <w:left w:val="single" w:sz="4" w:space="0" w:color="00B6E1" w:themeColor="accent3"/>
        <w:bottom w:val="single" w:sz="4" w:space="0" w:color="00B6E1" w:themeColor="accent3"/>
        <w:right w:val="single" w:sz="4" w:space="0" w:color="00B6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9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0F9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D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D87" w:themeColor="accent3" w:themeShade="99"/>
          <w:insideV w:val="nil"/>
        </w:tcBorders>
        <w:shd w:val="clear" w:color="auto" w:fill="006D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D87" w:themeFill="accent3" w:themeFillShade="99"/>
      </w:tcPr>
    </w:tblStylePr>
    <w:tblStylePr w:type="band1Vert">
      <w:tblPr/>
      <w:tcPr>
        <w:shd w:val="clear" w:color="auto" w:fill="8DE9FF" w:themeFill="accent3" w:themeFillTint="66"/>
      </w:tcPr>
    </w:tblStylePr>
    <w:tblStylePr w:type="band1Horz">
      <w:tblPr/>
      <w:tcPr>
        <w:shd w:val="clear" w:color="auto" w:fill="71E3FF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00B6E1" w:themeColor="accent3"/>
        <w:left w:val="single" w:sz="4" w:space="0" w:color="940F94" w:themeColor="accent4"/>
        <w:bottom w:val="single" w:sz="4" w:space="0" w:color="940F94" w:themeColor="accent4"/>
        <w:right w:val="single" w:sz="4" w:space="0" w:color="940F94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6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09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0958" w:themeColor="accent4" w:themeShade="99"/>
          <w:insideV w:val="nil"/>
        </w:tcBorders>
        <w:shd w:val="clear" w:color="auto" w:fill="5809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0958" w:themeFill="accent4" w:themeFillShade="99"/>
      </w:tcPr>
    </w:tblStylePr>
    <w:tblStylePr w:type="band1Vert">
      <w:tblPr/>
      <w:tcPr>
        <w:shd w:val="clear" w:color="auto" w:fill="F280F2" w:themeFill="accent4" w:themeFillTint="66"/>
      </w:tcPr>
    </w:tblStylePr>
    <w:tblStylePr w:type="band1Horz">
      <w:tblPr/>
      <w:tcPr>
        <w:shd w:val="clear" w:color="auto" w:fill="EF61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E6712E" w:themeColor="accent6"/>
        <w:left w:val="single" w:sz="4" w:space="0" w:color="FDB813" w:themeColor="accent5"/>
        <w:bottom w:val="single" w:sz="4" w:space="0" w:color="FDB813" w:themeColor="accent5"/>
        <w:right w:val="single" w:sz="4" w:space="0" w:color="FDB81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7E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71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710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7101" w:themeColor="accent5" w:themeShade="99"/>
          <w:insideV w:val="nil"/>
        </w:tcBorders>
        <w:shd w:val="clear" w:color="auto" w:fill="A1710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7101" w:themeFill="accent5" w:themeFillShade="99"/>
      </w:tcPr>
    </w:tblStylePr>
    <w:tblStylePr w:type="band1Vert">
      <w:tblPr/>
      <w:tcPr>
        <w:shd w:val="clear" w:color="auto" w:fill="FEE2A0" w:themeFill="accent5" w:themeFillTint="66"/>
      </w:tcPr>
    </w:tblStylePr>
    <w:tblStylePr w:type="band1Horz">
      <w:tblPr/>
      <w:tcPr>
        <w:shd w:val="clear" w:color="auto" w:fill="FEDB8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FDB813" w:themeColor="accent5"/>
        <w:left w:val="single" w:sz="4" w:space="0" w:color="E6712E" w:themeColor="accent6"/>
        <w:bottom w:val="single" w:sz="4" w:space="0" w:color="E6712E" w:themeColor="accent6"/>
        <w:right w:val="single" w:sz="4" w:space="0" w:color="E671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B81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01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011" w:themeColor="accent6" w:themeShade="99"/>
          <w:insideV w:val="nil"/>
        </w:tcBorders>
        <w:shd w:val="clear" w:color="auto" w:fill="93401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011" w:themeFill="accent6" w:themeFillShade="99"/>
      </w:tcPr>
    </w:tblStylePr>
    <w:tblStylePr w:type="band1Vert">
      <w:tblPr/>
      <w:tcPr>
        <w:shd w:val="clear" w:color="auto" w:fill="F5C5AB" w:themeFill="accent6" w:themeFillTint="66"/>
      </w:tcPr>
    </w:tblStylePr>
    <w:tblStylePr w:type="band1Horz">
      <w:tblPr/>
      <w:tcPr>
        <w:shd w:val="clear" w:color="auto" w:fill="F2B79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mka">
    <w:name w:val="Colorful Grid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E3FA" w:themeFill="accent1" w:themeFillTint="33"/>
    </w:tcPr>
    <w:tblStylePr w:type="firstRow">
      <w:rPr>
        <w:b/>
        <w:bCs/>
      </w:rPr>
      <w:tblPr/>
      <w:tcPr>
        <w:shd w:val="clear" w:color="auto" w:fill="C3C8F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C8F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235D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235DB" w:themeFill="accent1" w:themeFillShade="BF"/>
      </w:tcPr>
    </w:tblStylePr>
    <w:tblStylePr w:type="band1Vert">
      <w:tblPr/>
      <w:tcPr>
        <w:shd w:val="clear" w:color="auto" w:fill="B5BBF3" w:themeFill="accent1" w:themeFillTint="7F"/>
      </w:tcPr>
    </w:tblStylePr>
    <w:tblStylePr w:type="band1Horz">
      <w:tblPr/>
      <w:tcPr>
        <w:shd w:val="clear" w:color="auto" w:fill="B5BBF3" w:themeFill="accent1" w:themeFillTint="7F"/>
      </w:tcPr>
    </w:tblStylePr>
  </w:style>
  <w:style w:type="table" w:styleId="Barevnmkazvraznn2">
    <w:name w:val="Colorful Grid Accent 2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9FF" w:themeFill="accent2" w:themeFillTint="33"/>
    </w:tcPr>
    <w:tblStylePr w:type="firstRow">
      <w:rPr>
        <w:b/>
        <w:bCs/>
      </w:rPr>
      <w:tblPr/>
      <w:tcPr>
        <w:shd w:val="clear" w:color="auto" w:fill="73D3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3D3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2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277" w:themeFill="accent2" w:themeFillShade="BF"/>
      </w:tcPr>
    </w:tblStylePr>
    <w:tblStylePr w:type="band1Vert">
      <w:tblPr/>
      <w:tcPr>
        <w:shd w:val="clear" w:color="auto" w:fill="50C8FF" w:themeFill="accent2" w:themeFillTint="7F"/>
      </w:tcPr>
    </w:tblStylePr>
    <w:tblStylePr w:type="band1Horz">
      <w:tblPr/>
      <w:tcPr>
        <w:shd w:val="clear" w:color="auto" w:fill="50C8FF" w:themeFill="accent2" w:themeFillTint="7F"/>
      </w:tcPr>
    </w:tblStylePr>
  </w:style>
  <w:style w:type="table" w:styleId="Barevnmkazvraznn3">
    <w:name w:val="Colorful Grid Accent 3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F4FF" w:themeFill="accent3" w:themeFillTint="33"/>
    </w:tcPr>
    <w:tblStylePr w:type="firstRow">
      <w:rPr>
        <w:b/>
        <w:bCs/>
      </w:rPr>
      <w:tblPr/>
      <w:tcPr>
        <w:shd w:val="clear" w:color="auto" w:fill="8DE9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E9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87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87A8" w:themeFill="accent3" w:themeFillShade="BF"/>
      </w:tcPr>
    </w:tblStylePr>
    <w:tblStylePr w:type="band1Vert">
      <w:tblPr/>
      <w:tcPr>
        <w:shd w:val="clear" w:color="auto" w:fill="71E3FF" w:themeFill="accent3" w:themeFillTint="7F"/>
      </w:tcPr>
    </w:tblStylePr>
    <w:tblStylePr w:type="band1Horz">
      <w:tblPr/>
      <w:tcPr>
        <w:shd w:val="clear" w:color="auto" w:fill="71E3FF" w:themeFill="accent3" w:themeFillTint="7F"/>
      </w:tcPr>
    </w:tblStylePr>
  </w:style>
  <w:style w:type="table" w:styleId="Barevnmkazvraznn4">
    <w:name w:val="Colorful Grid Accent 4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BFF8" w:themeFill="accent4" w:themeFillTint="33"/>
    </w:tcPr>
    <w:tblStylePr w:type="firstRow">
      <w:rPr>
        <w:b/>
        <w:bCs/>
      </w:rPr>
      <w:tblPr/>
      <w:tcPr>
        <w:shd w:val="clear" w:color="auto" w:fill="F280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80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E0B6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E0B6E" w:themeFill="accent4" w:themeFillShade="BF"/>
      </w:tcPr>
    </w:tblStylePr>
    <w:tblStylePr w:type="band1Vert">
      <w:tblPr/>
      <w:tcPr>
        <w:shd w:val="clear" w:color="auto" w:fill="EF61EF" w:themeFill="accent4" w:themeFillTint="7F"/>
      </w:tcPr>
    </w:tblStylePr>
    <w:tblStylePr w:type="band1Horz">
      <w:tblPr/>
      <w:tcPr>
        <w:shd w:val="clear" w:color="auto" w:fill="EF61EF" w:themeFill="accent4" w:themeFillTint="7F"/>
      </w:tcPr>
    </w:tblStylePr>
  </w:style>
  <w:style w:type="table" w:styleId="Barevnmkazvraznn5">
    <w:name w:val="Colorful Grid Accent 5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0CF" w:themeFill="accent5" w:themeFillTint="33"/>
    </w:tcPr>
    <w:tblStylePr w:type="firstRow">
      <w:rPr>
        <w:b/>
        <w:bCs/>
      </w:rPr>
      <w:tblPr/>
      <w:tcPr>
        <w:shd w:val="clear" w:color="auto" w:fill="FEE2A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2A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98E01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98E01" w:themeFill="accent5" w:themeFillShade="BF"/>
      </w:tcPr>
    </w:tblStylePr>
    <w:tblStylePr w:type="band1Vert">
      <w:tblPr/>
      <w:tcPr>
        <w:shd w:val="clear" w:color="auto" w:fill="FEDB89" w:themeFill="accent5" w:themeFillTint="7F"/>
      </w:tcPr>
    </w:tblStylePr>
    <w:tblStylePr w:type="band1Horz">
      <w:tblPr/>
      <w:tcPr>
        <w:shd w:val="clear" w:color="auto" w:fill="FEDB89" w:themeFill="accent5" w:themeFillTint="7F"/>
      </w:tcPr>
    </w:tblStylePr>
  </w:style>
  <w:style w:type="table" w:styleId="Barevnmkazvraznn6">
    <w:name w:val="Colorful Grid Accent 6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6" w:themeFillTint="33"/>
    </w:tcPr>
    <w:tblStylePr w:type="firstRow">
      <w:rPr>
        <w:b/>
        <w:bCs/>
      </w:rPr>
      <w:tblPr/>
      <w:tcPr>
        <w:shd w:val="clear" w:color="auto" w:fill="F5C5A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5A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8501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85016" w:themeFill="accent6" w:themeFillShade="BF"/>
      </w:tcPr>
    </w:tblStylePr>
    <w:tblStylePr w:type="band1Vert">
      <w:tblPr/>
      <w:tcPr>
        <w:shd w:val="clear" w:color="auto" w:fill="F2B796" w:themeFill="accent6" w:themeFillTint="7F"/>
      </w:tcPr>
    </w:tblStylePr>
    <w:tblStylePr w:type="band1Horz">
      <w:tblPr/>
      <w:tcPr>
        <w:shd w:val="clear" w:color="auto" w:fill="F2B796" w:themeFill="accent6" w:themeFillTint="7F"/>
      </w:tcPr>
    </w:tblStylePr>
  </w:style>
  <w:style w:type="paragraph" w:styleId="Textkomente">
    <w:name w:val="annotation text"/>
    <w:basedOn w:val="Normln"/>
    <w:link w:val="TextkomenteChar"/>
    <w:uiPriority w:val="99"/>
    <w:semiHidden/>
    <w:unhideWhenUsed/>
    <w:rsid w:val="00216194"/>
    <w:rPr>
      <w:sz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216194"/>
    <w:rPr>
      <w:rFonts w:ascii="Times New Roman" w:hAnsi="Times New Roman" w:cs="Times New Roman"/>
      <w:color w:val="006EA0" w:themeColor="accent2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21619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216194"/>
    <w:rPr>
      <w:rFonts w:ascii="Times New Roman" w:hAnsi="Times New Roman" w:cs="Times New Roman"/>
      <w:b/>
      <w:bCs/>
      <w:color w:val="006EA0" w:themeColor="accent2"/>
    </w:rPr>
  </w:style>
  <w:style w:type="character" w:styleId="Odkaznakoment">
    <w:name w:val="annotation reference"/>
    <w:basedOn w:val="Standardnpsmoodstavce"/>
    <w:uiPriority w:val="99"/>
    <w:semiHidden/>
    <w:unhideWhenUsed/>
    <w:rsid w:val="00216194"/>
    <w:rPr>
      <w:rFonts w:ascii="Times New Roman" w:hAnsi="Times New Roman" w:cs="Times New Roman"/>
      <w:sz w:val="16"/>
      <w:szCs w:val="1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16194"/>
    <w:pPr>
      <w:spacing w:before="0"/>
    </w:pPr>
    <w:rPr>
      <w:rFonts w:ascii="Microsoft YaHei UI" w:eastAsia="Microsoft YaHei UI" w:hAnsi="Microsoft YaHei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16194"/>
    <w:rPr>
      <w:rFonts w:ascii="Microsoft YaHei UI" w:eastAsia="Microsoft YaHei UI" w:hAnsi="Microsoft YaHei UI" w:cs="Times New Roman"/>
      <w:color w:val="006EA0" w:themeColor="accent2"/>
      <w:sz w:val="18"/>
      <w:szCs w:val="18"/>
    </w:rPr>
  </w:style>
  <w:style w:type="paragraph" w:styleId="Adresanaoblku">
    <w:name w:val="envelope address"/>
    <w:basedOn w:val="Normln"/>
    <w:uiPriority w:val="99"/>
    <w:semiHidden/>
    <w:unhideWhenUsed/>
    <w:rsid w:val="00216194"/>
    <w:pPr>
      <w:framePr w:w="7920" w:h="1980" w:hRule="exact" w:hSpace="180" w:wrap="auto" w:hAnchor="page" w:xAlign="center" w:yAlign="bottom"/>
      <w:spacing w:before="0"/>
      <w:ind w:left="2880"/>
    </w:pPr>
    <w:rPr>
      <w:rFonts w:eastAsiaTheme="majorEastAsia"/>
      <w:sz w:val="24"/>
      <w:szCs w:val="24"/>
    </w:rPr>
  </w:style>
  <w:style w:type="paragraph" w:styleId="Textvbloku">
    <w:name w:val="Block Text"/>
    <w:basedOn w:val="Normln"/>
    <w:uiPriority w:val="99"/>
    <w:semiHidden/>
    <w:unhideWhenUsed/>
    <w:rsid w:val="00216194"/>
    <w:pPr>
      <w:pBdr>
        <w:top w:val="single" w:sz="2" w:space="10" w:color="6B78E8" w:themeColor="accent1"/>
        <w:left w:val="single" w:sz="2" w:space="10" w:color="6B78E8" w:themeColor="accent1"/>
        <w:bottom w:val="single" w:sz="2" w:space="10" w:color="6B78E8" w:themeColor="accent1"/>
        <w:right w:val="single" w:sz="2" w:space="10" w:color="6B78E8" w:themeColor="accent1"/>
      </w:pBdr>
      <w:ind w:left="1152" w:right="1152"/>
    </w:pPr>
    <w:rPr>
      <w:rFonts w:eastAsiaTheme="minorEastAsia"/>
      <w:i/>
      <w:iCs/>
      <w:color w:val="6B78E8" w:themeColor="accent1"/>
    </w:rPr>
  </w:style>
  <w:style w:type="paragraph" w:styleId="Rozloendokumentu">
    <w:name w:val="Document Map"/>
    <w:basedOn w:val="Normln"/>
    <w:link w:val="RozloendokumentuChar"/>
    <w:uiPriority w:val="99"/>
    <w:semiHidden/>
    <w:unhideWhenUsed/>
    <w:rsid w:val="00216194"/>
    <w:pPr>
      <w:spacing w:before="0"/>
    </w:pPr>
    <w:rPr>
      <w:rFonts w:ascii="Microsoft YaHei UI" w:eastAsia="Microsoft YaHei UI" w:hAnsi="Microsoft YaHei UI"/>
      <w:sz w:val="18"/>
      <w:szCs w:val="18"/>
    </w:rPr>
  </w:style>
  <w:style w:type="character" w:customStyle="1" w:styleId="RozloendokumentuChar">
    <w:name w:val="Rozložení dokumentu Char"/>
    <w:basedOn w:val="Standardnpsmoodstavce"/>
    <w:link w:val="Rozloendokumentu"/>
    <w:uiPriority w:val="99"/>
    <w:semiHidden/>
    <w:rsid w:val="00216194"/>
    <w:rPr>
      <w:rFonts w:ascii="Microsoft YaHei UI" w:eastAsia="Microsoft YaHei UI" w:hAnsi="Microsoft YaHei UI" w:cs="Times New Roman"/>
      <w:color w:val="006EA0" w:themeColor="accent2"/>
      <w:sz w:val="18"/>
      <w:szCs w:val="18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16194"/>
    <w:rPr>
      <w:rFonts w:ascii="Times New Roman" w:eastAsiaTheme="majorEastAsia" w:hAnsi="Times New Roman" w:cs="Times New Roman"/>
      <w:color w:val="2235DB" w:themeColor="accent1" w:themeShade="BF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16194"/>
    <w:rPr>
      <w:rFonts w:ascii="Times New Roman" w:eastAsiaTheme="majorEastAsia" w:hAnsi="Times New Roman" w:cs="Times New Roman"/>
      <w:color w:val="162391" w:themeColor="accent1" w:themeShade="7F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16194"/>
    <w:rPr>
      <w:rFonts w:ascii="Times New Roman" w:eastAsiaTheme="majorEastAsia" w:hAnsi="Times New Roman" w:cs="Times New Roman"/>
      <w:i/>
      <w:iCs/>
      <w:color w:val="2235DB" w:themeColor="accent1" w:themeShade="BF"/>
      <w:sz w:val="28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16194"/>
    <w:rPr>
      <w:rFonts w:ascii="Times New Roman" w:eastAsiaTheme="majorEastAsia" w:hAnsi="Times New Roman" w:cs="Times New Roman"/>
      <w:color w:val="2235DB" w:themeColor="accent1" w:themeShade="BF"/>
      <w:sz w:val="28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16194"/>
    <w:rPr>
      <w:rFonts w:ascii="Times New Roman" w:eastAsiaTheme="majorEastAsia" w:hAnsi="Times New Roman" w:cs="Times New Roman"/>
      <w:color w:val="162391" w:themeColor="accent1" w:themeShade="7F"/>
      <w:sz w:val="28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16194"/>
    <w:rPr>
      <w:rFonts w:ascii="Times New Roman" w:eastAsiaTheme="majorEastAsia" w:hAnsi="Times New Roman" w:cs="Times New Roman"/>
      <w:i/>
      <w:iCs/>
      <w:color w:val="162391" w:themeColor="accent1" w:themeShade="7F"/>
      <w:sz w:val="28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16194"/>
    <w:rPr>
      <w:rFonts w:ascii="Times New Roman" w:eastAsiaTheme="majorEastAsia" w:hAnsi="Times New Roman" w:cs="Times New Roman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16194"/>
    <w:rPr>
      <w:rFonts w:ascii="Times New Roman" w:eastAsiaTheme="majorEastAsia" w:hAnsi="Times New Roman" w:cs="Times New Roman"/>
      <w:i/>
      <w:iCs/>
      <w:color w:val="272727" w:themeColor="text1" w:themeTint="D8"/>
      <w:sz w:val="21"/>
      <w:szCs w:val="21"/>
    </w:rPr>
  </w:style>
  <w:style w:type="numbering" w:styleId="lnekoddl">
    <w:name w:val="Outline List 3"/>
    <w:basedOn w:val="Bezseznamu"/>
    <w:uiPriority w:val="99"/>
    <w:semiHidden/>
    <w:unhideWhenUsed/>
    <w:rsid w:val="00216194"/>
    <w:pPr>
      <w:numPr>
        <w:numId w:val="14"/>
      </w:numPr>
    </w:pPr>
  </w:style>
  <w:style w:type="table" w:styleId="Prosttabulka1">
    <w:name w:val="Plain Table 1"/>
    <w:basedOn w:val="Normlntabulka"/>
    <w:uiPriority w:val="41"/>
    <w:rsid w:val="0021619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rosttabulka2">
    <w:name w:val="Plain Table 2"/>
    <w:basedOn w:val="Normlntabulka"/>
    <w:uiPriority w:val="42"/>
    <w:rsid w:val="0021619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rosttabulka3">
    <w:name w:val="Plain Table 3"/>
    <w:basedOn w:val="Normlntabulka"/>
    <w:uiPriority w:val="43"/>
    <w:rsid w:val="0021619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rosttabulka4">
    <w:name w:val="Plain Table 4"/>
    <w:basedOn w:val="Normlntabulka"/>
    <w:uiPriority w:val="44"/>
    <w:rsid w:val="0021619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rosttabulka5">
    <w:name w:val="Plain Table 5"/>
    <w:basedOn w:val="Normlntabulka"/>
    <w:uiPriority w:val="45"/>
    <w:rsid w:val="0021619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ezmezer">
    <w:name w:val="No Spacing"/>
    <w:uiPriority w:val="1"/>
    <w:semiHidden/>
    <w:rsid w:val="00216194"/>
    <w:pPr>
      <w:widowControl w:val="0"/>
      <w:kinsoku w:val="0"/>
      <w:overflowPunct w:val="0"/>
      <w:autoSpaceDE w:val="0"/>
      <w:autoSpaceDN w:val="0"/>
      <w:adjustRightInd w:val="0"/>
      <w:jc w:val="center"/>
    </w:pPr>
    <w:rPr>
      <w:rFonts w:ascii="Times New Roman" w:hAnsi="Times New Roman"/>
      <w:color w:val="006EA0" w:themeColor="accent2"/>
      <w:sz w:val="28"/>
    </w:rPr>
  </w:style>
  <w:style w:type="paragraph" w:styleId="Datum">
    <w:name w:val="Date"/>
    <w:basedOn w:val="Normln"/>
    <w:next w:val="Normln"/>
    <w:link w:val="DatumChar"/>
    <w:uiPriority w:val="99"/>
    <w:semiHidden/>
    <w:unhideWhenUsed/>
    <w:rsid w:val="00216194"/>
  </w:style>
  <w:style w:type="character" w:customStyle="1" w:styleId="DatumChar">
    <w:name w:val="Datum Char"/>
    <w:basedOn w:val="Standardnpsmoodstavce"/>
    <w:link w:val="Datum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character" w:styleId="Odkazintenzivn">
    <w:name w:val="Intense Reference"/>
    <w:basedOn w:val="Standardnpsmoodstavce"/>
    <w:uiPriority w:val="32"/>
    <w:semiHidden/>
    <w:rsid w:val="00216194"/>
    <w:rPr>
      <w:rFonts w:ascii="Times New Roman" w:hAnsi="Times New Roman" w:cs="Times New Roman"/>
      <w:b/>
      <w:bCs/>
      <w:smallCaps/>
      <w:color w:val="6B78E8" w:themeColor="accent1"/>
      <w:spacing w:val="5"/>
    </w:rPr>
  </w:style>
  <w:style w:type="paragraph" w:styleId="Vrazncitt">
    <w:name w:val="Intense Quote"/>
    <w:basedOn w:val="Normln"/>
    <w:next w:val="Normln"/>
    <w:link w:val="VrazncittChar"/>
    <w:uiPriority w:val="30"/>
    <w:semiHidden/>
    <w:rsid w:val="00216194"/>
    <w:pPr>
      <w:pBdr>
        <w:top w:val="single" w:sz="4" w:space="10" w:color="6B78E8" w:themeColor="accent1"/>
        <w:bottom w:val="single" w:sz="4" w:space="10" w:color="6B78E8" w:themeColor="accent1"/>
      </w:pBdr>
      <w:spacing w:before="360" w:after="360"/>
      <w:ind w:left="864" w:right="864"/>
    </w:pPr>
    <w:rPr>
      <w:i/>
      <w:iCs/>
      <w:color w:val="6B78E8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semiHidden/>
    <w:rsid w:val="00216194"/>
    <w:rPr>
      <w:rFonts w:ascii="Times New Roman" w:hAnsi="Times New Roman" w:cs="Times New Roman"/>
      <w:i/>
      <w:iCs/>
      <w:color w:val="6B78E8" w:themeColor="accent1"/>
      <w:sz w:val="28"/>
    </w:rPr>
  </w:style>
  <w:style w:type="character" w:styleId="Zdraznnintenzivn">
    <w:name w:val="Intense Emphasis"/>
    <w:basedOn w:val="Standardnpsmoodstavce"/>
    <w:uiPriority w:val="21"/>
    <w:semiHidden/>
    <w:rsid w:val="00216194"/>
    <w:rPr>
      <w:rFonts w:ascii="Times New Roman" w:hAnsi="Times New Roman" w:cs="Times New Roman"/>
      <w:i/>
      <w:iCs/>
      <w:color w:val="6B78E8" w:themeColor="accent1"/>
    </w:rPr>
  </w:style>
  <w:style w:type="paragraph" w:styleId="Normlnweb">
    <w:name w:val="Normal (Web)"/>
    <w:basedOn w:val="Normln"/>
    <w:uiPriority w:val="99"/>
    <w:semiHidden/>
    <w:unhideWhenUsed/>
    <w:rsid w:val="00216194"/>
    <w:rPr>
      <w:sz w:val="24"/>
      <w:szCs w:val="24"/>
    </w:rPr>
  </w:style>
  <w:style w:type="character" w:styleId="Inteligentnhypertextovodkaz">
    <w:name w:val="Smart Hyperlink"/>
    <w:basedOn w:val="Standardnpsmoodstavce"/>
    <w:uiPriority w:val="99"/>
    <w:rsid w:val="00216194"/>
    <w:rPr>
      <w:rFonts w:ascii="Times New Roman" w:hAnsi="Times New Roman" w:cs="Times New Roman"/>
      <w:u w:val="dotted"/>
    </w:rPr>
  </w:style>
  <w:style w:type="character" w:styleId="Nevyeenzmnka">
    <w:name w:val="Unresolved Mention"/>
    <w:basedOn w:val="Standardnpsmoodstavce"/>
    <w:uiPriority w:val="99"/>
    <w:rsid w:val="00216194"/>
    <w:rPr>
      <w:rFonts w:ascii="Times New Roman" w:hAnsi="Times New Roman" w:cs="Times New Roman"/>
      <w:color w:val="605E5C"/>
      <w:shd w:val="clear" w:color="auto" w:fill="E1DFDD"/>
    </w:rPr>
  </w:style>
  <w:style w:type="paragraph" w:styleId="Zkladntext2">
    <w:name w:val="Body Text 2"/>
    <w:basedOn w:val="Normln"/>
    <w:link w:val="Zkladntext2Char"/>
    <w:uiPriority w:val="99"/>
    <w:semiHidden/>
    <w:unhideWhenUsed/>
    <w:rsid w:val="00216194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Zkladntext3">
    <w:name w:val="Body Text 3"/>
    <w:basedOn w:val="Normln"/>
    <w:link w:val="Zkladntext3Char"/>
    <w:uiPriority w:val="99"/>
    <w:semiHidden/>
    <w:unhideWhenUsed/>
    <w:rsid w:val="00216194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semiHidden/>
    <w:rsid w:val="00216194"/>
    <w:rPr>
      <w:rFonts w:ascii="Times New Roman" w:hAnsi="Times New Roman" w:cs="Times New Roman"/>
      <w:color w:val="006EA0" w:themeColor="accent2"/>
      <w:sz w:val="16"/>
      <w:szCs w:val="16"/>
    </w:rPr>
  </w:style>
  <w:style w:type="paragraph" w:styleId="Zkladntextodsazen">
    <w:name w:val="Body Text Indent"/>
    <w:basedOn w:val="Normln"/>
    <w:link w:val="ZkladntextodsazenChar"/>
    <w:uiPriority w:val="99"/>
    <w:semiHidden/>
    <w:unhideWhenUsed/>
    <w:rsid w:val="00216194"/>
    <w:pPr>
      <w:spacing w:after="120"/>
      <w:ind w:left="360"/>
    </w:pPr>
  </w:style>
  <w:style w:type="character" w:customStyle="1" w:styleId="ZkladntextodsazenChar">
    <w:name w:val="Základní text odsazený Char"/>
    <w:basedOn w:val="Standardnpsmoodstavce"/>
    <w:link w:val="Zkladntextodsazen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Zkladntextodsazen2">
    <w:name w:val="Body Text Indent 2"/>
    <w:basedOn w:val="Normln"/>
    <w:link w:val="Zkladntextodsazen2Char"/>
    <w:uiPriority w:val="99"/>
    <w:semiHidden/>
    <w:unhideWhenUsed/>
    <w:rsid w:val="00216194"/>
    <w:pPr>
      <w:spacing w:after="120" w:line="480" w:lineRule="auto"/>
      <w:ind w:left="360"/>
    </w:pPr>
  </w:style>
  <w:style w:type="character" w:customStyle="1" w:styleId="Zkladntextodsazen2Char">
    <w:name w:val="Základní text odsazený 2 Char"/>
    <w:basedOn w:val="Standardnpsmoodstavce"/>
    <w:link w:val="Zkladntextodsazen2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Zkladntextodsazen3">
    <w:name w:val="Body Text Indent 3"/>
    <w:basedOn w:val="Normln"/>
    <w:link w:val="Zkladntextodsazen3Char"/>
    <w:uiPriority w:val="99"/>
    <w:semiHidden/>
    <w:unhideWhenUsed/>
    <w:rsid w:val="00216194"/>
    <w:pPr>
      <w:spacing w:after="120"/>
      <w:ind w:left="360"/>
    </w:pPr>
    <w:rPr>
      <w:sz w:val="16"/>
      <w:szCs w:val="16"/>
    </w:rPr>
  </w:style>
  <w:style w:type="character" w:customStyle="1" w:styleId="Zkladntextodsazen3Char">
    <w:name w:val="Základní text odsazený 3 Char"/>
    <w:basedOn w:val="Standardnpsmoodstavce"/>
    <w:link w:val="Zkladntextodsazen3"/>
    <w:uiPriority w:val="99"/>
    <w:semiHidden/>
    <w:rsid w:val="00216194"/>
    <w:rPr>
      <w:rFonts w:ascii="Times New Roman" w:hAnsi="Times New Roman" w:cs="Times New Roman"/>
      <w:color w:val="006EA0" w:themeColor="accent2"/>
      <w:sz w:val="16"/>
      <w:szCs w:val="16"/>
    </w:rPr>
  </w:style>
  <w:style w:type="paragraph" w:styleId="Zkladntext-prvnodsazen">
    <w:name w:val="Body Text First Indent"/>
    <w:basedOn w:val="Zkladntext"/>
    <w:link w:val="Zkladntext-prvnodsazenChar"/>
    <w:uiPriority w:val="99"/>
    <w:semiHidden/>
    <w:unhideWhenUsed/>
    <w:rsid w:val="00216194"/>
    <w:pPr>
      <w:ind w:firstLine="360"/>
    </w:pPr>
  </w:style>
  <w:style w:type="character" w:customStyle="1" w:styleId="Zkladntext-prvnodsazenChar">
    <w:name w:val="Základní text - první odsazený Char"/>
    <w:basedOn w:val="ZkladntextChar"/>
    <w:link w:val="Zkladntext-prvnodsazen"/>
    <w:uiPriority w:val="99"/>
    <w:semiHidden/>
    <w:rsid w:val="00216194"/>
    <w:rPr>
      <w:rFonts w:ascii="Times New Roman" w:hAnsi="Times New Roman" w:cs="Times New Roman"/>
      <w:color w:val="006EA0" w:themeColor="accent2"/>
      <w:sz w:val="28"/>
      <w:szCs w:val="28"/>
    </w:rPr>
  </w:style>
  <w:style w:type="paragraph" w:styleId="Zkladntext-prvnodsazen2">
    <w:name w:val="Body Text First Indent 2"/>
    <w:basedOn w:val="Zkladntextodsazen"/>
    <w:link w:val="Zkladntext-prvnodsazen2Char"/>
    <w:uiPriority w:val="99"/>
    <w:semiHidden/>
    <w:unhideWhenUsed/>
    <w:rsid w:val="00216194"/>
    <w:pPr>
      <w:spacing w:after="0"/>
      <w:ind w:firstLine="360"/>
    </w:pPr>
  </w:style>
  <w:style w:type="character" w:customStyle="1" w:styleId="Zkladntext-prvnodsazen2Char">
    <w:name w:val="Základní text - první odsazený 2 Char"/>
    <w:basedOn w:val="ZkladntextodsazenChar"/>
    <w:link w:val="Zkladntext-prvnodsazen2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Normlnodsazen">
    <w:name w:val="Normal Indent"/>
    <w:basedOn w:val="Normln"/>
    <w:uiPriority w:val="99"/>
    <w:semiHidden/>
    <w:unhideWhenUsed/>
    <w:rsid w:val="00216194"/>
    <w:pPr>
      <w:ind w:left="720"/>
    </w:pPr>
  </w:style>
  <w:style w:type="paragraph" w:styleId="Nadpispoznmky">
    <w:name w:val="Note Heading"/>
    <w:basedOn w:val="Normln"/>
    <w:next w:val="Normln"/>
    <w:link w:val="NadpispoznmkyChar"/>
    <w:uiPriority w:val="99"/>
    <w:semiHidden/>
    <w:unhideWhenUsed/>
    <w:rsid w:val="00216194"/>
    <w:pPr>
      <w:spacing w:before="0"/>
    </w:pPr>
  </w:style>
  <w:style w:type="character" w:customStyle="1" w:styleId="NadpispoznmkyChar">
    <w:name w:val="Nadpis poznámky Char"/>
    <w:basedOn w:val="Standardnpsmoodstavce"/>
    <w:link w:val="Nadpispoznmky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table" w:styleId="Moderntabulka">
    <w:name w:val="Table Contemporary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Svtlseznam">
    <w:name w:val="Light List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6B78E8" w:themeColor="accent1"/>
        <w:left w:val="single" w:sz="8" w:space="0" w:color="6B78E8" w:themeColor="accent1"/>
        <w:bottom w:val="single" w:sz="8" w:space="0" w:color="6B78E8" w:themeColor="accent1"/>
        <w:right w:val="single" w:sz="8" w:space="0" w:color="6B78E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B78E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</w:tcBorders>
      </w:tcPr>
    </w:tblStylePr>
    <w:tblStylePr w:type="band1Horz"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</w:tcBorders>
      </w:tcPr>
    </w:tblStylePr>
  </w:style>
  <w:style w:type="table" w:styleId="Svtlseznamzvraznn2">
    <w:name w:val="Light List Accent 2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006EA0" w:themeColor="accent2"/>
        <w:left w:val="single" w:sz="8" w:space="0" w:color="006EA0" w:themeColor="accent2"/>
        <w:bottom w:val="single" w:sz="8" w:space="0" w:color="006EA0" w:themeColor="accent2"/>
        <w:right w:val="single" w:sz="8" w:space="0" w:color="006EA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EA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</w:tcBorders>
      </w:tcPr>
    </w:tblStylePr>
    <w:tblStylePr w:type="band1Horz"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</w:tcBorders>
      </w:tcPr>
    </w:tblStylePr>
  </w:style>
  <w:style w:type="table" w:styleId="Svtlseznamzvraznn3">
    <w:name w:val="Light List Accent 3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00B6E1" w:themeColor="accent3"/>
        <w:left w:val="single" w:sz="8" w:space="0" w:color="00B6E1" w:themeColor="accent3"/>
        <w:bottom w:val="single" w:sz="8" w:space="0" w:color="00B6E1" w:themeColor="accent3"/>
        <w:right w:val="single" w:sz="8" w:space="0" w:color="00B6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6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</w:tcBorders>
      </w:tcPr>
    </w:tblStylePr>
    <w:tblStylePr w:type="band1Horz"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</w:tcBorders>
      </w:tcPr>
    </w:tblStylePr>
  </w:style>
  <w:style w:type="table" w:styleId="Svtlseznamzvraznn4">
    <w:name w:val="Light List Accent 4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940F94" w:themeColor="accent4"/>
        <w:left w:val="single" w:sz="8" w:space="0" w:color="940F94" w:themeColor="accent4"/>
        <w:bottom w:val="single" w:sz="8" w:space="0" w:color="940F94" w:themeColor="accent4"/>
        <w:right w:val="single" w:sz="8" w:space="0" w:color="940F9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0F9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</w:tcBorders>
      </w:tcPr>
    </w:tblStylePr>
    <w:tblStylePr w:type="band1Horz"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</w:tcBorders>
      </w:tcPr>
    </w:tblStylePr>
  </w:style>
  <w:style w:type="table" w:styleId="Svtlseznamzvraznn5">
    <w:name w:val="Light List Accent 5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FDB813" w:themeColor="accent5"/>
        <w:left w:val="single" w:sz="8" w:space="0" w:color="FDB813" w:themeColor="accent5"/>
        <w:bottom w:val="single" w:sz="8" w:space="0" w:color="FDB813" w:themeColor="accent5"/>
        <w:right w:val="single" w:sz="8" w:space="0" w:color="FDB81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B81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</w:tcBorders>
      </w:tcPr>
    </w:tblStylePr>
    <w:tblStylePr w:type="band1Horz"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</w:tcBorders>
      </w:tcPr>
    </w:tblStylePr>
  </w:style>
  <w:style w:type="table" w:styleId="Svtlseznamzvraznn6">
    <w:name w:val="Light List Accent 6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E6712E" w:themeColor="accent6"/>
        <w:left w:val="single" w:sz="8" w:space="0" w:color="E6712E" w:themeColor="accent6"/>
        <w:bottom w:val="single" w:sz="8" w:space="0" w:color="E6712E" w:themeColor="accent6"/>
        <w:right w:val="single" w:sz="8" w:space="0" w:color="E671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71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</w:tcBorders>
      </w:tcPr>
    </w:tblStylePr>
    <w:tblStylePr w:type="band1Horz"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</w:tcBorders>
      </w:tcPr>
    </w:tblStylePr>
  </w:style>
  <w:style w:type="table" w:styleId="Svtlstnovn">
    <w:name w:val="Light Shading"/>
    <w:basedOn w:val="Normlntabulka"/>
    <w:uiPriority w:val="60"/>
    <w:semiHidden/>
    <w:unhideWhenUsed/>
    <w:rsid w:val="00216194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semiHidden/>
    <w:unhideWhenUsed/>
    <w:rsid w:val="00216194"/>
    <w:rPr>
      <w:color w:val="2235DB" w:themeColor="accent1" w:themeShade="BF"/>
    </w:rPr>
    <w:tblPr>
      <w:tblStyleRowBandSize w:val="1"/>
      <w:tblStyleColBandSize w:val="1"/>
      <w:tblBorders>
        <w:top w:val="single" w:sz="8" w:space="0" w:color="6B78E8" w:themeColor="accent1"/>
        <w:bottom w:val="single" w:sz="8" w:space="0" w:color="6B78E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B78E8" w:themeColor="accent1"/>
          <w:left w:val="nil"/>
          <w:bottom w:val="single" w:sz="8" w:space="0" w:color="6B78E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B78E8" w:themeColor="accent1"/>
          <w:left w:val="nil"/>
          <w:bottom w:val="single" w:sz="8" w:space="0" w:color="6B78E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DF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DDF9" w:themeFill="accent1" w:themeFillTint="3F"/>
      </w:tcPr>
    </w:tblStylePr>
  </w:style>
  <w:style w:type="table" w:styleId="Svtlstnovnzvraznn2">
    <w:name w:val="Light Shading Accent 2"/>
    <w:basedOn w:val="Normlntabulka"/>
    <w:uiPriority w:val="60"/>
    <w:semiHidden/>
    <w:unhideWhenUsed/>
    <w:rsid w:val="00216194"/>
    <w:rPr>
      <w:color w:val="005277" w:themeColor="accent2" w:themeShade="BF"/>
    </w:rPr>
    <w:tblPr>
      <w:tblStyleRowBandSize w:val="1"/>
      <w:tblStyleColBandSize w:val="1"/>
      <w:tblBorders>
        <w:top w:val="single" w:sz="8" w:space="0" w:color="006EA0" w:themeColor="accent2"/>
        <w:bottom w:val="single" w:sz="8" w:space="0" w:color="006EA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EA0" w:themeColor="accent2"/>
          <w:left w:val="nil"/>
          <w:bottom w:val="single" w:sz="8" w:space="0" w:color="006EA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EA0" w:themeColor="accent2"/>
          <w:left w:val="nil"/>
          <w:bottom w:val="single" w:sz="8" w:space="0" w:color="006EA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E3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8E3FF" w:themeFill="accent2" w:themeFillTint="3F"/>
      </w:tcPr>
    </w:tblStylePr>
  </w:style>
  <w:style w:type="table" w:styleId="Svtlstnovnzvraznn3">
    <w:name w:val="Light Shading Accent 3"/>
    <w:basedOn w:val="Normlntabulka"/>
    <w:uiPriority w:val="60"/>
    <w:semiHidden/>
    <w:unhideWhenUsed/>
    <w:rsid w:val="00216194"/>
    <w:rPr>
      <w:color w:val="0087A8" w:themeColor="accent3" w:themeShade="BF"/>
    </w:rPr>
    <w:tblPr>
      <w:tblStyleRowBandSize w:val="1"/>
      <w:tblStyleColBandSize w:val="1"/>
      <w:tblBorders>
        <w:top w:val="single" w:sz="8" w:space="0" w:color="00B6E1" w:themeColor="accent3"/>
        <w:bottom w:val="single" w:sz="8" w:space="0" w:color="00B6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6E1" w:themeColor="accent3"/>
          <w:left w:val="nil"/>
          <w:bottom w:val="single" w:sz="8" w:space="0" w:color="00B6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6E1" w:themeColor="accent3"/>
          <w:left w:val="nil"/>
          <w:bottom w:val="single" w:sz="8" w:space="0" w:color="00B6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F1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F1FF" w:themeFill="accent3" w:themeFillTint="3F"/>
      </w:tcPr>
    </w:tblStylePr>
  </w:style>
  <w:style w:type="table" w:styleId="Svtlstnovnzvraznn4">
    <w:name w:val="Light Shading Accent 4"/>
    <w:basedOn w:val="Normlntabulka"/>
    <w:uiPriority w:val="60"/>
    <w:semiHidden/>
    <w:unhideWhenUsed/>
    <w:rsid w:val="00216194"/>
    <w:rPr>
      <w:color w:val="6E0B6E" w:themeColor="accent4" w:themeShade="BF"/>
    </w:rPr>
    <w:tblPr>
      <w:tblStyleRowBandSize w:val="1"/>
      <w:tblStyleColBandSize w:val="1"/>
      <w:tblBorders>
        <w:top w:val="single" w:sz="8" w:space="0" w:color="940F94" w:themeColor="accent4"/>
        <w:bottom w:val="single" w:sz="8" w:space="0" w:color="940F9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0F94" w:themeColor="accent4"/>
          <w:left w:val="nil"/>
          <w:bottom w:val="single" w:sz="8" w:space="0" w:color="940F9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0F94" w:themeColor="accent4"/>
          <w:left w:val="nil"/>
          <w:bottom w:val="single" w:sz="8" w:space="0" w:color="940F9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B0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B0F7" w:themeFill="accent4" w:themeFillTint="3F"/>
      </w:tcPr>
    </w:tblStylePr>
  </w:style>
  <w:style w:type="table" w:styleId="Svtlstnovnzvraznn5">
    <w:name w:val="Light Shading Accent 5"/>
    <w:basedOn w:val="Normlntabulka"/>
    <w:uiPriority w:val="60"/>
    <w:semiHidden/>
    <w:unhideWhenUsed/>
    <w:rsid w:val="00216194"/>
    <w:rPr>
      <w:color w:val="C98E01" w:themeColor="accent5" w:themeShade="BF"/>
    </w:rPr>
    <w:tblPr>
      <w:tblStyleRowBandSize w:val="1"/>
      <w:tblStyleColBandSize w:val="1"/>
      <w:tblBorders>
        <w:top w:val="single" w:sz="8" w:space="0" w:color="FDB813" w:themeColor="accent5"/>
        <w:bottom w:val="single" w:sz="8" w:space="0" w:color="FDB81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B813" w:themeColor="accent5"/>
          <w:left w:val="nil"/>
          <w:bottom w:val="single" w:sz="8" w:space="0" w:color="FDB81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B813" w:themeColor="accent5"/>
          <w:left w:val="nil"/>
          <w:bottom w:val="single" w:sz="8" w:space="0" w:color="FDB81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C4" w:themeFill="accent5" w:themeFillTint="3F"/>
      </w:tcPr>
    </w:tblStylePr>
  </w:style>
  <w:style w:type="table" w:styleId="Svtlstnovnzvraznn6">
    <w:name w:val="Light Shading Accent 6"/>
    <w:basedOn w:val="Normlntabulka"/>
    <w:uiPriority w:val="60"/>
    <w:semiHidden/>
    <w:unhideWhenUsed/>
    <w:rsid w:val="00216194"/>
    <w:rPr>
      <w:color w:val="B85016" w:themeColor="accent6" w:themeShade="BF"/>
    </w:rPr>
    <w:tblPr>
      <w:tblStyleRowBandSize w:val="1"/>
      <w:tblStyleColBandSize w:val="1"/>
      <w:tblBorders>
        <w:top w:val="single" w:sz="8" w:space="0" w:color="E6712E" w:themeColor="accent6"/>
        <w:bottom w:val="single" w:sz="8" w:space="0" w:color="E671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712E" w:themeColor="accent6"/>
          <w:left w:val="nil"/>
          <w:bottom w:val="single" w:sz="8" w:space="0" w:color="E671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712E" w:themeColor="accent6"/>
          <w:left w:val="nil"/>
          <w:bottom w:val="single" w:sz="8" w:space="0" w:color="E671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BC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BCB" w:themeFill="accent6" w:themeFillTint="3F"/>
      </w:tcPr>
    </w:tblStylePr>
  </w:style>
  <w:style w:type="table" w:styleId="Svtlmka">
    <w:name w:val="Light Grid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6B78E8" w:themeColor="accent1"/>
        <w:left w:val="single" w:sz="8" w:space="0" w:color="6B78E8" w:themeColor="accent1"/>
        <w:bottom w:val="single" w:sz="8" w:space="0" w:color="6B78E8" w:themeColor="accent1"/>
        <w:right w:val="single" w:sz="8" w:space="0" w:color="6B78E8" w:themeColor="accent1"/>
        <w:insideH w:val="single" w:sz="8" w:space="0" w:color="6B78E8" w:themeColor="accent1"/>
        <w:insideV w:val="single" w:sz="8" w:space="0" w:color="6B78E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18" w:space="0" w:color="6B78E8" w:themeColor="accent1"/>
          <w:right w:val="single" w:sz="8" w:space="0" w:color="6B78E8" w:themeColor="accent1"/>
          <w:insideH w:val="nil"/>
          <w:insideV w:val="single" w:sz="8" w:space="0" w:color="6B78E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  <w:insideH w:val="nil"/>
          <w:insideV w:val="single" w:sz="8" w:space="0" w:color="6B78E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</w:tcBorders>
      </w:tcPr>
    </w:tblStylePr>
    <w:tblStylePr w:type="band1Vert"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</w:tcBorders>
        <w:shd w:val="clear" w:color="auto" w:fill="DADDF9" w:themeFill="accent1" w:themeFillTint="3F"/>
      </w:tcPr>
    </w:tblStylePr>
    <w:tblStylePr w:type="band1Horz"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  <w:insideV w:val="single" w:sz="8" w:space="0" w:color="6B78E8" w:themeColor="accent1"/>
        </w:tcBorders>
        <w:shd w:val="clear" w:color="auto" w:fill="DADDF9" w:themeFill="accent1" w:themeFillTint="3F"/>
      </w:tcPr>
    </w:tblStylePr>
    <w:tblStylePr w:type="band2Horz"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  <w:insideV w:val="single" w:sz="8" w:space="0" w:color="6B78E8" w:themeColor="accent1"/>
        </w:tcBorders>
      </w:tcPr>
    </w:tblStylePr>
  </w:style>
  <w:style w:type="table" w:styleId="Svtlmkazvraznn2">
    <w:name w:val="Light Grid Accent 2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006EA0" w:themeColor="accent2"/>
        <w:left w:val="single" w:sz="8" w:space="0" w:color="006EA0" w:themeColor="accent2"/>
        <w:bottom w:val="single" w:sz="8" w:space="0" w:color="006EA0" w:themeColor="accent2"/>
        <w:right w:val="single" w:sz="8" w:space="0" w:color="006EA0" w:themeColor="accent2"/>
        <w:insideH w:val="single" w:sz="8" w:space="0" w:color="006EA0" w:themeColor="accent2"/>
        <w:insideV w:val="single" w:sz="8" w:space="0" w:color="006EA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18" w:space="0" w:color="006EA0" w:themeColor="accent2"/>
          <w:right w:val="single" w:sz="8" w:space="0" w:color="006EA0" w:themeColor="accent2"/>
          <w:insideH w:val="nil"/>
          <w:insideV w:val="single" w:sz="8" w:space="0" w:color="006EA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  <w:insideH w:val="nil"/>
          <w:insideV w:val="single" w:sz="8" w:space="0" w:color="006EA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</w:tcBorders>
      </w:tcPr>
    </w:tblStylePr>
    <w:tblStylePr w:type="band1Vert"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</w:tcBorders>
        <w:shd w:val="clear" w:color="auto" w:fill="A8E3FF" w:themeFill="accent2" w:themeFillTint="3F"/>
      </w:tcPr>
    </w:tblStylePr>
    <w:tblStylePr w:type="band1Horz"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  <w:insideV w:val="single" w:sz="8" w:space="0" w:color="006EA0" w:themeColor="accent2"/>
        </w:tcBorders>
        <w:shd w:val="clear" w:color="auto" w:fill="A8E3FF" w:themeFill="accent2" w:themeFillTint="3F"/>
      </w:tcPr>
    </w:tblStylePr>
    <w:tblStylePr w:type="band2Horz"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  <w:insideV w:val="single" w:sz="8" w:space="0" w:color="006EA0" w:themeColor="accent2"/>
        </w:tcBorders>
      </w:tcPr>
    </w:tblStylePr>
  </w:style>
  <w:style w:type="table" w:styleId="Svtlmkazvraznn3">
    <w:name w:val="Light Grid Accent 3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00B6E1" w:themeColor="accent3"/>
        <w:left w:val="single" w:sz="8" w:space="0" w:color="00B6E1" w:themeColor="accent3"/>
        <w:bottom w:val="single" w:sz="8" w:space="0" w:color="00B6E1" w:themeColor="accent3"/>
        <w:right w:val="single" w:sz="8" w:space="0" w:color="00B6E1" w:themeColor="accent3"/>
        <w:insideH w:val="single" w:sz="8" w:space="0" w:color="00B6E1" w:themeColor="accent3"/>
        <w:insideV w:val="single" w:sz="8" w:space="0" w:color="00B6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18" w:space="0" w:color="00B6E1" w:themeColor="accent3"/>
          <w:right w:val="single" w:sz="8" w:space="0" w:color="00B6E1" w:themeColor="accent3"/>
          <w:insideH w:val="nil"/>
          <w:insideV w:val="single" w:sz="8" w:space="0" w:color="00B6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  <w:insideH w:val="nil"/>
          <w:insideV w:val="single" w:sz="8" w:space="0" w:color="00B6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</w:tcBorders>
      </w:tcPr>
    </w:tblStylePr>
    <w:tblStylePr w:type="band1Vert"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</w:tcBorders>
        <w:shd w:val="clear" w:color="auto" w:fill="B8F1FF" w:themeFill="accent3" w:themeFillTint="3F"/>
      </w:tcPr>
    </w:tblStylePr>
    <w:tblStylePr w:type="band1Horz"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  <w:insideV w:val="single" w:sz="8" w:space="0" w:color="00B6E1" w:themeColor="accent3"/>
        </w:tcBorders>
        <w:shd w:val="clear" w:color="auto" w:fill="B8F1FF" w:themeFill="accent3" w:themeFillTint="3F"/>
      </w:tcPr>
    </w:tblStylePr>
    <w:tblStylePr w:type="band2Horz"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  <w:insideV w:val="single" w:sz="8" w:space="0" w:color="00B6E1" w:themeColor="accent3"/>
        </w:tcBorders>
      </w:tcPr>
    </w:tblStylePr>
  </w:style>
  <w:style w:type="table" w:styleId="Svtlmkazvraznn4">
    <w:name w:val="Light Grid Accent 4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940F94" w:themeColor="accent4"/>
        <w:left w:val="single" w:sz="8" w:space="0" w:color="940F94" w:themeColor="accent4"/>
        <w:bottom w:val="single" w:sz="8" w:space="0" w:color="940F94" w:themeColor="accent4"/>
        <w:right w:val="single" w:sz="8" w:space="0" w:color="940F94" w:themeColor="accent4"/>
        <w:insideH w:val="single" w:sz="8" w:space="0" w:color="940F94" w:themeColor="accent4"/>
        <w:insideV w:val="single" w:sz="8" w:space="0" w:color="940F9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18" w:space="0" w:color="940F94" w:themeColor="accent4"/>
          <w:right w:val="single" w:sz="8" w:space="0" w:color="940F94" w:themeColor="accent4"/>
          <w:insideH w:val="nil"/>
          <w:insideV w:val="single" w:sz="8" w:space="0" w:color="940F9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  <w:insideH w:val="nil"/>
          <w:insideV w:val="single" w:sz="8" w:space="0" w:color="940F9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</w:tcBorders>
      </w:tcPr>
    </w:tblStylePr>
    <w:tblStylePr w:type="band1Vert"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</w:tcBorders>
        <w:shd w:val="clear" w:color="auto" w:fill="F7B0F7" w:themeFill="accent4" w:themeFillTint="3F"/>
      </w:tcPr>
    </w:tblStylePr>
    <w:tblStylePr w:type="band1Horz"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  <w:insideV w:val="single" w:sz="8" w:space="0" w:color="940F94" w:themeColor="accent4"/>
        </w:tcBorders>
        <w:shd w:val="clear" w:color="auto" w:fill="F7B0F7" w:themeFill="accent4" w:themeFillTint="3F"/>
      </w:tcPr>
    </w:tblStylePr>
    <w:tblStylePr w:type="band2Horz"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  <w:insideV w:val="single" w:sz="8" w:space="0" w:color="940F94" w:themeColor="accent4"/>
        </w:tcBorders>
      </w:tcPr>
    </w:tblStylePr>
  </w:style>
  <w:style w:type="table" w:styleId="Svtlmkazvraznn5">
    <w:name w:val="Light Grid Accent 5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FDB813" w:themeColor="accent5"/>
        <w:left w:val="single" w:sz="8" w:space="0" w:color="FDB813" w:themeColor="accent5"/>
        <w:bottom w:val="single" w:sz="8" w:space="0" w:color="FDB813" w:themeColor="accent5"/>
        <w:right w:val="single" w:sz="8" w:space="0" w:color="FDB813" w:themeColor="accent5"/>
        <w:insideH w:val="single" w:sz="8" w:space="0" w:color="FDB813" w:themeColor="accent5"/>
        <w:insideV w:val="single" w:sz="8" w:space="0" w:color="FDB81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18" w:space="0" w:color="FDB813" w:themeColor="accent5"/>
          <w:right w:val="single" w:sz="8" w:space="0" w:color="FDB813" w:themeColor="accent5"/>
          <w:insideH w:val="nil"/>
          <w:insideV w:val="single" w:sz="8" w:space="0" w:color="FDB81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  <w:insideH w:val="nil"/>
          <w:insideV w:val="single" w:sz="8" w:space="0" w:color="FDB81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</w:tcBorders>
      </w:tcPr>
    </w:tblStylePr>
    <w:tblStylePr w:type="band1Vert"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</w:tcBorders>
        <w:shd w:val="clear" w:color="auto" w:fill="FEEDC4" w:themeFill="accent5" w:themeFillTint="3F"/>
      </w:tcPr>
    </w:tblStylePr>
    <w:tblStylePr w:type="band1Horz"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  <w:insideV w:val="single" w:sz="8" w:space="0" w:color="FDB813" w:themeColor="accent5"/>
        </w:tcBorders>
        <w:shd w:val="clear" w:color="auto" w:fill="FEEDC4" w:themeFill="accent5" w:themeFillTint="3F"/>
      </w:tcPr>
    </w:tblStylePr>
    <w:tblStylePr w:type="band2Horz"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  <w:insideV w:val="single" w:sz="8" w:space="0" w:color="FDB813" w:themeColor="accent5"/>
        </w:tcBorders>
      </w:tcPr>
    </w:tblStylePr>
  </w:style>
  <w:style w:type="table" w:styleId="Svtlmkazvraznn6">
    <w:name w:val="Light Grid Accent 6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E6712E" w:themeColor="accent6"/>
        <w:left w:val="single" w:sz="8" w:space="0" w:color="E6712E" w:themeColor="accent6"/>
        <w:bottom w:val="single" w:sz="8" w:space="0" w:color="E6712E" w:themeColor="accent6"/>
        <w:right w:val="single" w:sz="8" w:space="0" w:color="E6712E" w:themeColor="accent6"/>
        <w:insideH w:val="single" w:sz="8" w:space="0" w:color="E6712E" w:themeColor="accent6"/>
        <w:insideV w:val="single" w:sz="8" w:space="0" w:color="E671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18" w:space="0" w:color="E6712E" w:themeColor="accent6"/>
          <w:right w:val="single" w:sz="8" w:space="0" w:color="E6712E" w:themeColor="accent6"/>
          <w:insideH w:val="nil"/>
          <w:insideV w:val="single" w:sz="8" w:space="0" w:color="E671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  <w:insideH w:val="nil"/>
          <w:insideV w:val="single" w:sz="8" w:space="0" w:color="E671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</w:tcBorders>
      </w:tcPr>
    </w:tblStylePr>
    <w:tblStylePr w:type="band1Vert"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</w:tcBorders>
        <w:shd w:val="clear" w:color="auto" w:fill="F8DBCB" w:themeFill="accent6" w:themeFillTint="3F"/>
      </w:tcPr>
    </w:tblStylePr>
    <w:tblStylePr w:type="band1Horz"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  <w:insideV w:val="single" w:sz="8" w:space="0" w:color="E6712E" w:themeColor="accent6"/>
        </w:tcBorders>
        <w:shd w:val="clear" w:color="auto" w:fill="F8DBCB" w:themeFill="accent6" w:themeFillTint="3F"/>
      </w:tcPr>
    </w:tblStylePr>
    <w:tblStylePr w:type="band2Horz"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  <w:insideV w:val="single" w:sz="8" w:space="0" w:color="E6712E" w:themeColor="accent6"/>
        </w:tcBorders>
      </w:tcPr>
    </w:tblStylePr>
  </w:style>
  <w:style w:type="table" w:styleId="Tmavseznam">
    <w:name w:val="Dark List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6B78E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39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235D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235D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35D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35DB" w:themeFill="accent1" w:themeFillShade="BF"/>
      </w:tcPr>
    </w:tblStylePr>
  </w:style>
  <w:style w:type="table" w:styleId="Tmavseznamzvraznn2">
    <w:name w:val="Dark List Accent 2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006EA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64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2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2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2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277" w:themeFill="accent2" w:themeFillShade="BF"/>
      </w:tcPr>
    </w:tblStylePr>
  </w:style>
  <w:style w:type="table" w:styleId="Tmavseznamzvraznn3">
    <w:name w:val="Dark List Accent 3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00B6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A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7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7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7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7A8" w:themeFill="accent3" w:themeFillShade="BF"/>
      </w:tcPr>
    </w:tblStylePr>
  </w:style>
  <w:style w:type="table" w:styleId="Tmavseznamzvraznn4">
    <w:name w:val="Dark List Accent 4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940F9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07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0B6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0B6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0B6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0B6E" w:themeFill="accent4" w:themeFillShade="BF"/>
      </w:tcPr>
    </w:tblStylePr>
  </w:style>
  <w:style w:type="table" w:styleId="Tmavseznamzvraznn5">
    <w:name w:val="Dark List Accent 5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FDB81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65E0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8E01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8E01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8E01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8E01" w:themeFill="accent5" w:themeFillShade="BF"/>
      </w:tcPr>
    </w:tblStylePr>
  </w:style>
  <w:style w:type="table" w:styleId="Tmavseznamzvraznn6">
    <w:name w:val="Dark List Accent 6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E671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50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01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01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01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016" w:themeFill="accent6" w:themeFillShade="BF"/>
      </w:tcPr>
    </w:tblStylePr>
  </w:style>
  <w:style w:type="table" w:styleId="Svtltabulkaseznamu1">
    <w:name w:val="List Table 1 Light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vtltabulkaseznamu1zvraznn1">
    <w:name w:val="List Table 1 Light Accent 1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ADF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ADF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Svtltabulkaseznamu1zvraznn2">
    <w:name w:val="List Table 1 Light Accent 2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DB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DB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Svtltabulkaseznamu1zvraznn3">
    <w:name w:val="List Table 1 Light Accent 3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D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D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Svtltabulkaseznamu1zvraznn4">
    <w:name w:val="List Table 1 Light Accent 4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41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41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Svtltabulkaseznamu1zvraznn5">
    <w:name w:val="List Table 1 Light Accent 5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D37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D37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Svtltabulkaseznamu1zvraznn6">
    <w:name w:val="List Table 1 Light Accent 6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A98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A98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Tabulkaseznamu2">
    <w:name w:val="List Table 2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eznamu2zvraznn1">
    <w:name w:val="List Table 2 Accent 1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A6ADF1" w:themeColor="accent1" w:themeTint="99"/>
        <w:bottom w:val="single" w:sz="4" w:space="0" w:color="A6ADF1" w:themeColor="accent1" w:themeTint="99"/>
        <w:insideH w:val="single" w:sz="4" w:space="0" w:color="A6ADF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Tabulkaseznamu2zvraznn2">
    <w:name w:val="List Table 2 Accent 2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2DBDFF" w:themeColor="accent2" w:themeTint="99"/>
        <w:bottom w:val="single" w:sz="4" w:space="0" w:color="2DBDFF" w:themeColor="accent2" w:themeTint="99"/>
        <w:insideH w:val="single" w:sz="4" w:space="0" w:color="2DBD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Tabulkaseznamu2zvraznn3">
    <w:name w:val="List Table 2 Accent 3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54DEFF" w:themeColor="accent3" w:themeTint="99"/>
        <w:bottom w:val="single" w:sz="4" w:space="0" w:color="54DEFF" w:themeColor="accent3" w:themeTint="99"/>
        <w:insideH w:val="single" w:sz="4" w:space="0" w:color="54DE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Tabulkaseznamu2zvraznn4">
    <w:name w:val="List Table 2 Accent 4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EB41EB" w:themeColor="accent4" w:themeTint="99"/>
        <w:bottom w:val="single" w:sz="4" w:space="0" w:color="EB41EB" w:themeColor="accent4" w:themeTint="99"/>
        <w:insideH w:val="single" w:sz="4" w:space="0" w:color="EB41E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Tabulkaseznamu2zvraznn5">
    <w:name w:val="List Table 2 Accent 5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FDD371" w:themeColor="accent5" w:themeTint="99"/>
        <w:bottom w:val="single" w:sz="4" w:space="0" w:color="FDD371" w:themeColor="accent5" w:themeTint="99"/>
        <w:insideH w:val="single" w:sz="4" w:space="0" w:color="FDD37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Tabulkaseznamu2zvraznn6">
    <w:name w:val="List Table 2 Accent 6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F0A981" w:themeColor="accent6" w:themeTint="99"/>
        <w:bottom w:val="single" w:sz="4" w:space="0" w:color="F0A981" w:themeColor="accent6" w:themeTint="99"/>
        <w:insideH w:val="single" w:sz="4" w:space="0" w:color="F0A98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Tabulkaseznamu3">
    <w:name w:val="List Table 3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ulkaseznamu3zvraznn1">
    <w:name w:val="List Table 3 Accent 1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6B78E8" w:themeColor="accent1"/>
        <w:left w:val="single" w:sz="4" w:space="0" w:color="6B78E8" w:themeColor="accent1"/>
        <w:bottom w:val="single" w:sz="4" w:space="0" w:color="6B78E8" w:themeColor="accent1"/>
        <w:right w:val="single" w:sz="4" w:space="0" w:color="6B78E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B78E8" w:themeFill="accent1"/>
      </w:tcPr>
    </w:tblStylePr>
    <w:tblStylePr w:type="lastRow">
      <w:rPr>
        <w:b/>
        <w:bCs/>
      </w:rPr>
      <w:tblPr/>
      <w:tcPr>
        <w:tcBorders>
          <w:top w:val="double" w:sz="4" w:space="0" w:color="6B78E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B78E8" w:themeColor="accent1"/>
          <w:right w:val="single" w:sz="4" w:space="0" w:color="6B78E8" w:themeColor="accent1"/>
        </w:tcBorders>
      </w:tcPr>
    </w:tblStylePr>
    <w:tblStylePr w:type="band1Horz">
      <w:tblPr/>
      <w:tcPr>
        <w:tcBorders>
          <w:top w:val="single" w:sz="4" w:space="0" w:color="6B78E8" w:themeColor="accent1"/>
          <w:bottom w:val="single" w:sz="4" w:space="0" w:color="6B78E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B78E8" w:themeColor="accent1"/>
          <w:left w:val="nil"/>
        </w:tcBorders>
      </w:tcPr>
    </w:tblStylePr>
    <w:tblStylePr w:type="swCell">
      <w:tblPr/>
      <w:tcPr>
        <w:tcBorders>
          <w:top w:val="double" w:sz="4" w:space="0" w:color="6B78E8" w:themeColor="accent1"/>
          <w:right w:val="nil"/>
        </w:tcBorders>
      </w:tcPr>
    </w:tblStylePr>
  </w:style>
  <w:style w:type="table" w:styleId="Tabulkaseznamu3zvraznn2">
    <w:name w:val="List Table 3 Accent 2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006EA0" w:themeColor="accent2"/>
        <w:left w:val="single" w:sz="4" w:space="0" w:color="006EA0" w:themeColor="accent2"/>
        <w:bottom w:val="single" w:sz="4" w:space="0" w:color="006EA0" w:themeColor="accent2"/>
        <w:right w:val="single" w:sz="4" w:space="0" w:color="006EA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EA0" w:themeFill="accent2"/>
      </w:tcPr>
    </w:tblStylePr>
    <w:tblStylePr w:type="lastRow">
      <w:rPr>
        <w:b/>
        <w:bCs/>
      </w:rPr>
      <w:tblPr/>
      <w:tcPr>
        <w:tcBorders>
          <w:top w:val="double" w:sz="4" w:space="0" w:color="006EA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EA0" w:themeColor="accent2"/>
          <w:right w:val="single" w:sz="4" w:space="0" w:color="006EA0" w:themeColor="accent2"/>
        </w:tcBorders>
      </w:tcPr>
    </w:tblStylePr>
    <w:tblStylePr w:type="band1Horz">
      <w:tblPr/>
      <w:tcPr>
        <w:tcBorders>
          <w:top w:val="single" w:sz="4" w:space="0" w:color="006EA0" w:themeColor="accent2"/>
          <w:bottom w:val="single" w:sz="4" w:space="0" w:color="006EA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EA0" w:themeColor="accent2"/>
          <w:left w:val="nil"/>
        </w:tcBorders>
      </w:tcPr>
    </w:tblStylePr>
    <w:tblStylePr w:type="swCell">
      <w:tblPr/>
      <w:tcPr>
        <w:tcBorders>
          <w:top w:val="double" w:sz="4" w:space="0" w:color="006EA0" w:themeColor="accent2"/>
          <w:right w:val="nil"/>
        </w:tcBorders>
      </w:tcPr>
    </w:tblStylePr>
  </w:style>
  <w:style w:type="table" w:styleId="Tabulkaseznamu3zvraznn3">
    <w:name w:val="List Table 3 Accent 3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00B6E1" w:themeColor="accent3"/>
        <w:left w:val="single" w:sz="4" w:space="0" w:color="00B6E1" w:themeColor="accent3"/>
        <w:bottom w:val="single" w:sz="4" w:space="0" w:color="00B6E1" w:themeColor="accent3"/>
        <w:right w:val="single" w:sz="4" w:space="0" w:color="00B6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6E1" w:themeFill="accent3"/>
      </w:tcPr>
    </w:tblStylePr>
    <w:tblStylePr w:type="lastRow">
      <w:rPr>
        <w:b/>
        <w:bCs/>
      </w:rPr>
      <w:tblPr/>
      <w:tcPr>
        <w:tcBorders>
          <w:top w:val="double" w:sz="4" w:space="0" w:color="00B6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6E1" w:themeColor="accent3"/>
          <w:right w:val="single" w:sz="4" w:space="0" w:color="00B6E1" w:themeColor="accent3"/>
        </w:tcBorders>
      </w:tcPr>
    </w:tblStylePr>
    <w:tblStylePr w:type="band1Horz">
      <w:tblPr/>
      <w:tcPr>
        <w:tcBorders>
          <w:top w:val="single" w:sz="4" w:space="0" w:color="00B6E1" w:themeColor="accent3"/>
          <w:bottom w:val="single" w:sz="4" w:space="0" w:color="00B6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6E1" w:themeColor="accent3"/>
          <w:left w:val="nil"/>
        </w:tcBorders>
      </w:tcPr>
    </w:tblStylePr>
    <w:tblStylePr w:type="swCell">
      <w:tblPr/>
      <w:tcPr>
        <w:tcBorders>
          <w:top w:val="double" w:sz="4" w:space="0" w:color="00B6E1" w:themeColor="accent3"/>
          <w:right w:val="nil"/>
        </w:tcBorders>
      </w:tcPr>
    </w:tblStylePr>
  </w:style>
  <w:style w:type="table" w:styleId="Tabulkaseznamu3zvraznn4">
    <w:name w:val="List Table 3 Accent 4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940F94" w:themeColor="accent4"/>
        <w:left w:val="single" w:sz="4" w:space="0" w:color="940F94" w:themeColor="accent4"/>
        <w:bottom w:val="single" w:sz="4" w:space="0" w:color="940F94" w:themeColor="accent4"/>
        <w:right w:val="single" w:sz="4" w:space="0" w:color="940F94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0F94" w:themeFill="accent4"/>
      </w:tcPr>
    </w:tblStylePr>
    <w:tblStylePr w:type="lastRow">
      <w:rPr>
        <w:b/>
        <w:bCs/>
      </w:rPr>
      <w:tblPr/>
      <w:tcPr>
        <w:tcBorders>
          <w:top w:val="double" w:sz="4" w:space="0" w:color="940F94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0F94" w:themeColor="accent4"/>
          <w:right w:val="single" w:sz="4" w:space="0" w:color="940F94" w:themeColor="accent4"/>
        </w:tcBorders>
      </w:tcPr>
    </w:tblStylePr>
    <w:tblStylePr w:type="band1Horz">
      <w:tblPr/>
      <w:tcPr>
        <w:tcBorders>
          <w:top w:val="single" w:sz="4" w:space="0" w:color="940F94" w:themeColor="accent4"/>
          <w:bottom w:val="single" w:sz="4" w:space="0" w:color="940F94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0F94" w:themeColor="accent4"/>
          <w:left w:val="nil"/>
        </w:tcBorders>
      </w:tcPr>
    </w:tblStylePr>
    <w:tblStylePr w:type="swCell">
      <w:tblPr/>
      <w:tcPr>
        <w:tcBorders>
          <w:top w:val="double" w:sz="4" w:space="0" w:color="940F94" w:themeColor="accent4"/>
          <w:right w:val="nil"/>
        </w:tcBorders>
      </w:tcPr>
    </w:tblStylePr>
  </w:style>
  <w:style w:type="table" w:styleId="Tabulkaseznamu3zvraznn5">
    <w:name w:val="List Table 3 Accent 5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FDB813" w:themeColor="accent5"/>
        <w:left w:val="single" w:sz="4" w:space="0" w:color="FDB813" w:themeColor="accent5"/>
        <w:bottom w:val="single" w:sz="4" w:space="0" w:color="FDB813" w:themeColor="accent5"/>
        <w:right w:val="single" w:sz="4" w:space="0" w:color="FDB81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B813" w:themeFill="accent5"/>
      </w:tcPr>
    </w:tblStylePr>
    <w:tblStylePr w:type="lastRow">
      <w:rPr>
        <w:b/>
        <w:bCs/>
      </w:rPr>
      <w:tblPr/>
      <w:tcPr>
        <w:tcBorders>
          <w:top w:val="double" w:sz="4" w:space="0" w:color="FDB81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B813" w:themeColor="accent5"/>
          <w:right w:val="single" w:sz="4" w:space="0" w:color="FDB813" w:themeColor="accent5"/>
        </w:tcBorders>
      </w:tcPr>
    </w:tblStylePr>
    <w:tblStylePr w:type="band1Horz">
      <w:tblPr/>
      <w:tcPr>
        <w:tcBorders>
          <w:top w:val="single" w:sz="4" w:space="0" w:color="FDB813" w:themeColor="accent5"/>
          <w:bottom w:val="single" w:sz="4" w:space="0" w:color="FDB81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B813" w:themeColor="accent5"/>
          <w:left w:val="nil"/>
        </w:tcBorders>
      </w:tcPr>
    </w:tblStylePr>
    <w:tblStylePr w:type="swCell">
      <w:tblPr/>
      <w:tcPr>
        <w:tcBorders>
          <w:top w:val="double" w:sz="4" w:space="0" w:color="FDB813" w:themeColor="accent5"/>
          <w:right w:val="nil"/>
        </w:tcBorders>
      </w:tcPr>
    </w:tblStylePr>
  </w:style>
  <w:style w:type="table" w:styleId="Tabulkaseznamu3zvraznn6">
    <w:name w:val="List Table 3 Accent 6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E6712E" w:themeColor="accent6"/>
        <w:left w:val="single" w:sz="4" w:space="0" w:color="E6712E" w:themeColor="accent6"/>
        <w:bottom w:val="single" w:sz="4" w:space="0" w:color="E6712E" w:themeColor="accent6"/>
        <w:right w:val="single" w:sz="4" w:space="0" w:color="E671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712E" w:themeFill="accent6"/>
      </w:tcPr>
    </w:tblStylePr>
    <w:tblStylePr w:type="lastRow">
      <w:rPr>
        <w:b/>
        <w:bCs/>
      </w:rPr>
      <w:tblPr/>
      <w:tcPr>
        <w:tcBorders>
          <w:top w:val="double" w:sz="4" w:space="0" w:color="E671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712E" w:themeColor="accent6"/>
          <w:right w:val="single" w:sz="4" w:space="0" w:color="E6712E" w:themeColor="accent6"/>
        </w:tcBorders>
      </w:tcPr>
    </w:tblStylePr>
    <w:tblStylePr w:type="band1Horz">
      <w:tblPr/>
      <w:tcPr>
        <w:tcBorders>
          <w:top w:val="single" w:sz="4" w:space="0" w:color="E6712E" w:themeColor="accent6"/>
          <w:bottom w:val="single" w:sz="4" w:space="0" w:color="E671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712E" w:themeColor="accent6"/>
          <w:left w:val="nil"/>
        </w:tcBorders>
      </w:tcPr>
    </w:tblStylePr>
    <w:tblStylePr w:type="swCell">
      <w:tblPr/>
      <w:tcPr>
        <w:tcBorders>
          <w:top w:val="double" w:sz="4" w:space="0" w:color="E6712E" w:themeColor="accent6"/>
          <w:right w:val="nil"/>
        </w:tcBorders>
      </w:tcPr>
    </w:tblStylePr>
  </w:style>
  <w:style w:type="table" w:styleId="Tabulkaseznamu4">
    <w:name w:val="List Table 4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eznamu4zvraznn1">
    <w:name w:val="List Table 4 Accent 1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A6ADF1" w:themeColor="accent1" w:themeTint="99"/>
        <w:left w:val="single" w:sz="4" w:space="0" w:color="A6ADF1" w:themeColor="accent1" w:themeTint="99"/>
        <w:bottom w:val="single" w:sz="4" w:space="0" w:color="A6ADF1" w:themeColor="accent1" w:themeTint="99"/>
        <w:right w:val="single" w:sz="4" w:space="0" w:color="A6ADF1" w:themeColor="accent1" w:themeTint="99"/>
        <w:insideH w:val="single" w:sz="4" w:space="0" w:color="A6ADF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B78E8" w:themeColor="accent1"/>
          <w:left w:val="single" w:sz="4" w:space="0" w:color="6B78E8" w:themeColor="accent1"/>
          <w:bottom w:val="single" w:sz="4" w:space="0" w:color="6B78E8" w:themeColor="accent1"/>
          <w:right w:val="single" w:sz="4" w:space="0" w:color="6B78E8" w:themeColor="accent1"/>
          <w:insideH w:val="nil"/>
        </w:tcBorders>
        <w:shd w:val="clear" w:color="auto" w:fill="6B78E8" w:themeFill="accent1"/>
      </w:tcPr>
    </w:tblStylePr>
    <w:tblStylePr w:type="lastRow">
      <w:rPr>
        <w:b/>
        <w:bCs/>
      </w:rPr>
      <w:tblPr/>
      <w:tcPr>
        <w:tcBorders>
          <w:top w:val="double" w:sz="4" w:space="0" w:color="A6ADF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Tabulkaseznamu4zvraznn2">
    <w:name w:val="List Table 4 Accent 2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2DBDFF" w:themeColor="accent2" w:themeTint="99"/>
        <w:left w:val="single" w:sz="4" w:space="0" w:color="2DBDFF" w:themeColor="accent2" w:themeTint="99"/>
        <w:bottom w:val="single" w:sz="4" w:space="0" w:color="2DBDFF" w:themeColor="accent2" w:themeTint="99"/>
        <w:right w:val="single" w:sz="4" w:space="0" w:color="2DBDFF" w:themeColor="accent2" w:themeTint="99"/>
        <w:insideH w:val="single" w:sz="4" w:space="0" w:color="2DB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EA0" w:themeColor="accent2"/>
          <w:left w:val="single" w:sz="4" w:space="0" w:color="006EA0" w:themeColor="accent2"/>
          <w:bottom w:val="single" w:sz="4" w:space="0" w:color="006EA0" w:themeColor="accent2"/>
          <w:right w:val="single" w:sz="4" w:space="0" w:color="006EA0" w:themeColor="accent2"/>
          <w:insideH w:val="nil"/>
        </w:tcBorders>
        <w:shd w:val="clear" w:color="auto" w:fill="006EA0" w:themeFill="accent2"/>
      </w:tcPr>
    </w:tblStylePr>
    <w:tblStylePr w:type="lastRow">
      <w:rPr>
        <w:b/>
        <w:bCs/>
      </w:rPr>
      <w:tblPr/>
      <w:tcPr>
        <w:tcBorders>
          <w:top w:val="double" w:sz="4" w:space="0" w:color="2DB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Tabulkaseznamu4zvraznn3">
    <w:name w:val="List Table 4 Accent 3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54DEFF" w:themeColor="accent3" w:themeTint="99"/>
        <w:left w:val="single" w:sz="4" w:space="0" w:color="54DEFF" w:themeColor="accent3" w:themeTint="99"/>
        <w:bottom w:val="single" w:sz="4" w:space="0" w:color="54DEFF" w:themeColor="accent3" w:themeTint="99"/>
        <w:right w:val="single" w:sz="4" w:space="0" w:color="54DEFF" w:themeColor="accent3" w:themeTint="99"/>
        <w:insideH w:val="single" w:sz="4" w:space="0" w:color="54DE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6E1" w:themeColor="accent3"/>
          <w:left w:val="single" w:sz="4" w:space="0" w:color="00B6E1" w:themeColor="accent3"/>
          <w:bottom w:val="single" w:sz="4" w:space="0" w:color="00B6E1" w:themeColor="accent3"/>
          <w:right w:val="single" w:sz="4" w:space="0" w:color="00B6E1" w:themeColor="accent3"/>
          <w:insideH w:val="nil"/>
        </w:tcBorders>
        <w:shd w:val="clear" w:color="auto" w:fill="00B6E1" w:themeFill="accent3"/>
      </w:tcPr>
    </w:tblStylePr>
    <w:tblStylePr w:type="lastRow">
      <w:rPr>
        <w:b/>
        <w:bCs/>
      </w:rPr>
      <w:tblPr/>
      <w:tcPr>
        <w:tcBorders>
          <w:top w:val="double" w:sz="4" w:space="0" w:color="54D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Tabulkaseznamu4zvraznn4">
    <w:name w:val="List Table 4 Accent 4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EB41EB" w:themeColor="accent4" w:themeTint="99"/>
        <w:left w:val="single" w:sz="4" w:space="0" w:color="EB41EB" w:themeColor="accent4" w:themeTint="99"/>
        <w:bottom w:val="single" w:sz="4" w:space="0" w:color="EB41EB" w:themeColor="accent4" w:themeTint="99"/>
        <w:right w:val="single" w:sz="4" w:space="0" w:color="EB41EB" w:themeColor="accent4" w:themeTint="99"/>
        <w:insideH w:val="single" w:sz="4" w:space="0" w:color="EB41E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0F94" w:themeColor="accent4"/>
          <w:left w:val="single" w:sz="4" w:space="0" w:color="940F94" w:themeColor="accent4"/>
          <w:bottom w:val="single" w:sz="4" w:space="0" w:color="940F94" w:themeColor="accent4"/>
          <w:right w:val="single" w:sz="4" w:space="0" w:color="940F94" w:themeColor="accent4"/>
          <w:insideH w:val="nil"/>
        </w:tcBorders>
        <w:shd w:val="clear" w:color="auto" w:fill="940F94" w:themeFill="accent4"/>
      </w:tcPr>
    </w:tblStylePr>
    <w:tblStylePr w:type="lastRow">
      <w:rPr>
        <w:b/>
        <w:bCs/>
      </w:rPr>
      <w:tblPr/>
      <w:tcPr>
        <w:tcBorders>
          <w:top w:val="double" w:sz="4" w:space="0" w:color="EB41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Tabulkaseznamu4zvraznn5">
    <w:name w:val="List Table 4 Accent 5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FDD371" w:themeColor="accent5" w:themeTint="99"/>
        <w:left w:val="single" w:sz="4" w:space="0" w:color="FDD371" w:themeColor="accent5" w:themeTint="99"/>
        <w:bottom w:val="single" w:sz="4" w:space="0" w:color="FDD371" w:themeColor="accent5" w:themeTint="99"/>
        <w:right w:val="single" w:sz="4" w:space="0" w:color="FDD371" w:themeColor="accent5" w:themeTint="99"/>
        <w:insideH w:val="single" w:sz="4" w:space="0" w:color="FDD37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B813" w:themeColor="accent5"/>
          <w:left w:val="single" w:sz="4" w:space="0" w:color="FDB813" w:themeColor="accent5"/>
          <w:bottom w:val="single" w:sz="4" w:space="0" w:color="FDB813" w:themeColor="accent5"/>
          <w:right w:val="single" w:sz="4" w:space="0" w:color="FDB813" w:themeColor="accent5"/>
          <w:insideH w:val="nil"/>
        </w:tcBorders>
        <w:shd w:val="clear" w:color="auto" w:fill="FDB813" w:themeFill="accent5"/>
      </w:tcPr>
    </w:tblStylePr>
    <w:tblStylePr w:type="lastRow">
      <w:rPr>
        <w:b/>
        <w:bCs/>
      </w:rPr>
      <w:tblPr/>
      <w:tcPr>
        <w:tcBorders>
          <w:top w:val="double" w:sz="4" w:space="0" w:color="FDD37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Tabulkaseznamu4zvraznn6">
    <w:name w:val="List Table 4 Accent 6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F0A981" w:themeColor="accent6" w:themeTint="99"/>
        <w:left w:val="single" w:sz="4" w:space="0" w:color="F0A981" w:themeColor="accent6" w:themeTint="99"/>
        <w:bottom w:val="single" w:sz="4" w:space="0" w:color="F0A981" w:themeColor="accent6" w:themeTint="99"/>
        <w:right w:val="single" w:sz="4" w:space="0" w:color="F0A981" w:themeColor="accent6" w:themeTint="99"/>
        <w:insideH w:val="single" w:sz="4" w:space="0" w:color="F0A98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712E" w:themeColor="accent6"/>
          <w:left w:val="single" w:sz="4" w:space="0" w:color="E6712E" w:themeColor="accent6"/>
          <w:bottom w:val="single" w:sz="4" w:space="0" w:color="E6712E" w:themeColor="accent6"/>
          <w:right w:val="single" w:sz="4" w:space="0" w:color="E6712E" w:themeColor="accent6"/>
          <w:insideH w:val="nil"/>
        </w:tcBorders>
        <w:shd w:val="clear" w:color="auto" w:fill="E6712E" w:themeFill="accent6"/>
      </w:tcPr>
    </w:tblStylePr>
    <w:tblStylePr w:type="lastRow">
      <w:rPr>
        <w:b/>
        <w:bCs/>
      </w:rPr>
      <w:tblPr/>
      <w:tcPr>
        <w:tcBorders>
          <w:top w:val="double" w:sz="4" w:space="0" w:color="F0A98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Tmavtabulkaseznamu5">
    <w:name w:val="List Table 5 Dark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1">
    <w:name w:val="List Table 5 Dark Accent 1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6B78E8" w:themeColor="accent1"/>
        <w:left w:val="single" w:sz="24" w:space="0" w:color="6B78E8" w:themeColor="accent1"/>
        <w:bottom w:val="single" w:sz="24" w:space="0" w:color="6B78E8" w:themeColor="accent1"/>
        <w:right w:val="single" w:sz="24" w:space="0" w:color="6B78E8" w:themeColor="accent1"/>
      </w:tblBorders>
    </w:tblPr>
    <w:tcPr>
      <w:shd w:val="clear" w:color="auto" w:fill="6B78E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2">
    <w:name w:val="List Table 5 Dark Accent 2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006EA0" w:themeColor="accent2"/>
        <w:left w:val="single" w:sz="24" w:space="0" w:color="006EA0" w:themeColor="accent2"/>
        <w:bottom w:val="single" w:sz="24" w:space="0" w:color="006EA0" w:themeColor="accent2"/>
        <w:right w:val="single" w:sz="24" w:space="0" w:color="006EA0" w:themeColor="accent2"/>
      </w:tblBorders>
    </w:tblPr>
    <w:tcPr>
      <w:shd w:val="clear" w:color="auto" w:fill="006EA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3">
    <w:name w:val="List Table 5 Dark Accent 3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00B6E1" w:themeColor="accent3"/>
        <w:left w:val="single" w:sz="24" w:space="0" w:color="00B6E1" w:themeColor="accent3"/>
        <w:bottom w:val="single" w:sz="24" w:space="0" w:color="00B6E1" w:themeColor="accent3"/>
        <w:right w:val="single" w:sz="24" w:space="0" w:color="00B6E1" w:themeColor="accent3"/>
      </w:tblBorders>
    </w:tblPr>
    <w:tcPr>
      <w:shd w:val="clear" w:color="auto" w:fill="00B6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4">
    <w:name w:val="List Table 5 Dark Accent 4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940F94" w:themeColor="accent4"/>
        <w:left w:val="single" w:sz="24" w:space="0" w:color="940F94" w:themeColor="accent4"/>
        <w:bottom w:val="single" w:sz="24" w:space="0" w:color="940F94" w:themeColor="accent4"/>
        <w:right w:val="single" w:sz="24" w:space="0" w:color="940F94" w:themeColor="accent4"/>
      </w:tblBorders>
    </w:tblPr>
    <w:tcPr>
      <w:shd w:val="clear" w:color="auto" w:fill="940F94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5">
    <w:name w:val="List Table 5 Dark Accent 5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FDB813" w:themeColor="accent5"/>
        <w:left w:val="single" w:sz="24" w:space="0" w:color="FDB813" w:themeColor="accent5"/>
        <w:bottom w:val="single" w:sz="24" w:space="0" w:color="FDB813" w:themeColor="accent5"/>
        <w:right w:val="single" w:sz="24" w:space="0" w:color="FDB813" w:themeColor="accent5"/>
      </w:tblBorders>
    </w:tblPr>
    <w:tcPr>
      <w:shd w:val="clear" w:color="auto" w:fill="FDB81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6">
    <w:name w:val="List Table 5 Dark Accent 6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E6712E" w:themeColor="accent6"/>
        <w:left w:val="single" w:sz="24" w:space="0" w:color="E6712E" w:themeColor="accent6"/>
        <w:bottom w:val="single" w:sz="24" w:space="0" w:color="E6712E" w:themeColor="accent6"/>
        <w:right w:val="single" w:sz="24" w:space="0" w:color="E6712E" w:themeColor="accent6"/>
      </w:tblBorders>
    </w:tblPr>
    <w:tcPr>
      <w:shd w:val="clear" w:color="auto" w:fill="E671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Barevntabulkaseznamu6">
    <w:name w:val="List Table 6 Colorful"/>
    <w:basedOn w:val="Normlntabulka"/>
    <w:uiPriority w:val="51"/>
    <w:rsid w:val="00216194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tabulkaseznamu6zvraznn1">
    <w:name w:val="List Table 6 Colorful Accent 1"/>
    <w:basedOn w:val="Normlntabulka"/>
    <w:uiPriority w:val="51"/>
    <w:rsid w:val="00216194"/>
    <w:rPr>
      <w:color w:val="2235DB" w:themeColor="accent1" w:themeShade="BF"/>
    </w:rPr>
    <w:tblPr>
      <w:tblStyleRowBandSize w:val="1"/>
      <w:tblStyleColBandSize w:val="1"/>
      <w:tblBorders>
        <w:top w:val="single" w:sz="4" w:space="0" w:color="6B78E8" w:themeColor="accent1"/>
        <w:bottom w:val="single" w:sz="4" w:space="0" w:color="6B78E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B78E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B78E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Barevntabulkaseznamu6zvraznn2">
    <w:name w:val="List Table 6 Colorful Accent 2"/>
    <w:basedOn w:val="Normlntabulka"/>
    <w:uiPriority w:val="51"/>
    <w:rsid w:val="00216194"/>
    <w:rPr>
      <w:color w:val="005277" w:themeColor="accent2" w:themeShade="BF"/>
    </w:rPr>
    <w:tblPr>
      <w:tblStyleRowBandSize w:val="1"/>
      <w:tblStyleColBandSize w:val="1"/>
      <w:tblBorders>
        <w:top w:val="single" w:sz="4" w:space="0" w:color="006EA0" w:themeColor="accent2"/>
        <w:bottom w:val="single" w:sz="4" w:space="0" w:color="006EA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6EA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6E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Barevntabulkaseznamu6zvraznn3">
    <w:name w:val="List Table 6 Colorful Accent 3"/>
    <w:basedOn w:val="Normlntabulka"/>
    <w:uiPriority w:val="51"/>
    <w:rsid w:val="00216194"/>
    <w:rPr>
      <w:color w:val="0087A8" w:themeColor="accent3" w:themeShade="BF"/>
    </w:rPr>
    <w:tblPr>
      <w:tblStyleRowBandSize w:val="1"/>
      <w:tblStyleColBandSize w:val="1"/>
      <w:tblBorders>
        <w:top w:val="single" w:sz="4" w:space="0" w:color="00B6E1" w:themeColor="accent3"/>
        <w:bottom w:val="single" w:sz="4" w:space="0" w:color="00B6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B6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B6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Barevntabulkaseznamu6zvraznn4">
    <w:name w:val="List Table 6 Colorful Accent 4"/>
    <w:basedOn w:val="Normlntabulka"/>
    <w:uiPriority w:val="51"/>
    <w:rsid w:val="00216194"/>
    <w:rPr>
      <w:color w:val="6E0B6E" w:themeColor="accent4" w:themeShade="BF"/>
    </w:rPr>
    <w:tblPr>
      <w:tblStyleRowBandSize w:val="1"/>
      <w:tblStyleColBandSize w:val="1"/>
      <w:tblBorders>
        <w:top w:val="single" w:sz="4" w:space="0" w:color="940F94" w:themeColor="accent4"/>
        <w:bottom w:val="single" w:sz="4" w:space="0" w:color="940F94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40F94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40F9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Barevntabulkaseznamu6zvraznn5">
    <w:name w:val="List Table 6 Colorful Accent 5"/>
    <w:basedOn w:val="Normlntabulka"/>
    <w:uiPriority w:val="51"/>
    <w:rsid w:val="00216194"/>
    <w:rPr>
      <w:color w:val="C98E01" w:themeColor="accent5" w:themeShade="BF"/>
    </w:rPr>
    <w:tblPr>
      <w:tblStyleRowBandSize w:val="1"/>
      <w:tblStyleColBandSize w:val="1"/>
      <w:tblBorders>
        <w:top w:val="single" w:sz="4" w:space="0" w:color="FDB813" w:themeColor="accent5"/>
        <w:bottom w:val="single" w:sz="4" w:space="0" w:color="FDB81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B81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B81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Barevntabulkaseznamu6zvraznn6">
    <w:name w:val="List Table 6 Colorful Accent 6"/>
    <w:basedOn w:val="Normlntabulka"/>
    <w:uiPriority w:val="51"/>
    <w:rsid w:val="00216194"/>
    <w:rPr>
      <w:color w:val="B85016" w:themeColor="accent6" w:themeShade="BF"/>
    </w:rPr>
    <w:tblPr>
      <w:tblStyleRowBandSize w:val="1"/>
      <w:tblStyleColBandSize w:val="1"/>
      <w:tblBorders>
        <w:top w:val="single" w:sz="4" w:space="0" w:color="E6712E" w:themeColor="accent6"/>
        <w:bottom w:val="single" w:sz="4" w:space="0" w:color="E671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671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671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Barevntabulkaseznamu7">
    <w:name w:val="List Table 7 Colorful"/>
    <w:basedOn w:val="Normlntabulka"/>
    <w:uiPriority w:val="52"/>
    <w:rsid w:val="00216194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1">
    <w:name w:val="List Table 7 Colorful Accent 1"/>
    <w:basedOn w:val="Normlntabulka"/>
    <w:uiPriority w:val="52"/>
    <w:rsid w:val="00216194"/>
    <w:rPr>
      <w:color w:val="2235D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B78E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B78E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B78E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B78E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2">
    <w:name w:val="List Table 7 Colorful Accent 2"/>
    <w:basedOn w:val="Normlntabulka"/>
    <w:uiPriority w:val="52"/>
    <w:rsid w:val="00216194"/>
    <w:rPr>
      <w:color w:val="0052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EA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EA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EA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EA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3">
    <w:name w:val="List Table 7 Colorful Accent 3"/>
    <w:basedOn w:val="Normlntabulka"/>
    <w:uiPriority w:val="52"/>
    <w:rsid w:val="00216194"/>
    <w:rPr>
      <w:color w:val="0087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6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6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6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6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4">
    <w:name w:val="List Table 7 Colorful Accent 4"/>
    <w:basedOn w:val="Normlntabulka"/>
    <w:uiPriority w:val="52"/>
    <w:rsid w:val="00216194"/>
    <w:rPr>
      <w:color w:val="6E0B6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0F94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0F94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0F94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0F94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5">
    <w:name w:val="List Table 7 Colorful Accent 5"/>
    <w:basedOn w:val="Normlntabulka"/>
    <w:uiPriority w:val="52"/>
    <w:rsid w:val="00216194"/>
    <w:rPr>
      <w:color w:val="C98E01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B81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B81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B81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B81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6">
    <w:name w:val="List Table 7 Colorful Accent 6"/>
    <w:basedOn w:val="Normlntabulka"/>
    <w:uiPriority w:val="52"/>
    <w:rsid w:val="00216194"/>
    <w:rPr>
      <w:color w:val="B8501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71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71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71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71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odpise-mailu">
    <w:name w:val="E-mail Signature"/>
    <w:basedOn w:val="Normln"/>
    <w:link w:val="Podpise-mailuChar"/>
    <w:uiPriority w:val="99"/>
    <w:semiHidden/>
    <w:unhideWhenUsed/>
    <w:rsid w:val="00216194"/>
    <w:pPr>
      <w:spacing w:before="0"/>
    </w:pPr>
  </w:style>
  <w:style w:type="character" w:customStyle="1" w:styleId="Podpise-mailuChar">
    <w:name w:val="Podpis e-mailu Char"/>
    <w:basedOn w:val="Standardnpsmoodstavce"/>
    <w:link w:val="Podpise-mailu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Osloven">
    <w:name w:val="Salutation"/>
    <w:basedOn w:val="Normln"/>
    <w:next w:val="Normln"/>
    <w:link w:val="OslovenChar"/>
    <w:uiPriority w:val="99"/>
    <w:semiHidden/>
    <w:unhideWhenUsed/>
    <w:rsid w:val="00216194"/>
  </w:style>
  <w:style w:type="character" w:customStyle="1" w:styleId="OslovenChar">
    <w:name w:val="Oslovení Char"/>
    <w:basedOn w:val="Standardnpsmoodstavce"/>
    <w:link w:val="Osloven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table" w:styleId="Sloupcetabulky1">
    <w:name w:val="Table Columns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Jednoduchtabulka1">
    <w:name w:val="Table Simple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ulkastlumenmibarvami1">
    <w:name w:val="Table Subtle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jstk1">
    <w:name w:val="index 1"/>
    <w:basedOn w:val="Normln"/>
    <w:next w:val="Normln"/>
    <w:autoRedefine/>
    <w:uiPriority w:val="99"/>
    <w:semiHidden/>
    <w:unhideWhenUsed/>
    <w:rsid w:val="00216194"/>
    <w:pPr>
      <w:spacing w:before="0"/>
      <w:ind w:left="280" w:hanging="280"/>
    </w:pPr>
  </w:style>
  <w:style w:type="paragraph" w:styleId="Rejstk2">
    <w:name w:val="index 2"/>
    <w:basedOn w:val="Normln"/>
    <w:next w:val="Normln"/>
    <w:autoRedefine/>
    <w:uiPriority w:val="99"/>
    <w:semiHidden/>
    <w:unhideWhenUsed/>
    <w:rsid w:val="00216194"/>
    <w:pPr>
      <w:spacing w:before="0"/>
      <w:ind w:left="560" w:hanging="280"/>
    </w:pPr>
  </w:style>
  <w:style w:type="paragraph" w:styleId="Rejstk3">
    <w:name w:val="index 3"/>
    <w:basedOn w:val="Normln"/>
    <w:next w:val="Normln"/>
    <w:autoRedefine/>
    <w:uiPriority w:val="99"/>
    <w:semiHidden/>
    <w:unhideWhenUsed/>
    <w:rsid w:val="00216194"/>
    <w:pPr>
      <w:spacing w:before="0"/>
      <w:ind w:left="840" w:hanging="280"/>
    </w:pPr>
  </w:style>
  <w:style w:type="paragraph" w:styleId="Rejstk4">
    <w:name w:val="index 4"/>
    <w:basedOn w:val="Normln"/>
    <w:next w:val="Normln"/>
    <w:autoRedefine/>
    <w:uiPriority w:val="99"/>
    <w:semiHidden/>
    <w:unhideWhenUsed/>
    <w:rsid w:val="00216194"/>
    <w:pPr>
      <w:spacing w:before="0"/>
      <w:ind w:left="1120" w:hanging="280"/>
    </w:pPr>
  </w:style>
  <w:style w:type="paragraph" w:styleId="Rejstk5">
    <w:name w:val="index 5"/>
    <w:basedOn w:val="Normln"/>
    <w:next w:val="Normln"/>
    <w:autoRedefine/>
    <w:uiPriority w:val="99"/>
    <w:semiHidden/>
    <w:unhideWhenUsed/>
    <w:rsid w:val="00216194"/>
    <w:pPr>
      <w:spacing w:before="0"/>
      <w:ind w:left="1400" w:hanging="280"/>
    </w:pPr>
  </w:style>
  <w:style w:type="paragraph" w:styleId="Rejstk6">
    <w:name w:val="index 6"/>
    <w:basedOn w:val="Normln"/>
    <w:next w:val="Normln"/>
    <w:autoRedefine/>
    <w:uiPriority w:val="99"/>
    <w:semiHidden/>
    <w:unhideWhenUsed/>
    <w:rsid w:val="00216194"/>
    <w:pPr>
      <w:spacing w:before="0"/>
      <w:ind w:left="1680" w:hanging="280"/>
    </w:pPr>
  </w:style>
  <w:style w:type="paragraph" w:styleId="Rejstk7">
    <w:name w:val="index 7"/>
    <w:basedOn w:val="Normln"/>
    <w:next w:val="Normln"/>
    <w:autoRedefine/>
    <w:uiPriority w:val="99"/>
    <w:semiHidden/>
    <w:unhideWhenUsed/>
    <w:rsid w:val="00216194"/>
    <w:pPr>
      <w:spacing w:before="0"/>
      <w:ind w:left="1960" w:hanging="280"/>
    </w:pPr>
  </w:style>
  <w:style w:type="paragraph" w:styleId="Rejstk8">
    <w:name w:val="index 8"/>
    <w:basedOn w:val="Normln"/>
    <w:next w:val="Normln"/>
    <w:autoRedefine/>
    <w:uiPriority w:val="99"/>
    <w:semiHidden/>
    <w:unhideWhenUsed/>
    <w:rsid w:val="00216194"/>
    <w:pPr>
      <w:spacing w:before="0"/>
      <w:ind w:left="2240" w:hanging="280"/>
    </w:pPr>
  </w:style>
  <w:style w:type="paragraph" w:styleId="Rejstk9">
    <w:name w:val="index 9"/>
    <w:basedOn w:val="Normln"/>
    <w:next w:val="Normln"/>
    <w:autoRedefine/>
    <w:uiPriority w:val="99"/>
    <w:semiHidden/>
    <w:unhideWhenUsed/>
    <w:rsid w:val="00216194"/>
    <w:pPr>
      <w:spacing w:before="0"/>
      <w:ind w:left="2520" w:hanging="280"/>
    </w:pPr>
  </w:style>
  <w:style w:type="paragraph" w:styleId="Hlavikarejstku">
    <w:name w:val="index heading"/>
    <w:basedOn w:val="Normln"/>
    <w:next w:val="Rejstk1"/>
    <w:uiPriority w:val="99"/>
    <w:semiHidden/>
    <w:rsid w:val="00216194"/>
    <w:rPr>
      <w:rFonts w:eastAsiaTheme="majorEastAsia"/>
      <w:b/>
      <w:bCs/>
    </w:rPr>
  </w:style>
  <w:style w:type="paragraph" w:styleId="Prosttext">
    <w:name w:val="Plain Text"/>
    <w:basedOn w:val="Normln"/>
    <w:link w:val="ProsttextChar"/>
    <w:uiPriority w:val="99"/>
    <w:semiHidden/>
    <w:unhideWhenUsed/>
    <w:rsid w:val="00216194"/>
    <w:pPr>
      <w:spacing w:before="0"/>
    </w:pPr>
    <w:rPr>
      <w:rFonts w:ascii="Consolas" w:hAnsi="Consolas"/>
      <w:sz w:val="21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semiHidden/>
    <w:rsid w:val="00216194"/>
    <w:rPr>
      <w:rFonts w:ascii="Consolas" w:hAnsi="Consolas" w:cs="Times New Roman"/>
      <w:color w:val="006EA0" w:themeColor="accent2"/>
      <w:sz w:val="21"/>
      <w:szCs w:val="21"/>
    </w:rPr>
  </w:style>
  <w:style w:type="paragraph" w:styleId="Zvr">
    <w:name w:val="Closing"/>
    <w:basedOn w:val="Normln"/>
    <w:link w:val="ZvrChar"/>
    <w:uiPriority w:val="99"/>
    <w:semiHidden/>
    <w:unhideWhenUsed/>
    <w:rsid w:val="00216194"/>
    <w:pPr>
      <w:spacing w:before="0"/>
      <w:ind w:left="4320"/>
    </w:pPr>
  </w:style>
  <w:style w:type="character" w:customStyle="1" w:styleId="ZvrChar">
    <w:name w:val="Závěr Char"/>
    <w:basedOn w:val="Standardnpsmoodstavce"/>
    <w:link w:val="Zvr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table" w:styleId="Mkatabulky1">
    <w:name w:val="Table Grid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3">
    <w:name w:val="Table Grid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vtlmkatabulky">
    <w:name w:val="Grid Table Light"/>
    <w:basedOn w:val="Normlntabulka"/>
    <w:uiPriority w:val="40"/>
    <w:rsid w:val="0021619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vtltabulkasmkou1">
    <w:name w:val="Grid Table 1 Light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1">
    <w:name w:val="Grid Table 1 Light Accent 1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C3C8F5" w:themeColor="accent1" w:themeTint="66"/>
        <w:left w:val="single" w:sz="4" w:space="0" w:color="C3C8F5" w:themeColor="accent1" w:themeTint="66"/>
        <w:bottom w:val="single" w:sz="4" w:space="0" w:color="C3C8F5" w:themeColor="accent1" w:themeTint="66"/>
        <w:right w:val="single" w:sz="4" w:space="0" w:color="C3C8F5" w:themeColor="accent1" w:themeTint="66"/>
        <w:insideH w:val="single" w:sz="4" w:space="0" w:color="C3C8F5" w:themeColor="accent1" w:themeTint="66"/>
        <w:insideV w:val="single" w:sz="4" w:space="0" w:color="C3C8F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6ADF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ADF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2">
    <w:name w:val="Grid Table 1 Light Accent 2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73D3FF" w:themeColor="accent2" w:themeTint="66"/>
        <w:left w:val="single" w:sz="4" w:space="0" w:color="73D3FF" w:themeColor="accent2" w:themeTint="66"/>
        <w:bottom w:val="single" w:sz="4" w:space="0" w:color="73D3FF" w:themeColor="accent2" w:themeTint="66"/>
        <w:right w:val="single" w:sz="4" w:space="0" w:color="73D3FF" w:themeColor="accent2" w:themeTint="66"/>
        <w:insideH w:val="single" w:sz="4" w:space="0" w:color="73D3FF" w:themeColor="accent2" w:themeTint="66"/>
        <w:insideV w:val="single" w:sz="4" w:space="0" w:color="73D3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DB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DB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3">
    <w:name w:val="Grid Table 1 Light Accent 3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8DE9FF" w:themeColor="accent3" w:themeTint="66"/>
        <w:left w:val="single" w:sz="4" w:space="0" w:color="8DE9FF" w:themeColor="accent3" w:themeTint="66"/>
        <w:bottom w:val="single" w:sz="4" w:space="0" w:color="8DE9FF" w:themeColor="accent3" w:themeTint="66"/>
        <w:right w:val="single" w:sz="4" w:space="0" w:color="8DE9FF" w:themeColor="accent3" w:themeTint="66"/>
        <w:insideH w:val="single" w:sz="4" w:space="0" w:color="8DE9FF" w:themeColor="accent3" w:themeTint="66"/>
        <w:insideV w:val="single" w:sz="4" w:space="0" w:color="8DE9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D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D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4">
    <w:name w:val="Grid Table 1 Light Accent 4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F280F2" w:themeColor="accent4" w:themeTint="66"/>
        <w:left w:val="single" w:sz="4" w:space="0" w:color="F280F2" w:themeColor="accent4" w:themeTint="66"/>
        <w:bottom w:val="single" w:sz="4" w:space="0" w:color="F280F2" w:themeColor="accent4" w:themeTint="66"/>
        <w:right w:val="single" w:sz="4" w:space="0" w:color="F280F2" w:themeColor="accent4" w:themeTint="66"/>
        <w:insideH w:val="single" w:sz="4" w:space="0" w:color="F280F2" w:themeColor="accent4" w:themeTint="66"/>
        <w:insideV w:val="single" w:sz="4" w:space="0" w:color="F280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B41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41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5">
    <w:name w:val="Grid Table 1 Light Accent 5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FEE2A0" w:themeColor="accent5" w:themeTint="66"/>
        <w:left w:val="single" w:sz="4" w:space="0" w:color="FEE2A0" w:themeColor="accent5" w:themeTint="66"/>
        <w:bottom w:val="single" w:sz="4" w:space="0" w:color="FEE2A0" w:themeColor="accent5" w:themeTint="66"/>
        <w:right w:val="single" w:sz="4" w:space="0" w:color="FEE2A0" w:themeColor="accent5" w:themeTint="66"/>
        <w:insideH w:val="single" w:sz="4" w:space="0" w:color="FEE2A0" w:themeColor="accent5" w:themeTint="66"/>
        <w:insideV w:val="single" w:sz="4" w:space="0" w:color="FEE2A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D37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D37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6">
    <w:name w:val="Grid Table 1 Light Accent 6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F5C5AB" w:themeColor="accent6" w:themeTint="66"/>
        <w:left w:val="single" w:sz="4" w:space="0" w:color="F5C5AB" w:themeColor="accent6" w:themeTint="66"/>
        <w:bottom w:val="single" w:sz="4" w:space="0" w:color="F5C5AB" w:themeColor="accent6" w:themeTint="66"/>
        <w:right w:val="single" w:sz="4" w:space="0" w:color="F5C5AB" w:themeColor="accent6" w:themeTint="66"/>
        <w:insideH w:val="single" w:sz="4" w:space="0" w:color="F5C5AB" w:themeColor="accent6" w:themeTint="66"/>
        <w:insideV w:val="single" w:sz="4" w:space="0" w:color="F5C5A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0A98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A98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mkou2">
    <w:name w:val="Grid Table 2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mkou2zvraznn1">
    <w:name w:val="Grid Table 2 Accent 1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A6ADF1" w:themeColor="accent1" w:themeTint="99"/>
        <w:bottom w:val="single" w:sz="2" w:space="0" w:color="A6ADF1" w:themeColor="accent1" w:themeTint="99"/>
        <w:insideH w:val="single" w:sz="2" w:space="0" w:color="A6ADF1" w:themeColor="accent1" w:themeTint="99"/>
        <w:insideV w:val="single" w:sz="2" w:space="0" w:color="A6ADF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ADF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ADF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Tabulkasmkou2zvraznn2">
    <w:name w:val="Grid Table 2 Accent 2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2DBDFF" w:themeColor="accent2" w:themeTint="99"/>
        <w:bottom w:val="single" w:sz="2" w:space="0" w:color="2DBDFF" w:themeColor="accent2" w:themeTint="99"/>
        <w:insideH w:val="single" w:sz="2" w:space="0" w:color="2DBDFF" w:themeColor="accent2" w:themeTint="99"/>
        <w:insideV w:val="single" w:sz="2" w:space="0" w:color="2DB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DBD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DBD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Tabulkasmkou2zvraznn3">
    <w:name w:val="Grid Table 2 Accent 3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54DEFF" w:themeColor="accent3" w:themeTint="99"/>
        <w:bottom w:val="single" w:sz="2" w:space="0" w:color="54DEFF" w:themeColor="accent3" w:themeTint="99"/>
        <w:insideH w:val="single" w:sz="2" w:space="0" w:color="54DEFF" w:themeColor="accent3" w:themeTint="99"/>
        <w:insideV w:val="single" w:sz="2" w:space="0" w:color="54D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DE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DE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Tabulkasmkou2zvraznn4">
    <w:name w:val="Grid Table 2 Accent 4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EB41EB" w:themeColor="accent4" w:themeTint="99"/>
        <w:bottom w:val="single" w:sz="2" w:space="0" w:color="EB41EB" w:themeColor="accent4" w:themeTint="99"/>
        <w:insideH w:val="single" w:sz="2" w:space="0" w:color="EB41EB" w:themeColor="accent4" w:themeTint="99"/>
        <w:insideV w:val="single" w:sz="2" w:space="0" w:color="EB41E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41E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41E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Tabulkasmkou2zvraznn5">
    <w:name w:val="Grid Table 2 Accent 5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FDD371" w:themeColor="accent5" w:themeTint="99"/>
        <w:bottom w:val="single" w:sz="2" w:space="0" w:color="FDD371" w:themeColor="accent5" w:themeTint="99"/>
        <w:insideH w:val="single" w:sz="2" w:space="0" w:color="FDD371" w:themeColor="accent5" w:themeTint="99"/>
        <w:insideV w:val="single" w:sz="2" w:space="0" w:color="FDD37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D37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D37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Tabulkasmkou2zvraznn6">
    <w:name w:val="Grid Table 2 Accent 6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F0A981" w:themeColor="accent6" w:themeTint="99"/>
        <w:bottom w:val="single" w:sz="2" w:space="0" w:color="F0A981" w:themeColor="accent6" w:themeTint="99"/>
        <w:insideH w:val="single" w:sz="2" w:space="0" w:color="F0A981" w:themeColor="accent6" w:themeTint="99"/>
        <w:insideV w:val="single" w:sz="2" w:space="0" w:color="F0A98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A98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A98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Tabulkasmkou3">
    <w:name w:val="Grid Table 3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ulkasmkou3zvraznn1">
    <w:name w:val="Grid Table 3 Accent 1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A6ADF1" w:themeColor="accent1" w:themeTint="99"/>
        <w:left w:val="single" w:sz="4" w:space="0" w:color="A6ADF1" w:themeColor="accent1" w:themeTint="99"/>
        <w:bottom w:val="single" w:sz="4" w:space="0" w:color="A6ADF1" w:themeColor="accent1" w:themeTint="99"/>
        <w:right w:val="single" w:sz="4" w:space="0" w:color="A6ADF1" w:themeColor="accent1" w:themeTint="99"/>
        <w:insideH w:val="single" w:sz="4" w:space="0" w:color="A6ADF1" w:themeColor="accent1" w:themeTint="99"/>
        <w:insideV w:val="single" w:sz="4" w:space="0" w:color="A6ADF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  <w:tblStylePr w:type="neCell">
      <w:tblPr/>
      <w:tcPr>
        <w:tcBorders>
          <w:bottom w:val="single" w:sz="4" w:space="0" w:color="A6ADF1" w:themeColor="accent1" w:themeTint="99"/>
        </w:tcBorders>
      </w:tcPr>
    </w:tblStylePr>
    <w:tblStylePr w:type="nwCell">
      <w:tblPr/>
      <w:tcPr>
        <w:tcBorders>
          <w:bottom w:val="single" w:sz="4" w:space="0" w:color="A6ADF1" w:themeColor="accent1" w:themeTint="99"/>
        </w:tcBorders>
      </w:tcPr>
    </w:tblStylePr>
    <w:tblStylePr w:type="seCell">
      <w:tblPr/>
      <w:tcPr>
        <w:tcBorders>
          <w:top w:val="single" w:sz="4" w:space="0" w:color="A6ADF1" w:themeColor="accent1" w:themeTint="99"/>
        </w:tcBorders>
      </w:tcPr>
    </w:tblStylePr>
    <w:tblStylePr w:type="swCell">
      <w:tblPr/>
      <w:tcPr>
        <w:tcBorders>
          <w:top w:val="single" w:sz="4" w:space="0" w:color="A6ADF1" w:themeColor="accent1" w:themeTint="99"/>
        </w:tcBorders>
      </w:tcPr>
    </w:tblStylePr>
  </w:style>
  <w:style w:type="table" w:styleId="Tabulkasmkou3zvraznn2">
    <w:name w:val="Grid Table 3 Accent 2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2DBDFF" w:themeColor="accent2" w:themeTint="99"/>
        <w:left w:val="single" w:sz="4" w:space="0" w:color="2DBDFF" w:themeColor="accent2" w:themeTint="99"/>
        <w:bottom w:val="single" w:sz="4" w:space="0" w:color="2DBDFF" w:themeColor="accent2" w:themeTint="99"/>
        <w:right w:val="single" w:sz="4" w:space="0" w:color="2DBDFF" w:themeColor="accent2" w:themeTint="99"/>
        <w:insideH w:val="single" w:sz="4" w:space="0" w:color="2DBDFF" w:themeColor="accent2" w:themeTint="99"/>
        <w:insideV w:val="single" w:sz="4" w:space="0" w:color="2DB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  <w:tblStylePr w:type="neCell">
      <w:tblPr/>
      <w:tcPr>
        <w:tcBorders>
          <w:bottom w:val="single" w:sz="4" w:space="0" w:color="2DBDFF" w:themeColor="accent2" w:themeTint="99"/>
        </w:tcBorders>
      </w:tcPr>
    </w:tblStylePr>
    <w:tblStylePr w:type="nwCell">
      <w:tblPr/>
      <w:tcPr>
        <w:tcBorders>
          <w:bottom w:val="single" w:sz="4" w:space="0" w:color="2DBDFF" w:themeColor="accent2" w:themeTint="99"/>
        </w:tcBorders>
      </w:tcPr>
    </w:tblStylePr>
    <w:tblStylePr w:type="seCell">
      <w:tblPr/>
      <w:tcPr>
        <w:tcBorders>
          <w:top w:val="single" w:sz="4" w:space="0" w:color="2DBDFF" w:themeColor="accent2" w:themeTint="99"/>
        </w:tcBorders>
      </w:tcPr>
    </w:tblStylePr>
    <w:tblStylePr w:type="swCell">
      <w:tblPr/>
      <w:tcPr>
        <w:tcBorders>
          <w:top w:val="single" w:sz="4" w:space="0" w:color="2DBDFF" w:themeColor="accent2" w:themeTint="99"/>
        </w:tcBorders>
      </w:tcPr>
    </w:tblStylePr>
  </w:style>
  <w:style w:type="table" w:styleId="Tabulkasmkou3zvraznn3">
    <w:name w:val="Grid Table 3 Accent 3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54DEFF" w:themeColor="accent3" w:themeTint="99"/>
        <w:left w:val="single" w:sz="4" w:space="0" w:color="54DEFF" w:themeColor="accent3" w:themeTint="99"/>
        <w:bottom w:val="single" w:sz="4" w:space="0" w:color="54DEFF" w:themeColor="accent3" w:themeTint="99"/>
        <w:right w:val="single" w:sz="4" w:space="0" w:color="54DEFF" w:themeColor="accent3" w:themeTint="99"/>
        <w:insideH w:val="single" w:sz="4" w:space="0" w:color="54DEFF" w:themeColor="accent3" w:themeTint="99"/>
        <w:insideV w:val="single" w:sz="4" w:space="0" w:color="54D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  <w:tblStylePr w:type="neCell">
      <w:tblPr/>
      <w:tcPr>
        <w:tcBorders>
          <w:bottom w:val="single" w:sz="4" w:space="0" w:color="54DEFF" w:themeColor="accent3" w:themeTint="99"/>
        </w:tcBorders>
      </w:tcPr>
    </w:tblStylePr>
    <w:tblStylePr w:type="nwCell">
      <w:tblPr/>
      <w:tcPr>
        <w:tcBorders>
          <w:bottom w:val="single" w:sz="4" w:space="0" w:color="54DEFF" w:themeColor="accent3" w:themeTint="99"/>
        </w:tcBorders>
      </w:tcPr>
    </w:tblStylePr>
    <w:tblStylePr w:type="seCell">
      <w:tblPr/>
      <w:tcPr>
        <w:tcBorders>
          <w:top w:val="single" w:sz="4" w:space="0" w:color="54DEFF" w:themeColor="accent3" w:themeTint="99"/>
        </w:tcBorders>
      </w:tcPr>
    </w:tblStylePr>
    <w:tblStylePr w:type="swCell">
      <w:tblPr/>
      <w:tcPr>
        <w:tcBorders>
          <w:top w:val="single" w:sz="4" w:space="0" w:color="54DEFF" w:themeColor="accent3" w:themeTint="99"/>
        </w:tcBorders>
      </w:tcPr>
    </w:tblStylePr>
  </w:style>
  <w:style w:type="table" w:styleId="Tabulkasmkou3zvraznn4">
    <w:name w:val="Grid Table 3 Accent 4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EB41EB" w:themeColor="accent4" w:themeTint="99"/>
        <w:left w:val="single" w:sz="4" w:space="0" w:color="EB41EB" w:themeColor="accent4" w:themeTint="99"/>
        <w:bottom w:val="single" w:sz="4" w:space="0" w:color="EB41EB" w:themeColor="accent4" w:themeTint="99"/>
        <w:right w:val="single" w:sz="4" w:space="0" w:color="EB41EB" w:themeColor="accent4" w:themeTint="99"/>
        <w:insideH w:val="single" w:sz="4" w:space="0" w:color="EB41EB" w:themeColor="accent4" w:themeTint="99"/>
        <w:insideV w:val="single" w:sz="4" w:space="0" w:color="EB41E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  <w:tblStylePr w:type="neCell">
      <w:tblPr/>
      <w:tcPr>
        <w:tcBorders>
          <w:bottom w:val="single" w:sz="4" w:space="0" w:color="EB41EB" w:themeColor="accent4" w:themeTint="99"/>
        </w:tcBorders>
      </w:tcPr>
    </w:tblStylePr>
    <w:tblStylePr w:type="nwCell">
      <w:tblPr/>
      <w:tcPr>
        <w:tcBorders>
          <w:bottom w:val="single" w:sz="4" w:space="0" w:color="EB41EB" w:themeColor="accent4" w:themeTint="99"/>
        </w:tcBorders>
      </w:tcPr>
    </w:tblStylePr>
    <w:tblStylePr w:type="seCell">
      <w:tblPr/>
      <w:tcPr>
        <w:tcBorders>
          <w:top w:val="single" w:sz="4" w:space="0" w:color="EB41EB" w:themeColor="accent4" w:themeTint="99"/>
        </w:tcBorders>
      </w:tcPr>
    </w:tblStylePr>
    <w:tblStylePr w:type="swCell">
      <w:tblPr/>
      <w:tcPr>
        <w:tcBorders>
          <w:top w:val="single" w:sz="4" w:space="0" w:color="EB41EB" w:themeColor="accent4" w:themeTint="99"/>
        </w:tcBorders>
      </w:tcPr>
    </w:tblStylePr>
  </w:style>
  <w:style w:type="table" w:styleId="Tabulkasmkou3zvraznn5">
    <w:name w:val="Grid Table 3 Accent 5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FDD371" w:themeColor="accent5" w:themeTint="99"/>
        <w:left w:val="single" w:sz="4" w:space="0" w:color="FDD371" w:themeColor="accent5" w:themeTint="99"/>
        <w:bottom w:val="single" w:sz="4" w:space="0" w:color="FDD371" w:themeColor="accent5" w:themeTint="99"/>
        <w:right w:val="single" w:sz="4" w:space="0" w:color="FDD371" w:themeColor="accent5" w:themeTint="99"/>
        <w:insideH w:val="single" w:sz="4" w:space="0" w:color="FDD371" w:themeColor="accent5" w:themeTint="99"/>
        <w:insideV w:val="single" w:sz="4" w:space="0" w:color="FDD37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  <w:tblStylePr w:type="neCell">
      <w:tblPr/>
      <w:tcPr>
        <w:tcBorders>
          <w:bottom w:val="single" w:sz="4" w:space="0" w:color="FDD371" w:themeColor="accent5" w:themeTint="99"/>
        </w:tcBorders>
      </w:tcPr>
    </w:tblStylePr>
    <w:tblStylePr w:type="nwCell">
      <w:tblPr/>
      <w:tcPr>
        <w:tcBorders>
          <w:bottom w:val="single" w:sz="4" w:space="0" w:color="FDD371" w:themeColor="accent5" w:themeTint="99"/>
        </w:tcBorders>
      </w:tcPr>
    </w:tblStylePr>
    <w:tblStylePr w:type="seCell">
      <w:tblPr/>
      <w:tcPr>
        <w:tcBorders>
          <w:top w:val="single" w:sz="4" w:space="0" w:color="FDD371" w:themeColor="accent5" w:themeTint="99"/>
        </w:tcBorders>
      </w:tcPr>
    </w:tblStylePr>
    <w:tblStylePr w:type="swCell">
      <w:tblPr/>
      <w:tcPr>
        <w:tcBorders>
          <w:top w:val="single" w:sz="4" w:space="0" w:color="FDD371" w:themeColor="accent5" w:themeTint="99"/>
        </w:tcBorders>
      </w:tcPr>
    </w:tblStylePr>
  </w:style>
  <w:style w:type="table" w:styleId="Tabulkasmkou3zvraznn6">
    <w:name w:val="Grid Table 3 Accent 6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F0A981" w:themeColor="accent6" w:themeTint="99"/>
        <w:left w:val="single" w:sz="4" w:space="0" w:color="F0A981" w:themeColor="accent6" w:themeTint="99"/>
        <w:bottom w:val="single" w:sz="4" w:space="0" w:color="F0A981" w:themeColor="accent6" w:themeTint="99"/>
        <w:right w:val="single" w:sz="4" w:space="0" w:color="F0A981" w:themeColor="accent6" w:themeTint="99"/>
        <w:insideH w:val="single" w:sz="4" w:space="0" w:color="F0A981" w:themeColor="accent6" w:themeTint="99"/>
        <w:insideV w:val="single" w:sz="4" w:space="0" w:color="F0A98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  <w:tblStylePr w:type="neCell">
      <w:tblPr/>
      <w:tcPr>
        <w:tcBorders>
          <w:bottom w:val="single" w:sz="4" w:space="0" w:color="F0A981" w:themeColor="accent6" w:themeTint="99"/>
        </w:tcBorders>
      </w:tcPr>
    </w:tblStylePr>
    <w:tblStylePr w:type="nwCell">
      <w:tblPr/>
      <w:tcPr>
        <w:tcBorders>
          <w:bottom w:val="single" w:sz="4" w:space="0" w:color="F0A981" w:themeColor="accent6" w:themeTint="99"/>
        </w:tcBorders>
      </w:tcPr>
    </w:tblStylePr>
    <w:tblStylePr w:type="seCell">
      <w:tblPr/>
      <w:tcPr>
        <w:tcBorders>
          <w:top w:val="single" w:sz="4" w:space="0" w:color="F0A981" w:themeColor="accent6" w:themeTint="99"/>
        </w:tcBorders>
      </w:tcPr>
    </w:tblStylePr>
    <w:tblStylePr w:type="swCell">
      <w:tblPr/>
      <w:tcPr>
        <w:tcBorders>
          <w:top w:val="single" w:sz="4" w:space="0" w:color="F0A981" w:themeColor="accent6" w:themeTint="99"/>
        </w:tcBorders>
      </w:tcPr>
    </w:tblStylePr>
  </w:style>
  <w:style w:type="table" w:styleId="Tabulkasmkou4">
    <w:name w:val="Grid Table 4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mkou4zvraznn1">
    <w:name w:val="Grid Table 4 Accent 1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A6ADF1" w:themeColor="accent1" w:themeTint="99"/>
        <w:left w:val="single" w:sz="4" w:space="0" w:color="A6ADF1" w:themeColor="accent1" w:themeTint="99"/>
        <w:bottom w:val="single" w:sz="4" w:space="0" w:color="A6ADF1" w:themeColor="accent1" w:themeTint="99"/>
        <w:right w:val="single" w:sz="4" w:space="0" w:color="A6ADF1" w:themeColor="accent1" w:themeTint="99"/>
        <w:insideH w:val="single" w:sz="4" w:space="0" w:color="A6ADF1" w:themeColor="accent1" w:themeTint="99"/>
        <w:insideV w:val="single" w:sz="4" w:space="0" w:color="A6ADF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B78E8" w:themeColor="accent1"/>
          <w:left w:val="single" w:sz="4" w:space="0" w:color="6B78E8" w:themeColor="accent1"/>
          <w:bottom w:val="single" w:sz="4" w:space="0" w:color="6B78E8" w:themeColor="accent1"/>
          <w:right w:val="single" w:sz="4" w:space="0" w:color="6B78E8" w:themeColor="accent1"/>
          <w:insideH w:val="nil"/>
          <w:insideV w:val="nil"/>
        </w:tcBorders>
        <w:shd w:val="clear" w:color="auto" w:fill="6B78E8" w:themeFill="accent1"/>
      </w:tcPr>
    </w:tblStylePr>
    <w:tblStylePr w:type="lastRow">
      <w:rPr>
        <w:b/>
        <w:bCs/>
      </w:rPr>
      <w:tblPr/>
      <w:tcPr>
        <w:tcBorders>
          <w:top w:val="double" w:sz="4" w:space="0" w:color="6B78E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Tabulkasmkou4zvraznn2">
    <w:name w:val="Grid Table 4 Accent 2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2DBDFF" w:themeColor="accent2" w:themeTint="99"/>
        <w:left w:val="single" w:sz="4" w:space="0" w:color="2DBDFF" w:themeColor="accent2" w:themeTint="99"/>
        <w:bottom w:val="single" w:sz="4" w:space="0" w:color="2DBDFF" w:themeColor="accent2" w:themeTint="99"/>
        <w:right w:val="single" w:sz="4" w:space="0" w:color="2DBDFF" w:themeColor="accent2" w:themeTint="99"/>
        <w:insideH w:val="single" w:sz="4" w:space="0" w:color="2DBDFF" w:themeColor="accent2" w:themeTint="99"/>
        <w:insideV w:val="single" w:sz="4" w:space="0" w:color="2DB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EA0" w:themeColor="accent2"/>
          <w:left w:val="single" w:sz="4" w:space="0" w:color="006EA0" w:themeColor="accent2"/>
          <w:bottom w:val="single" w:sz="4" w:space="0" w:color="006EA0" w:themeColor="accent2"/>
          <w:right w:val="single" w:sz="4" w:space="0" w:color="006EA0" w:themeColor="accent2"/>
          <w:insideH w:val="nil"/>
          <w:insideV w:val="nil"/>
        </w:tcBorders>
        <w:shd w:val="clear" w:color="auto" w:fill="006EA0" w:themeFill="accent2"/>
      </w:tcPr>
    </w:tblStylePr>
    <w:tblStylePr w:type="lastRow">
      <w:rPr>
        <w:b/>
        <w:bCs/>
      </w:rPr>
      <w:tblPr/>
      <w:tcPr>
        <w:tcBorders>
          <w:top w:val="double" w:sz="4" w:space="0" w:color="006E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Tabulkasmkou4zvraznn3">
    <w:name w:val="Grid Table 4 Accent 3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54DEFF" w:themeColor="accent3" w:themeTint="99"/>
        <w:left w:val="single" w:sz="4" w:space="0" w:color="54DEFF" w:themeColor="accent3" w:themeTint="99"/>
        <w:bottom w:val="single" w:sz="4" w:space="0" w:color="54DEFF" w:themeColor="accent3" w:themeTint="99"/>
        <w:right w:val="single" w:sz="4" w:space="0" w:color="54DEFF" w:themeColor="accent3" w:themeTint="99"/>
        <w:insideH w:val="single" w:sz="4" w:space="0" w:color="54DEFF" w:themeColor="accent3" w:themeTint="99"/>
        <w:insideV w:val="single" w:sz="4" w:space="0" w:color="54DE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6E1" w:themeColor="accent3"/>
          <w:left w:val="single" w:sz="4" w:space="0" w:color="00B6E1" w:themeColor="accent3"/>
          <w:bottom w:val="single" w:sz="4" w:space="0" w:color="00B6E1" w:themeColor="accent3"/>
          <w:right w:val="single" w:sz="4" w:space="0" w:color="00B6E1" w:themeColor="accent3"/>
          <w:insideH w:val="nil"/>
          <w:insideV w:val="nil"/>
        </w:tcBorders>
        <w:shd w:val="clear" w:color="auto" w:fill="00B6E1" w:themeFill="accent3"/>
      </w:tcPr>
    </w:tblStylePr>
    <w:tblStylePr w:type="lastRow">
      <w:rPr>
        <w:b/>
        <w:bCs/>
      </w:rPr>
      <w:tblPr/>
      <w:tcPr>
        <w:tcBorders>
          <w:top w:val="double" w:sz="4" w:space="0" w:color="00B6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Tabulkasmkou4zvraznn4">
    <w:name w:val="Grid Table 4 Accent 4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EB41EB" w:themeColor="accent4" w:themeTint="99"/>
        <w:left w:val="single" w:sz="4" w:space="0" w:color="EB41EB" w:themeColor="accent4" w:themeTint="99"/>
        <w:bottom w:val="single" w:sz="4" w:space="0" w:color="EB41EB" w:themeColor="accent4" w:themeTint="99"/>
        <w:right w:val="single" w:sz="4" w:space="0" w:color="EB41EB" w:themeColor="accent4" w:themeTint="99"/>
        <w:insideH w:val="single" w:sz="4" w:space="0" w:color="EB41EB" w:themeColor="accent4" w:themeTint="99"/>
        <w:insideV w:val="single" w:sz="4" w:space="0" w:color="EB41E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0F94" w:themeColor="accent4"/>
          <w:left w:val="single" w:sz="4" w:space="0" w:color="940F94" w:themeColor="accent4"/>
          <w:bottom w:val="single" w:sz="4" w:space="0" w:color="940F94" w:themeColor="accent4"/>
          <w:right w:val="single" w:sz="4" w:space="0" w:color="940F94" w:themeColor="accent4"/>
          <w:insideH w:val="nil"/>
          <w:insideV w:val="nil"/>
        </w:tcBorders>
        <w:shd w:val="clear" w:color="auto" w:fill="940F94" w:themeFill="accent4"/>
      </w:tcPr>
    </w:tblStylePr>
    <w:tblStylePr w:type="lastRow">
      <w:rPr>
        <w:b/>
        <w:bCs/>
      </w:rPr>
      <w:tblPr/>
      <w:tcPr>
        <w:tcBorders>
          <w:top w:val="double" w:sz="4" w:space="0" w:color="940F9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Tabulkasmkou4zvraznn5">
    <w:name w:val="Grid Table 4 Accent 5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FDD371" w:themeColor="accent5" w:themeTint="99"/>
        <w:left w:val="single" w:sz="4" w:space="0" w:color="FDD371" w:themeColor="accent5" w:themeTint="99"/>
        <w:bottom w:val="single" w:sz="4" w:space="0" w:color="FDD371" w:themeColor="accent5" w:themeTint="99"/>
        <w:right w:val="single" w:sz="4" w:space="0" w:color="FDD371" w:themeColor="accent5" w:themeTint="99"/>
        <w:insideH w:val="single" w:sz="4" w:space="0" w:color="FDD371" w:themeColor="accent5" w:themeTint="99"/>
        <w:insideV w:val="single" w:sz="4" w:space="0" w:color="FDD37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B813" w:themeColor="accent5"/>
          <w:left w:val="single" w:sz="4" w:space="0" w:color="FDB813" w:themeColor="accent5"/>
          <w:bottom w:val="single" w:sz="4" w:space="0" w:color="FDB813" w:themeColor="accent5"/>
          <w:right w:val="single" w:sz="4" w:space="0" w:color="FDB813" w:themeColor="accent5"/>
          <w:insideH w:val="nil"/>
          <w:insideV w:val="nil"/>
        </w:tcBorders>
        <w:shd w:val="clear" w:color="auto" w:fill="FDB813" w:themeFill="accent5"/>
      </w:tcPr>
    </w:tblStylePr>
    <w:tblStylePr w:type="lastRow">
      <w:rPr>
        <w:b/>
        <w:bCs/>
      </w:rPr>
      <w:tblPr/>
      <w:tcPr>
        <w:tcBorders>
          <w:top w:val="double" w:sz="4" w:space="0" w:color="FDB81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Tabulkasmkou4zvraznn6">
    <w:name w:val="Grid Table 4 Accent 6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F0A981" w:themeColor="accent6" w:themeTint="99"/>
        <w:left w:val="single" w:sz="4" w:space="0" w:color="F0A981" w:themeColor="accent6" w:themeTint="99"/>
        <w:bottom w:val="single" w:sz="4" w:space="0" w:color="F0A981" w:themeColor="accent6" w:themeTint="99"/>
        <w:right w:val="single" w:sz="4" w:space="0" w:color="F0A981" w:themeColor="accent6" w:themeTint="99"/>
        <w:insideH w:val="single" w:sz="4" w:space="0" w:color="F0A981" w:themeColor="accent6" w:themeTint="99"/>
        <w:insideV w:val="single" w:sz="4" w:space="0" w:color="F0A98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712E" w:themeColor="accent6"/>
          <w:left w:val="single" w:sz="4" w:space="0" w:color="E6712E" w:themeColor="accent6"/>
          <w:bottom w:val="single" w:sz="4" w:space="0" w:color="E6712E" w:themeColor="accent6"/>
          <w:right w:val="single" w:sz="4" w:space="0" w:color="E6712E" w:themeColor="accent6"/>
          <w:insideH w:val="nil"/>
          <w:insideV w:val="nil"/>
        </w:tcBorders>
        <w:shd w:val="clear" w:color="auto" w:fill="E6712E" w:themeFill="accent6"/>
      </w:tcPr>
    </w:tblStylePr>
    <w:tblStylePr w:type="lastRow">
      <w:rPr>
        <w:b/>
        <w:bCs/>
      </w:rPr>
      <w:tblPr/>
      <w:tcPr>
        <w:tcBorders>
          <w:top w:val="double" w:sz="4" w:space="0" w:color="E671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Tmavtabulkasmkou5">
    <w:name w:val="Grid Table 5 Dark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mavtabulkasmkou5zvraznn1">
    <w:name w:val="Grid Table 5 Dark Accent 1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E3F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78E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78E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B78E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B78E8" w:themeFill="accent1"/>
      </w:tcPr>
    </w:tblStylePr>
    <w:tblStylePr w:type="band1Vert">
      <w:tblPr/>
      <w:tcPr>
        <w:shd w:val="clear" w:color="auto" w:fill="C3C8F5" w:themeFill="accent1" w:themeFillTint="66"/>
      </w:tcPr>
    </w:tblStylePr>
    <w:tblStylePr w:type="band1Horz">
      <w:tblPr/>
      <w:tcPr>
        <w:shd w:val="clear" w:color="auto" w:fill="C3C8F5" w:themeFill="accent1" w:themeFillTint="66"/>
      </w:tcPr>
    </w:tblStylePr>
  </w:style>
  <w:style w:type="table" w:styleId="Tmavtabulkasmkou5zvraznn2">
    <w:name w:val="Grid Table 5 Dark Accent 2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9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EA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EA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EA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EA0" w:themeFill="accent2"/>
      </w:tcPr>
    </w:tblStylePr>
    <w:tblStylePr w:type="band1Vert">
      <w:tblPr/>
      <w:tcPr>
        <w:shd w:val="clear" w:color="auto" w:fill="73D3FF" w:themeFill="accent2" w:themeFillTint="66"/>
      </w:tcPr>
    </w:tblStylePr>
    <w:tblStylePr w:type="band1Horz">
      <w:tblPr/>
      <w:tcPr>
        <w:shd w:val="clear" w:color="auto" w:fill="73D3FF" w:themeFill="accent2" w:themeFillTint="66"/>
      </w:tcPr>
    </w:tblStylePr>
  </w:style>
  <w:style w:type="table" w:styleId="Tmavtabulkasmkou5zvraznn3">
    <w:name w:val="Grid Table 5 Dark Accent 3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F4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6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6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6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6E1" w:themeFill="accent3"/>
      </w:tcPr>
    </w:tblStylePr>
    <w:tblStylePr w:type="band1Vert">
      <w:tblPr/>
      <w:tcPr>
        <w:shd w:val="clear" w:color="auto" w:fill="8DE9FF" w:themeFill="accent3" w:themeFillTint="66"/>
      </w:tcPr>
    </w:tblStylePr>
    <w:tblStylePr w:type="band1Horz">
      <w:tblPr/>
      <w:tcPr>
        <w:shd w:val="clear" w:color="auto" w:fill="8DE9FF" w:themeFill="accent3" w:themeFillTint="66"/>
      </w:tcPr>
    </w:tblStylePr>
  </w:style>
  <w:style w:type="table" w:styleId="Tmavtabulkasmkou5zvraznn4">
    <w:name w:val="Grid Table 5 Dark Accent 4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BF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0F94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0F94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0F9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0F94" w:themeFill="accent4"/>
      </w:tcPr>
    </w:tblStylePr>
    <w:tblStylePr w:type="band1Vert">
      <w:tblPr/>
      <w:tcPr>
        <w:shd w:val="clear" w:color="auto" w:fill="F280F2" w:themeFill="accent4" w:themeFillTint="66"/>
      </w:tcPr>
    </w:tblStylePr>
    <w:tblStylePr w:type="band1Horz">
      <w:tblPr/>
      <w:tcPr>
        <w:shd w:val="clear" w:color="auto" w:fill="F280F2" w:themeFill="accent4" w:themeFillTint="66"/>
      </w:tcPr>
    </w:tblStylePr>
  </w:style>
  <w:style w:type="table" w:styleId="Tmavtabulkasmkou5zvraznn5">
    <w:name w:val="Grid Table 5 Dark Accent 5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0C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B81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B81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B81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B813" w:themeFill="accent5"/>
      </w:tcPr>
    </w:tblStylePr>
    <w:tblStylePr w:type="band1Vert">
      <w:tblPr/>
      <w:tcPr>
        <w:shd w:val="clear" w:color="auto" w:fill="FEE2A0" w:themeFill="accent5" w:themeFillTint="66"/>
      </w:tcPr>
    </w:tblStylePr>
    <w:tblStylePr w:type="band1Horz">
      <w:tblPr/>
      <w:tcPr>
        <w:shd w:val="clear" w:color="auto" w:fill="FEE2A0" w:themeFill="accent5" w:themeFillTint="66"/>
      </w:tcPr>
    </w:tblStylePr>
  </w:style>
  <w:style w:type="table" w:styleId="Tmavtabulkasmkou5zvraznn6">
    <w:name w:val="Grid Table 5 Dark Accent 6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71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71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71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712E" w:themeFill="accent6"/>
      </w:tcPr>
    </w:tblStylePr>
    <w:tblStylePr w:type="band1Vert">
      <w:tblPr/>
      <w:tcPr>
        <w:shd w:val="clear" w:color="auto" w:fill="F5C5AB" w:themeFill="accent6" w:themeFillTint="66"/>
      </w:tcPr>
    </w:tblStylePr>
    <w:tblStylePr w:type="band1Horz">
      <w:tblPr/>
      <w:tcPr>
        <w:shd w:val="clear" w:color="auto" w:fill="F5C5AB" w:themeFill="accent6" w:themeFillTint="66"/>
      </w:tcPr>
    </w:tblStylePr>
  </w:style>
  <w:style w:type="table" w:styleId="Barevntabulkasmkou6">
    <w:name w:val="Grid Table 6 Colorful"/>
    <w:basedOn w:val="Normlntabulka"/>
    <w:uiPriority w:val="51"/>
    <w:rsid w:val="0021619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tabulkasmkou6zvraznn1">
    <w:name w:val="Grid Table 6 Colorful Accent 1"/>
    <w:basedOn w:val="Normlntabulka"/>
    <w:uiPriority w:val="51"/>
    <w:rsid w:val="00216194"/>
    <w:rPr>
      <w:color w:val="2235DB" w:themeColor="accent1" w:themeShade="BF"/>
    </w:rPr>
    <w:tblPr>
      <w:tblStyleRowBandSize w:val="1"/>
      <w:tblStyleColBandSize w:val="1"/>
      <w:tblBorders>
        <w:top w:val="single" w:sz="4" w:space="0" w:color="A6ADF1" w:themeColor="accent1" w:themeTint="99"/>
        <w:left w:val="single" w:sz="4" w:space="0" w:color="A6ADF1" w:themeColor="accent1" w:themeTint="99"/>
        <w:bottom w:val="single" w:sz="4" w:space="0" w:color="A6ADF1" w:themeColor="accent1" w:themeTint="99"/>
        <w:right w:val="single" w:sz="4" w:space="0" w:color="A6ADF1" w:themeColor="accent1" w:themeTint="99"/>
        <w:insideH w:val="single" w:sz="4" w:space="0" w:color="A6ADF1" w:themeColor="accent1" w:themeTint="99"/>
        <w:insideV w:val="single" w:sz="4" w:space="0" w:color="A6ADF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6ADF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ADF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Barevntabulkasmkou6zvraznn2">
    <w:name w:val="Grid Table 6 Colorful Accent 2"/>
    <w:basedOn w:val="Normlntabulka"/>
    <w:uiPriority w:val="51"/>
    <w:rsid w:val="00216194"/>
    <w:rPr>
      <w:color w:val="005277" w:themeColor="accent2" w:themeShade="BF"/>
    </w:rPr>
    <w:tblPr>
      <w:tblStyleRowBandSize w:val="1"/>
      <w:tblStyleColBandSize w:val="1"/>
      <w:tblBorders>
        <w:top w:val="single" w:sz="4" w:space="0" w:color="2DBDFF" w:themeColor="accent2" w:themeTint="99"/>
        <w:left w:val="single" w:sz="4" w:space="0" w:color="2DBDFF" w:themeColor="accent2" w:themeTint="99"/>
        <w:bottom w:val="single" w:sz="4" w:space="0" w:color="2DBDFF" w:themeColor="accent2" w:themeTint="99"/>
        <w:right w:val="single" w:sz="4" w:space="0" w:color="2DBDFF" w:themeColor="accent2" w:themeTint="99"/>
        <w:insideH w:val="single" w:sz="4" w:space="0" w:color="2DBDFF" w:themeColor="accent2" w:themeTint="99"/>
        <w:insideV w:val="single" w:sz="4" w:space="0" w:color="2DBD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DB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DB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Barevntabulkasmkou6zvraznn3">
    <w:name w:val="Grid Table 6 Colorful Accent 3"/>
    <w:basedOn w:val="Normlntabulka"/>
    <w:uiPriority w:val="51"/>
    <w:rsid w:val="00216194"/>
    <w:rPr>
      <w:color w:val="0087A8" w:themeColor="accent3" w:themeShade="BF"/>
    </w:rPr>
    <w:tblPr>
      <w:tblStyleRowBandSize w:val="1"/>
      <w:tblStyleColBandSize w:val="1"/>
      <w:tblBorders>
        <w:top w:val="single" w:sz="4" w:space="0" w:color="54DEFF" w:themeColor="accent3" w:themeTint="99"/>
        <w:left w:val="single" w:sz="4" w:space="0" w:color="54DEFF" w:themeColor="accent3" w:themeTint="99"/>
        <w:bottom w:val="single" w:sz="4" w:space="0" w:color="54DEFF" w:themeColor="accent3" w:themeTint="99"/>
        <w:right w:val="single" w:sz="4" w:space="0" w:color="54DEFF" w:themeColor="accent3" w:themeTint="99"/>
        <w:insideH w:val="single" w:sz="4" w:space="0" w:color="54DEFF" w:themeColor="accent3" w:themeTint="99"/>
        <w:insideV w:val="single" w:sz="4" w:space="0" w:color="54DE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D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D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Barevntabulkasmkou6zvraznn4">
    <w:name w:val="Grid Table 6 Colorful Accent 4"/>
    <w:basedOn w:val="Normlntabulka"/>
    <w:uiPriority w:val="51"/>
    <w:rsid w:val="00216194"/>
    <w:rPr>
      <w:color w:val="6E0B6E" w:themeColor="accent4" w:themeShade="BF"/>
    </w:rPr>
    <w:tblPr>
      <w:tblStyleRowBandSize w:val="1"/>
      <w:tblStyleColBandSize w:val="1"/>
      <w:tblBorders>
        <w:top w:val="single" w:sz="4" w:space="0" w:color="EB41EB" w:themeColor="accent4" w:themeTint="99"/>
        <w:left w:val="single" w:sz="4" w:space="0" w:color="EB41EB" w:themeColor="accent4" w:themeTint="99"/>
        <w:bottom w:val="single" w:sz="4" w:space="0" w:color="EB41EB" w:themeColor="accent4" w:themeTint="99"/>
        <w:right w:val="single" w:sz="4" w:space="0" w:color="EB41EB" w:themeColor="accent4" w:themeTint="99"/>
        <w:insideH w:val="single" w:sz="4" w:space="0" w:color="EB41EB" w:themeColor="accent4" w:themeTint="99"/>
        <w:insideV w:val="single" w:sz="4" w:space="0" w:color="EB41E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B41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41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Barevntabulkasmkou6zvraznn5">
    <w:name w:val="Grid Table 6 Colorful Accent 5"/>
    <w:basedOn w:val="Normlntabulka"/>
    <w:uiPriority w:val="51"/>
    <w:rsid w:val="00216194"/>
    <w:rPr>
      <w:color w:val="C98E01" w:themeColor="accent5" w:themeShade="BF"/>
    </w:rPr>
    <w:tblPr>
      <w:tblStyleRowBandSize w:val="1"/>
      <w:tblStyleColBandSize w:val="1"/>
      <w:tblBorders>
        <w:top w:val="single" w:sz="4" w:space="0" w:color="FDD371" w:themeColor="accent5" w:themeTint="99"/>
        <w:left w:val="single" w:sz="4" w:space="0" w:color="FDD371" w:themeColor="accent5" w:themeTint="99"/>
        <w:bottom w:val="single" w:sz="4" w:space="0" w:color="FDD371" w:themeColor="accent5" w:themeTint="99"/>
        <w:right w:val="single" w:sz="4" w:space="0" w:color="FDD371" w:themeColor="accent5" w:themeTint="99"/>
        <w:insideH w:val="single" w:sz="4" w:space="0" w:color="FDD371" w:themeColor="accent5" w:themeTint="99"/>
        <w:insideV w:val="single" w:sz="4" w:space="0" w:color="FDD37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D37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D37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Barevntabulkasmkou6zvraznn6">
    <w:name w:val="Grid Table 6 Colorful Accent 6"/>
    <w:basedOn w:val="Normlntabulka"/>
    <w:uiPriority w:val="51"/>
    <w:rsid w:val="00216194"/>
    <w:rPr>
      <w:color w:val="B85016" w:themeColor="accent6" w:themeShade="BF"/>
    </w:rPr>
    <w:tblPr>
      <w:tblStyleRowBandSize w:val="1"/>
      <w:tblStyleColBandSize w:val="1"/>
      <w:tblBorders>
        <w:top w:val="single" w:sz="4" w:space="0" w:color="F0A981" w:themeColor="accent6" w:themeTint="99"/>
        <w:left w:val="single" w:sz="4" w:space="0" w:color="F0A981" w:themeColor="accent6" w:themeTint="99"/>
        <w:bottom w:val="single" w:sz="4" w:space="0" w:color="F0A981" w:themeColor="accent6" w:themeTint="99"/>
        <w:right w:val="single" w:sz="4" w:space="0" w:color="F0A981" w:themeColor="accent6" w:themeTint="99"/>
        <w:insideH w:val="single" w:sz="4" w:space="0" w:color="F0A981" w:themeColor="accent6" w:themeTint="99"/>
        <w:insideV w:val="single" w:sz="4" w:space="0" w:color="F0A98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0A98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A98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Barevntabulkasmkou7">
    <w:name w:val="Grid Table 7 Colorful"/>
    <w:basedOn w:val="Normlntabulka"/>
    <w:uiPriority w:val="52"/>
    <w:rsid w:val="0021619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Barevntabulkasmkou7zvraznn1">
    <w:name w:val="Grid Table 7 Colorful Accent 1"/>
    <w:basedOn w:val="Normlntabulka"/>
    <w:uiPriority w:val="52"/>
    <w:rsid w:val="00216194"/>
    <w:rPr>
      <w:color w:val="2235DB" w:themeColor="accent1" w:themeShade="BF"/>
    </w:rPr>
    <w:tblPr>
      <w:tblStyleRowBandSize w:val="1"/>
      <w:tblStyleColBandSize w:val="1"/>
      <w:tblBorders>
        <w:top w:val="single" w:sz="4" w:space="0" w:color="A6ADF1" w:themeColor="accent1" w:themeTint="99"/>
        <w:left w:val="single" w:sz="4" w:space="0" w:color="A6ADF1" w:themeColor="accent1" w:themeTint="99"/>
        <w:bottom w:val="single" w:sz="4" w:space="0" w:color="A6ADF1" w:themeColor="accent1" w:themeTint="99"/>
        <w:right w:val="single" w:sz="4" w:space="0" w:color="A6ADF1" w:themeColor="accent1" w:themeTint="99"/>
        <w:insideH w:val="single" w:sz="4" w:space="0" w:color="A6ADF1" w:themeColor="accent1" w:themeTint="99"/>
        <w:insideV w:val="single" w:sz="4" w:space="0" w:color="A6ADF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  <w:tblStylePr w:type="neCell">
      <w:tblPr/>
      <w:tcPr>
        <w:tcBorders>
          <w:bottom w:val="single" w:sz="4" w:space="0" w:color="A6ADF1" w:themeColor="accent1" w:themeTint="99"/>
        </w:tcBorders>
      </w:tcPr>
    </w:tblStylePr>
    <w:tblStylePr w:type="nwCell">
      <w:tblPr/>
      <w:tcPr>
        <w:tcBorders>
          <w:bottom w:val="single" w:sz="4" w:space="0" w:color="A6ADF1" w:themeColor="accent1" w:themeTint="99"/>
        </w:tcBorders>
      </w:tcPr>
    </w:tblStylePr>
    <w:tblStylePr w:type="seCell">
      <w:tblPr/>
      <w:tcPr>
        <w:tcBorders>
          <w:top w:val="single" w:sz="4" w:space="0" w:color="A6ADF1" w:themeColor="accent1" w:themeTint="99"/>
        </w:tcBorders>
      </w:tcPr>
    </w:tblStylePr>
    <w:tblStylePr w:type="swCell">
      <w:tblPr/>
      <w:tcPr>
        <w:tcBorders>
          <w:top w:val="single" w:sz="4" w:space="0" w:color="A6ADF1" w:themeColor="accent1" w:themeTint="99"/>
        </w:tcBorders>
      </w:tcPr>
    </w:tblStylePr>
  </w:style>
  <w:style w:type="table" w:styleId="Barevntabulkasmkou7zvraznn2">
    <w:name w:val="Grid Table 7 Colorful Accent 2"/>
    <w:basedOn w:val="Normlntabulka"/>
    <w:uiPriority w:val="52"/>
    <w:rsid w:val="00216194"/>
    <w:rPr>
      <w:color w:val="005277" w:themeColor="accent2" w:themeShade="BF"/>
    </w:rPr>
    <w:tblPr>
      <w:tblStyleRowBandSize w:val="1"/>
      <w:tblStyleColBandSize w:val="1"/>
      <w:tblBorders>
        <w:top w:val="single" w:sz="4" w:space="0" w:color="2DBDFF" w:themeColor="accent2" w:themeTint="99"/>
        <w:left w:val="single" w:sz="4" w:space="0" w:color="2DBDFF" w:themeColor="accent2" w:themeTint="99"/>
        <w:bottom w:val="single" w:sz="4" w:space="0" w:color="2DBDFF" w:themeColor="accent2" w:themeTint="99"/>
        <w:right w:val="single" w:sz="4" w:space="0" w:color="2DBDFF" w:themeColor="accent2" w:themeTint="99"/>
        <w:insideH w:val="single" w:sz="4" w:space="0" w:color="2DBDFF" w:themeColor="accent2" w:themeTint="99"/>
        <w:insideV w:val="single" w:sz="4" w:space="0" w:color="2DB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  <w:tblStylePr w:type="neCell">
      <w:tblPr/>
      <w:tcPr>
        <w:tcBorders>
          <w:bottom w:val="single" w:sz="4" w:space="0" w:color="2DBDFF" w:themeColor="accent2" w:themeTint="99"/>
        </w:tcBorders>
      </w:tcPr>
    </w:tblStylePr>
    <w:tblStylePr w:type="nwCell">
      <w:tblPr/>
      <w:tcPr>
        <w:tcBorders>
          <w:bottom w:val="single" w:sz="4" w:space="0" w:color="2DBDFF" w:themeColor="accent2" w:themeTint="99"/>
        </w:tcBorders>
      </w:tcPr>
    </w:tblStylePr>
    <w:tblStylePr w:type="seCell">
      <w:tblPr/>
      <w:tcPr>
        <w:tcBorders>
          <w:top w:val="single" w:sz="4" w:space="0" w:color="2DBDFF" w:themeColor="accent2" w:themeTint="99"/>
        </w:tcBorders>
      </w:tcPr>
    </w:tblStylePr>
    <w:tblStylePr w:type="swCell">
      <w:tblPr/>
      <w:tcPr>
        <w:tcBorders>
          <w:top w:val="single" w:sz="4" w:space="0" w:color="2DBDFF" w:themeColor="accent2" w:themeTint="99"/>
        </w:tcBorders>
      </w:tcPr>
    </w:tblStylePr>
  </w:style>
  <w:style w:type="table" w:styleId="Barevntabulkasmkou7zvraznn3">
    <w:name w:val="Grid Table 7 Colorful Accent 3"/>
    <w:basedOn w:val="Normlntabulka"/>
    <w:uiPriority w:val="52"/>
    <w:rsid w:val="00216194"/>
    <w:rPr>
      <w:color w:val="0087A8" w:themeColor="accent3" w:themeShade="BF"/>
    </w:rPr>
    <w:tblPr>
      <w:tblStyleRowBandSize w:val="1"/>
      <w:tblStyleColBandSize w:val="1"/>
      <w:tblBorders>
        <w:top w:val="single" w:sz="4" w:space="0" w:color="54DEFF" w:themeColor="accent3" w:themeTint="99"/>
        <w:left w:val="single" w:sz="4" w:space="0" w:color="54DEFF" w:themeColor="accent3" w:themeTint="99"/>
        <w:bottom w:val="single" w:sz="4" w:space="0" w:color="54DEFF" w:themeColor="accent3" w:themeTint="99"/>
        <w:right w:val="single" w:sz="4" w:space="0" w:color="54DEFF" w:themeColor="accent3" w:themeTint="99"/>
        <w:insideH w:val="single" w:sz="4" w:space="0" w:color="54DEFF" w:themeColor="accent3" w:themeTint="99"/>
        <w:insideV w:val="single" w:sz="4" w:space="0" w:color="54D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  <w:tblStylePr w:type="neCell">
      <w:tblPr/>
      <w:tcPr>
        <w:tcBorders>
          <w:bottom w:val="single" w:sz="4" w:space="0" w:color="54DEFF" w:themeColor="accent3" w:themeTint="99"/>
        </w:tcBorders>
      </w:tcPr>
    </w:tblStylePr>
    <w:tblStylePr w:type="nwCell">
      <w:tblPr/>
      <w:tcPr>
        <w:tcBorders>
          <w:bottom w:val="single" w:sz="4" w:space="0" w:color="54DEFF" w:themeColor="accent3" w:themeTint="99"/>
        </w:tcBorders>
      </w:tcPr>
    </w:tblStylePr>
    <w:tblStylePr w:type="seCell">
      <w:tblPr/>
      <w:tcPr>
        <w:tcBorders>
          <w:top w:val="single" w:sz="4" w:space="0" w:color="54DEFF" w:themeColor="accent3" w:themeTint="99"/>
        </w:tcBorders>
      </w:tcPr>
    </w:tblStylePr>
    <w:tblStylePr w:type="swCell">
      <w:tblPr/>
      <w:tcPr>
        <w:tcBorders>
          <w:top w:val="single" w:sz="4" w:space="0" w:color="54DEFF" w:themeColor="accent3" w:themeTint="99"/>
        </w:tcBorders>
      </w:tcPr>
    </w:tblStylePr>
  </w:style>
  <w:style w:type="table" w:styleId="Barevntabulkasmkou7zvraznn4">
    <w:name w:val="Grid Table 7 Colorful Accent 4"/>
    <w:basedOn w:val="Normlntabulka"/>
    <w:uiPriority w:val="52"/>
    <w:rsid w:val="00216194"/>
    <w:rPr>
      <w:color w:val="6E0B6E" w:themeColor="accent4" w:themeShade="BF"/>
    </w:rPr>
    <w:tblPr>
      <w:tblStyleRowBandSize w:val="1"/>
      <w:tblStyleColBandSize w:val="1"/>
      <w:tblBorders>
        <w:top w:val="single" w:sz="4" w:space="0" w:color="EB41EB" w:themeColor="accent4" w:themeTint="99"/>
        <w:left w:val="single" w:sz="4" w:space="0" w:color="EB41EB" w:themeColor="accent4" w:themeTint="99"/>
        <w:bottom w:val="single" w:sz="4" w:space="0" w:color="EB41EB" w:themeColor="accent4" w:themeTint="99"/>
        <w:right w:val="single" w:sz="4" w:space="0" w:color="EB41EB" w:themeColor="accent4" w:themeTint="99"/>
        <w:insideH w:val="single" w:sz="4" w:space="0" w:color="EB41EB" w:themeColor="accent4" w:themeTint="99"/>
        <w:insideV w:val="single" w:sz="4" w:space="0" w:color="EB41E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  <w:tblStylePr w:type="neCell">
      <w:tblPr/>
      <w:tcPr>
        <w:tcBorders>
          <w:bottom w:val="single" w:sz="4" w:space="0" w:color="EB41EB" w:themeColor="accent4" w:themeTint="99"/>
        </w:tcBorders>
      </w:tcPr>
    </w:tblStylePr>
    <w:tblStylePr w:type="nwCell">
      <w:tblPr/>
      <w:tcPr>
        <w:tcBorders>
          <w:bottom w:val="single" w:sz="4" w:space="0" w:color="EB41EB" w:themeColor="accent4" w:themeTint="99"/>
        </w:tcBorders>
      </w:tcPr>
    </w:tblStylePr>
    <w:tblStylePr w:type="seCell">
      <w:tblPr/>
      <w:tcPr>
        <w:tcBorders>
          <w:top w:val="single" w:sz="4" w:space="0" w:color="EB41EB" w:themeColor="accent4" w:themeTint="99"/>
        </w:tcBorders>
      </w:tcPr>
    </w:tblStylePr>
    <w:tblStylePr w:type="swCell">
      <w:tblPr/>
      <w:tcPr>
        <w:tcBorders>
          <w:top w:val="single" w:sz="4" w:space="0" w:color="EB41EB" w:themeColor="accent4" w:themeTint="99"/>
        </w:tcBorders>
      </w:tcPr>
    </w:tblStylePr>
  </w:style>
  <w:style w:type="table" w:styleId="Barevntabulkasmkou7zvraznn5">
    <w:name w:val="Grid Table 7 Colorful Accent 5"/>
    <w:basedOn w:val="Normlntabulka"/>
    <w:uiPriority w:val="52"/>
    <w:rsid w:val="00216194"/>
    <w:rPr>
      <w:color w:val="C98E01" w:themeColor="accent5" w:themeShade="BF"/>
    </w:rPr>
    <w:tblPr>
      <w:tblStyleRowBandSize w:val="1"/>
      <w:tblStyleColBandSize w:val="1"/>
      <w:tblBorders>
        <w:top w:val="single" w:sz="4" w:space="0" w:color="FDD371" w:themeColor="accent5" w:themeTint="99"/>
        <w:left w:val="single" w:sz="4" w:space="0" w:color="FDD371" w:themeColor="accent5" w:themeTint="99"/>
        <w:bottom w:val="single" w:sz="4" w:space="0" w:color="FDD371" w:themeColor="accent5" w:themeTint="99"/>
        <w:right w:val="single" w:sz="4" w:space="0" w:color="FDD371" w:themeColor="accent5" w:themeTint="99"/>
        <w:insideH w:val="single" w:sz="4" w:space="0" w:color="FDD371" w:themeColor="accent5" w:themeTint="99"/>
        <w:insideV w:val="single" w:sz="4" w:space="0" w:color="FDD37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  <w:tblStylePr w:type="neCell">
      <w:tblPr/>
      <w:tcPr>
        <w:tcBorders>
          <w:bottom w:val="single" w:sz="4" w:space="0" w:color="FDD371" w:themeColor="accent5" w:themeTint="99"/>
        </w:tcBorders>
      </w:tcPr>
    </w:tblStylePr>
    <w:tblStylePr w:type="nwCell">
      <w:tblPr/>
      <w:tcPr>
        <w:tcBorders>
          <w:bottom w:val="single" w:sz="4" w:space="0" w:color="FDD371" w:themeColor="accent5" w:themeTint="99"/>
        </w:tcBorders>
      </w:tcPr>
    </w:tblStylePr>
    <w:tblStylePr w:type="seCell">
      <w:tblPr/>
      <w:tcPr>
        <w:tcBorders>
          <w:top w:val="single" w:sz="4" w:space="0" w:color="FDD371" w:themeColor="accent5" w:themeTint="99"/>
        </w:tcBorders>
      </w:tcPr>
    </w:tblStylePr>
    <w:tblStylePr w:type="swCell">
      <w:tblPr/>
      <w:tcPr>
        <w:tcBorders>
          <w:top w:val="single" w:sz="4" w:space="0" w:color="FDD371" w:themeColor="accent5" w:themeTint="99"/>
        </w:tcBorders>
      </w:tcPr>
    </w:tblStylePr>
  </w:style>
  <w:style w:type="table" w:styleId="Barevntabulkasmkou7zvraznn6">
    <w:name w:val="Grid Table 7 Colorful Accent 6"/>
    <w:basedOn w:val="Normlntabulka"/>
    <w:uiPriority w:val="52"/>
    <w:rsid w:val="00216194"/>
    <w:rPr>
      <w:color w:val="B85016" w:themeColor="accent6" w:themeShade="BF"/>
    </w:rPr>
    <w:tblPr>
      <w:tblStyleRowBandSize w:val="1"/>
      <w:tblStyleColBandSize w:val="1"/>
      <w:tblBorders>
        <w:top w:val="single" w:sz="4" w:space="0" w:color="F0A981" w:themeColor="accent6" w:themeTint="99"/>
        <w:left w:val="single" w:sz="4" w:space="0" w:color="F0A981" w:themeColor="accent6" w:themeTint="99"/>
        <w:bottom w:val="single" w:sz="4" w:space="0" w:color="F0A981" w:themeColor="accent6" w:themeTint="99"/>
        <w:right w:val="single" w:sz="4" w:space="0" w:color="F0A981" w:themeColor="accent6" w:themeTint="99"/>
        <w:insideH w:val="single" w:sz="4" w:space="0" w:color="F0A981" w:themeColor="accent6" w:themeTint="99"/>
        <w:insideV w:val="single" w:sz="4" w:space="0" w:color="F0A98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  <w:tblStylePr w:type="neCell">
      <w:tblPr/>
      <w:tcPr>
        <w:tcBorders>
          <w:bottom w:val="single" w:sz="4" w:space="0" w:color="F0A981" w:themeColor="accent6" w:themeTint="99"/>
        </w:tcBorders>
      </w:tcPr>
    </w:tblStylePr>
    <w:tblStylePr w:type="nwCell">
      <w:tblPr/>
      <w:tcPr>
        <w:tcBorders>
          <w:bottom w:val="single" w:sz="4" w:space="0" w:color="F0A981" w:themeColor="accent6" w:themeTint="99"/>
        </w:tcBorders>
      </w:tcPr>
    </w:tblStylePr>
    <w:tblStylePr w:type="seCell">
      <w:tblPr/>
      <w:tcPr>
        <w:tcBorders>
          <w:top w:val="single" w:sz="4" w:space="0" w:color="F0A981" w:themeColor="accent6" w:themeTint="99"/>
        </w:tcBorders>
      </w:tcPr>
    </w:tblStylePr>
    <w:tblStylePr w:type="swCell">
      <w:tblPr/>
      <w:tcPr>
        <w:tcBorders>
          <w:top w:val="single" w:sz="4" w:space="0" w:color="F0A981" w:themeColor="accent6" w:themeTint="99"/>
        </w:tcBorders>
      </w:tcPr>
    </w:tblStylePr>
  </w:style>
  <w:style w:type="table" w:styleId="Webovtabulka1">
    <w:name w:val="Table Web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Znakapoznpodarou">
    <w:name w:val="footnote reference"/>
    <w:basedOn w:val="Standardnpsmoodstavce"/>
    <w:uiPriority w:val="99"/>
    <w:semiHidden/>
    <w:unhideWhenUsed/>
    <w:rsid w:val="00216194"/>
    <w:rPr>
      <w:rFonts w:ascii="Times New Roman" w:hAnsi="Times New Roman" w:cs="Times New Roman"/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16194"/>
    <w:pPr>
      <w:spacing w:before="0"/>
    </w:pPr>
    <w:rPr>
      <w:sz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16194"/>
    <w:rPr>
      <w:rFonts w:ascii="Times New Roman" w:hAnsi="Times New Roman" w:cs="Times New Roman"/>
      <w:color w:val="006EA0" w:themeColor="accent2"/>
    </w:rPr>
  </w:style>
  <w:style w:type="character" w:styleId="slodku">
    <w:name w:val="line number"/>
    <w:basedOn w:val="Standardnpsmoodstavce"/>
    <w:uiPriority w:val="99"/>
    <w:semiHidden/>
    <w:unhideWhenUsed/>
    <w:rsid w:val="00216194"/>
    <w:rPr>
      <w:rFonts w:ascii="Times New Roman" w:hAnsi="Times New Roman" w:cs="Times New Roman"/>
    </w:rPr>
  </w:style>
  <w:style w:type="table" w:styleId="Tabulkasprostorovmiefekty1">
    <w:name w:val="Table 3D effects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otivtabulky">
    <w:name w:val="Table Theme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ln">
    <w:name w:val="Strong"/>
    <w:basedOn w:val="Standardnpsmoodstavce"/>
    <w:uiPriority w:val="22"/>
    <w:semiHidden/>
    <w:rsid w:val="00216194"/>
    <w:rPr>
      <w:rFonts w:ascii="Times New Roman" w:hAnsi="Times New Roman" w:cs="Times New Roman"/>
      <w:b/>
      <w:bCs/>
    </w:rPr>
  </w:style>
  <w:style w:type="character" w:styleId="Sledovanodkaz">
    <w:name w:val="FollowedHyperlink"/>
    <w:basedOn w:val="Standardnpsmoodstavce"/>
    <w:uiPriority w:val="99"/>
    <w:semiHidden/>
    <w:unhideWhenUsed/>
    <w:rsid w:val="00216194"/>
    <w:rPr>
      <w:rFonts w:ascii="Times New Roman" w:hAnsi="Times New Roman" w:cs="Times New Roman"/>
      <w:color w:val="FF00FF" w:themeColor="followedHyperlink"/>
      <w:u w:val="single"/>
    </w:rPr>
  </w:style>
  <w:style w:type="character" w:styleId="Hypertextovodkaz">
    <w:name w:val="Hyperlink"/>
    <w:basedOn w:val="Standardnpsmoodstavce"/>
    <w:uiPriority w:val="99"/>
    <w:semiHidden/>
    <w:unhideWhenUsed/>
    <w:rsid w:val="00216194"/>
    <w:rPr>
      <w:rFonts w:ascii="Times New Roman" w:hAnsi="Times New Roman" w:cs="Times New Roman"/>
      <w:color w:val="0000FF" w:themeColor="hyperlink"/>
      <w:u w:val="single"/>
    </w:rPr>
  </w:style>
  <w:style w:type="character" w:styleId="slostrnky">
    <w:name w:val="page number"/>
    <w:basedOn w:val="Standardnpsmoodstavce"/>
    <w:uiPriority w:val="99"/>
    <w:semiHidden/>
    <w:unhideWhenUsed/>
    <w:rsid w:val="00216194"/>
    <w:rPr>
      <w:rFonts w:ascii="Times New Roman" w:hAnsi="Times New Roman" w:cs="Times New Roman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216194"/>
    <w:pPr>
      <w:spacing w:before="0" w:after="200"/>
    </w:pPr>
    <w:rPr>
      <w:i/>
      <w:iCs/>
      <w:color w:val="5E5E5E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roslav\AppData\Roaming\Microsoft\Templates\Diplom%20pro%20&#269;ty&#345;i%20spor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42E28FF7F984DB29CEE2063519C5D6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5C036B2-C608-4B44-B270-CE536C57FC52}"/>
      </w:docPartPr>
      <w:docPartBody>
        <w:p w:rsidR="00000000" w:rsidRDefault="00797833">
          <w:pPr>
            <w:pStyle w:val="042E28FF7F984DB29CEE2063519C5D69"/>
          </w:pPr>
          <w:r w:rsidRPr="002A69E9">
            <w:rPr>
              <w:lang w:bidi="cs-CZ"/>
            </w:rPr>
            <w:t>NÁZEV SOUTĚŽE</w:t>
          </w:r>
        </w:p>
      </w:docPartBody>
    </w:docPart>
    <w:docPart>
      <w:docPartPr>
        <w:name w:val="95574BC231D04124817127CFBAEDE88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413AC10-D90B-40E7-8E72-18FEB2B02B3A}"/>
      </w:docPartPr>
      <w:docPartBody>
        <w:p w:rsidR="00000000" w:rsidRDefault="00797833">
          <w:pPr>
            <w:pStyle w:val="95574BC231D04124817127CFBAEDE88C"/>
          </w:pPr>
          <w:r w:rsidRPr="002A69E9">
            <w:rPr>
              <w:lang w:bidi="cs-CZ"/>
            </w:rPr>
            <w:t>Jméno příjemce</w:t>
          </w:r>
        </w:p>
      </w:docPartBody>
    </w:docPart>
    <w:docPart>
      <w:docPartPr>
        <w:name w:val="B85A2A462ED5412AA355702C876B8C1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190D0E9-D8B7-4D2E-874A-762CF84650A5}"/>
      </w:docPartPr>
      <w:docPartBody>
        <w:p w:rsidR="00000000" w:rsidRDefault="00797833">
          <w:pPr>
            <w:pStyle w:val="B85A2A462ED5412AA355702C876B8C16"/>
          </w:pPr>
          <w:r w:rsidRPr="002A69E9">
            <w:rPr>
              <w:lang w:bidi="cs-CZ"/>
            </w:rPr>
            <w:t>Podpis</w:t>
          </w:r>
        </w:p>
      </w:docPartBody>
    </w:docPart>
    <w:docPart>
      <w:docPartPr>
        <w:name w:val="6DE01797F6C447E7AD1A485D658D10B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A003A24-4027-4CF1-A598-2EDA281B6D99}"/>
      </w:docPartPr>
      <w:docPartBody>
        <w:p w:rsidR="00000000" w:rsidRDefault="00797833">
          <w:pPr>
            <w:pStyle w:val="6DE01797F6C447E7AD1A485D658D10B5"/>
          </w:pPr>
          <w:r w:rsidRPr="002A69E9">
            <w:rPr>
              <w:lang w:bidi="cs-CZ"/>
            </w:rPr>
            <w:t>Datum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B1"/>
    <w:rsid w:val="005F15B1"/>
    <w:rsid w:val="0079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042E28FF7F984DB29CEE2063519C5D69">
    <w:name w:val="042E28FF7F984DB29CEE2063519C5D69"/>
  </w:style>
  <w:style w:type="paragraph" w:customStyle="1" w:styleId="6E7F3773055C42D9826F194A404D6EB4">
    <w:name w:val="6E7F3773055C42D9826F194A404D6EB4"/>
  </w:style>
  <w:style w:type="paragraph" w:customStyle="1" w:styleId="95574BC231D04124817127CFBAEDE88C">
    <w:name w:val="95574BC231D04124817127CFBAEDE88C"/>
  </w:style>
  <w:style w:type="paragraph" w:customStyle="1" w:styleId="C5C773C941F24E479A46A523F1A6673A">
    <w:name w:val="C5C773C941F24E479A46A523F1A6673A"/>
  </w:style>
  <w:style w:type="paragraph" w:customStyle="1" w:styleId="EC0FF02FB4F740849F280236A58AEEDC">
    <w:name w:val="EC0FF02FB4F740849F280236A58AEEDC"/>
  </w:style>
  <w:style w:type="paragraph" w:customStyle="1" w:styleId="B85A2A462ED5412AA355702C876B8C16">
    <w:name w:val="B85A2A462ED5412AA355702C876B8C16"/>
  </w:style>
  <w:style w:type="paragraph" w:customStyle="1" w:styleId="6DE01797F6C447E7AD1A485D658D10B5">
    <w:name w:val="6DE01797F6C447E7AD1A485D658D10B5"/>
  </w:style>
  <w:style w:type="paragraph" w:customStyle="1" w:styleId="DFB1BE0A518F4EF9AE7B2FD9132E9F97">
    <w:name w:val="DFB1BE0A518F4EF9AE7B2FD9132E9F97"/>
  </w:style>
  <w:style w:type="paragraph" w:customStyle="1" w:styleId="0428F0D01ADF44EBBD8B9CDED766C47B">
    <w:name w:val="0428F0D01ADF44EBBD8B9CDED766C47B"/>
  </w:style>
  <w:style w:type="paragraph" w:customStyle="1" w:styleId="A40B23D139AF4E0C9E71F16577A35815">
    <w:name w:val="A40B23D139AF4E0C9E71F16577A35815"/>
  </w:style>
  <w:style w:type="paragraph" w:customStyle="1" w:styleId="1B84C0640F3E471E9DD317F19DBFF433">
    <w:name w:val="1B84C0640F3E471E9DD317F19DBFF433"/>
  </w:style>
  <w:style w:type="paragraph" w:customStyle="1" w:styleId="B3FC212BB51143FFB405BED7A53CC7DA">
    <w:name w:val="B3FC212BB51143FFB405BED7A53CC7DA"/>
  </w:style>
  <w:style w:type="paragraph" w:customStyle="1" w:styleId="AA71A6A315404407A32ABCA67A367E09">
    <w:name w:val="AA71A6A315404407A32ABCA67A367E09"/>
  </w:style>
  <w:style w:type="paragraph" w:customStyle="1" w:styleId="577CFA0713A5467DB6FD806FD0404E8A">
    <w:name w:val="577CFA0713A5467DB6FD806FD0404E8A"/>
  </w:style>
  <w:style w:type="paragraph" w:customStyle="1" w:styleId="5B65E838804E405AB7E9F32ABD801ABD">
    <w:name w:val="5B65E838804E405AB7E9F32ABD801ABD"/>
  </w:style>
  <w:style w:type="paragraph" w:customStyle="1" w:styleId="C4F9DDB5B4584FD78E6CD1A02131887F">
    <w:name w:val="C4F9DDB5B4584FD78E6CD1A02131887F"/>
  </w:style>
  <w:style w:type="paragraph" w:customStyle="1" w:styleId="A35337C1636541ED979D241975624B58">
    <w:name w:val="A35337C1636541ED979D241975624B58"/>
  </w:style>
  <w:style w:type="paragraph" w:customStyle="1" w:styleId="2F02509E9A0947AFB55C83F9C574E5A0">
    <w:name w:val="2F02509E9A0947AFB55C83F9C574E5A0"/>
  </w:style>
  <w:style w:type="paragraph" w:customStyle="1" w:styleId="8E68759924C548038D12D2936D09B6DA">
    <w:name w:val="8E68759924C548038D12D2936D09B6DA"/>
  </w:style>
  <w:style w:type="paragraph" w:customStyle="1" w:styleId="B91ACAD2861141B59F4355BBF6F8300A">
    <w:name w:val="B91ACAD2861141B59F4355BBF6F8300A"/>
  </w:style>
  <w:style w:type="paragraph" w:customStyle="1" w:styleId="43D9103632F84399B0627DCCC26CC415">
    <w:name w:val="43D9103632F84399B0627DCCC26CC415"/>
  </w:style>
  <w:style w:type="paragraph" w:customStyle="1" w:styleId="EAE3FD8D64084EEC89C2CAF6D8C5AC39">
    <w:name w:val="EAE3FD8D64084EEC89C2CAF6D8C5AC39"/>
  </w:style>
  <w:style w:type="paragraph" w:customStyle="1" w:styleId="B1B1676056604F70A610F1F75F90B752">
    <w:name w:val="B1B1676056604F70A610F1F75F90B752"/>
  </w:style>
  <w:style w:type="paragraph" w:customStyle="1" w:styleId="3DBB99CAC27B459581D66C9B475A2607">
    <w:name w:val="3DBB99CAC27B459581D66C9B475A2607"/>
  </w:style>
  <w:style w:type="paragraph" w:customStyle="1" w:styleId="B3ABCF86C7374BF2B30FD6386F3DB268">
    <w:name w:val="B3ABCF86C7374BF2B30FD6386F3DB268"/>
  </w:style>
  <w:style w:type="paragraph" w:customStyle="1" w:styleId="F402B0B64F684D0481E76C19EE42CD68">
    <w:name w:val="F402B0B64F684D0481E76C19EE42CD68"/>
  </w:style>
  <w:style w:type="paragraph" w:customStyle="1" w:styleId="A71C78E4F2FA4070AD2C6083D2AB5C16">
    <w:name w:val="A71C78E4F2FA4070AD2C6083D2AB5C16"/>
  </w:style>
  <w:style w:type="paragraph" w:customStyle="1" w:styleId="56537B2E0C584FD2A136D8DBD9D11597">
    <w:name w:val="56537B2E0C584FD2A136D8DBD9D11597"/>
  </w:style>
  <w:style w:type="paragraph" w:customStyle="1" w:styleId="BD74852957A04F67A59B2F3508B738C9">
    <w:name w:val="BD74852957A04F67A59B2F3508B738C9"/>
    <w:rsid w:val="005F15B1"/>
  </w:style>
  <w:style w:type="paragraph" w:customStyle="1" w:styleId="D83FB7D118F94B28A047FD982F49B6EC">
    <w:name w:val="D83FB7D118F94B28A047FD982F49B6EC"/>
    <w:rsid w:val="005F15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Sports">
  <a:themeElements>
    <a:clrScheme name="S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6B78E8"/>
      </a:accent1>
      <a:accent2>
        <a:srgbClr val="006EA0"/>
      </a:accent2>
      <a:accent3>
        <a:srgbClr val="00B6E1"/>
      </a:accent3>
      <a:accent4>
        <a:srgbClr val="940F94"/>
      </a:accent4>
      <a:accent5>
        <a:srgbClr val="FDB813"/>
      </a:accent5>
      <a:accent6>
        <a:srgbClr val="E6712E"/>
      </a:accent6>
      <a:hlink>
        <a:srgbClr val="0000FF"/>
      </a:hlink>
      <a:folHlink>
        <a:srgbClr val="FF00FF"/>
      </a:folHlink>
    </a:clrScheme>
    <a:fontScheme name="Custom 18">
      <a:majorFont>
        <a:latin typeface="Rockwell"/>
        <a:ea typeface=""/>
        <a:cs typeface=""/>
      </a:majorFont>
      <a:minorFont>
        <a:latin typeface="Rockwell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Sports" id="{F724FF0F-89F1-3F4B-B209-8466C9468769}" vid="{83886FA0-B46C-514B-9773-7EBECF075CC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4ADC0A80C174CA90E6E0C1C1DF242" ma:contentTypeVersion="32" ma:contentTypeDescription="Vytvoří nový dokument" ma:contentTypeScope="" ma:versionID="68d93b9da75fba254d55cc0615dc3ac4">
  <xsd:schema xmlns:xsd="http://www.w3.org/2001/XMLSchema" xmlns:xs="http://www.w3.org/2001/XMLSchema" xmlns:p="http://schemas.microsoft.com/office/2006/metadata/properties" xmlns:ns3="ae9ccd2a-2892-48d6-bcda-21cc4b800bca" xmlns:ns4="dd9d4771-0a0e-4368-b36b-74c7b8f86f6f" targetNamespace="http://schemas.microsoft.com/office/2006/metadata/properties" ma:root="true" ma:fieldsID="307b48adc3288e91b43c23733a2d65bf" ns3:_="" ns4:_="">
    <xsd:import namespace="ae9ccd2a-2892-48d6-bcda-21cc4b800bca"/>
    <xsd:import namespace="dd9d4771-0a0e-4368-b36b-74c7b8f86f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CultureName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Templates" minOccurs="0"/>
                <xsd:element ref="ns4:Self_Registration_Enabled0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TeamsChannelId" minOccurs="0"/>
                <xsd:element ref="ns4:IsNotebookLocked" minOccurs="0"/>
                <xsd:element ref="ns4:Math_Settings" minOccurs="0"/>
                <xsd:element ref="ns4:Distribution_Groups" minOccurs="0"/>
                <xsd:element ref="ns4:LMS_Mappin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ccd2a-2892-48d6-bcda-21cc4b800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odnota hash upozornění na sdílení" ma:internalName="SharingHintHash" ma:readOnly="true">
      <xsd:simpleType>
        <xsd:restriction base="dms:Text"/>
      </xsd:simpleType>
    </xsd:element>
    <xsd:element name="SharedWithDetails" ma:index="10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d4771-0a0e-4368-b36b-74c7b8f86f6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Distribution_Groups" ma:index="3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7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d9d4771-0a0e-4368-b36b-74c7b8f86f6f" xsi:nil="true"/>
    <Math_Settings xmlns="dd9d4771-0a0e-4368-b36b-74c7b8f86f6f" xsi:nil="true"/>
    <NotebookType xmlns="dd9d4771-0a0e-4368-b36b-74c7b8f86f6f" xsi:nil="true"/>
    <DefaultSectionNames xmlns="dd9d4771-0a0e-4368-b36b-74c7b8f86f6f" xsi:nil="true"/>
    <Self_Registration_Enabled xmlns="dd9d4771-0a0e-4368-b36b-74c7b8f86f6f" xsi:nil="true"/>
    <FolderType xmlns="dd9d4771-0a0e-4368-b36b-74c7b8f86f6f" xsi:nil="true"/>
    <AppVersion xmlns="dd9d4771-0a0e-4368-b36b-74c7b8f86f6f" xsi:nil="true"/>
    <TeamsChannelId xmlns="dd9d4771-0a0e-4368-b36b-74c7b8f86f6f" xsi:nil="true"/>
    <IsNotebookLocked xmlns="dd9d4771-0a0e-4368-b36b-74c7b8f86f6f" xsi:nil="true"/>
    <Students xmlns="dd9d4771-0a0e-4368-b36b-74c7b8f86f6f">
      <UserInfo>
        <DisplayName/>
        <AccountId xsi:nil="true"/>
        <AccountType/>
      </UserInfo>
    </Students>
    <Templates xmlns="dd9d4771-0a0e-4368-b36b-74c7b8f86f6f" xsi:nil="true"/>
    <CultureName xmlns="dd9d4771-0a0e-4368-b36b-74c7b8f86f6f" xsi:nil="true"/>
    <Distribution_Groups xmlns="dd9d4771-0a0e-4368-b36b-74c7b8f86f6f" xsi:nil="true"/>
    <Invited_Students xmlns="dd9d4771-0a0e-4368-b36b-74c7b8f86f6f" xsi:nil="true"/>
    <Self_Registration_Enabled0 xmlns="dd9d4771-0a0e-4368-b36b-74c7b8f86f6f" xsi:nil="true"/>
    <Owner xmlns="dd9d4771-0a0e-4368-b36b-74c7b8f86f6f">
      <UserInfo>
        <DisplayName/>
        <AccountId xsi:nil="true"/>
        <AccountType/>
      </UserInfo>
    </Owner>
    <Teachers xmlns="dd9d4771-0a0e-4368-b36b-74c7b8f86f6f">
      <UserInfo>
        <DisplayName/>
        <AccountId xsi:nil="true"/>
        <AccountType/>
      </UserInfo>
    </Teachers>
    <Student_Groups xmlns="dd9d4771-0a0e-4368-b36b-74c7b8f86f6f">
      <UserInfo>
        <DisplayName/>
        <AccountId xsi:nil="true"/>
        <AccountType/>
      </UserInfo>
    </Student_Groups>
    <Invited_Teachers xmlns="dd9d4771-0a0e-4368-b36b-74c7b8f86f6f" xsi:nil="true"/>
    <LMS_Mappings xmlns="dd9d4771-0a0e-4368-b36b-74c7b8f86f6f" xsi:nil="true"/>
    <Is_Collaboration_Space_Locked xmlns="dd9d4771-0a0e-4368-b36b-74c7b8f86f6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F6660-7843-4921-9AE3-D4920DFFCA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ccd2a-2892-48d6-bcda-21cc4b800bca"/>
    <ds:schemaRef ds:uri="dd9d4771-0a0e-4368-b36b-74c7b8f86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8013B5-3438-474D-BCE2-7568784FC8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4AEDD9-CD8B-40A0-A475-EF0231263C31}">
  <ds:schemaRefs>
    <ds:schemaRef ds:uri="http://schemas.microsoft.com/office/2006/metadata/properties"/>
    <ds:schemaRef ds:uri="http://schemas.microsoft.com/office/infopath/2007/PartnerControls"/>
    <ds:schemaRef ds:uri="dd9d4771-0a0e-4368-b36b-74c7b8f86f6f"/>
  </ds:schemaRefs>
</ds:datastoreItem>
</file>

<file path=customXml/itemProps4.xml><?xml version="1.0" encoding="utf-8"?>
<ds:datastoreItem xmlns:ds="http://schemas.openxmlformats.org/officeDocument/2006/customXml" ds:itemID="{14852FE1-DE0A-440A-8297-6E839AF8F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Diplom pro čtyři sporty</Template>
  <TotalTime>0</TotalTime>
  <Pages>1</Pages>
  <Words>18</Words>
  <Characters>110</Characters>
  <Application>Microsoft Office Word</Application>
  <DocSecurity>0</DocSecurity>
  <Lines>1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2019-12-08T08:00:00Z</dcterms:created>
  <dcterms:modified xsi:type="dcterms:W3CDTF">2019-12-08T09:22:00Z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v-abdarl@microsoft.com</vt:lpwstr>
  </property>
  <property fmtid="{D5CDD505-2E9C-101B-9397-08002B2CF9AE}" pid="5" name="MSIP_Label_f42aa342-8706-4288-bd11-ebb85995028c_SetDate">
    <vt:lpwstr>2019-03-05T23:17:01.8629219Z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11892937-f593-4bce-bb41-b2687d3fe872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ContentTypeId">
    <vt:lpwstr>0x010100C724ADC0A80C174CA90E6E0C1C1DF242</vt:lpwstr>
  </property>
</Properties>
</file>